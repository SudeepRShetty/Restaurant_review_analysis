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933B" w14:textId="77777777" w:rsidR="00354E1D" w:rsidRPr="00D77B29" w:rsidRDefault="006B47AD" w:rsidP="00416B63">
      <w:pPr>
        <w:spacing w:line="380" w:lineRule="exact"/>
        <w:jc w:val="center"/>
      </w:pPr>
      <w:r w:rsidRPr="00D77B29">
        <w:rPr>
          <w:rFonts w:hint="eastAsia"/>
        </w:rPr>
        <w:t>目　次</w:t>
      </w:r>
    </w:p>
    <w:p w14:paraId="37C27209" w14:textId="607A67F5" w:rsidR="001C2C36" w:rsidRDefault="006B47AD">
      <w:pPr>
        <w:pStyle w:val="TOC1"/>
        <w:tabs>
          <w:tab w:val="right" w:leader="dot" w:pos="8494"/>
        </w:tabs>
        <w:rPr>
          <w:rFonts w:asciiTheme="minorHAnsi" w:eastAsiaTheme="minorEastAsia" w:hAnsiTheme="minorHAnsi" w:cstheme="minorBidi"/>
          <w:noProof/>
          <w:kern w:val="2"/>
          <w:sz w:val="21"/>
          <w:szCs w:val="24"/>
          <w14:ligatures w14:val="standardContextual"/>
        </w:rPr>
      </w:pPr>
      <w:r w:rsidRPr="00D77B29">
        <w:fldChar w:fldCharType="begin"/>
      </w:r>
      <w:r w:rsidRPr="00D77B29">
        <w:instrText xml:space="preserve"> TOC \o "1-3" \h \z </w:instrText>
      </w:r>
      <w:r w:rsidRPr="00D77B29">
        <w:fldChar w:fldCharType="separate"/>
      </w:r>
      <w:hyperlink w:anchor="_Toc230958804" w:history="1">
        <w:r w:rsidR="001C2C36" w:rsidRPr="003D5127">
          <w:rPr>
            <w:rStyle w:val="Hyperlink"/>
            <w:noProof/>
          </w:rPr>
          <w:t>1. はじめに</w:t>
        </w:r>
        <w:r w:rsidR="001C2C36">
          <w:rPr>
            <w:noProof/>
            <w:webHidden/>
          </w:rPr>
          <w:tab/>
        </w:r>
        <w:r w:rsidR="001C2C36">
          <w:rPr>
            <w:noProof/>
            <w:webHidden/>
          </w:rPr>
          <w:fldChar w:fldCharType="begin"/>
        </w:r>
        <w:r w:rsidR="001C2C36">
          <w:rPr>
            <w:noProof/>
            <w:webHidden/>
          </w:rPr>
          <w:instrText xml:space="preserve"> PAGEREF _Toc230958804 \h </w:instrText>
        </w:r>
        <w:r w:rsidR="001C2C36">
          <w:rPr>
            <w:noProof/>
            <w:webHidden/>
          </w:rPr>
        </w:r>
        <w:r w:rsidR="001C2C36">
          <w:rPr>
            <w:noProof/>
            <w:webHidden/>
          </w:rPr>
          <w:fldChar w:fldCharType="separate"/>
        </w:r>
        <w:r w:rsidR="001C2C36">
          <w:rPr>
            <w:noProof/>
            <w:webHidden/>
          </w:rPr>
          <w:t>2</w:t>
        </w:r>
        <w:r w:rsidR="001C2C36">
          <w:rPr>
            <w:noProof/>
            <w:webHidden/>
          </w:rPr>
          <w:fldChar w:fldCharType="end"/>
        </w:r>
      </w:hyperlink>
    </w:p>
    <w:p w14:paraId="399D885B" w14:textId="52661497" w:rsidR="001C2C36" w:rsidRDefault="001C2C36">
      <w:pPr>
        <w:pStyle w:val="TOC1"/>
        <w:tabs>
          <w:tab w:val="right" w:leader="dot" w:pos="8494"/>
        </w:tabs>
        <w:rPr>
          <w:rFonts w:asciiTheme="minorHAnsi" w:eastAsiaTheme="minorEastAsia" w:hAnsiTheme="minorHAnsi" w:cstheme="minorBidi"/>
          <w:noProof/>
          <w:kern w:val="2"/>
          <w:sz w:val="21"/>
          <w:szCs w:val="24"/>
          <w14:ligatures w14:val="standardContextual"/>
        </w:rPr>
      </w:pPr>
      <w:hyperlink w:anchor="_Toc230958805" w:history="1">
        <w:r w:rsidRPr="003D5127">
          <w:rPr>
            <w:rStyle w:val="Hyperlink"/>
            <w:noProof/>
          </w:rPr>
          <w:t>2. ファイル連携 共通仕様</w:t>
        </w:r>
        <w:r>
          <w:rPr>
            <w:noProof/>
            <w:webHidden/>
          </w:rPr>
          <w:tab/>
        </w:r>
        <w:r>
          <w:rPr>
            <w:noProof/>
            <w:webHidden/>
          </w:rPr>
          <w:fldChar w:fldCharType="begin"/>
        </w:r>
        <w:r>
          <w:rPr>
            <w:noProof/>
            <w:webHidden/>
          </w:rPr>
          <w:instrText xml:space="preserve"> PAGEREF _Toc230958805 \h </w:instrText>
        </w:r>
        <w:r>
          <w:rPr>
            <w:noProof/>
            <w:webHidden/>
          </w:rPr>
        </w:r>
        <w:r>
          <w:rPr>
            <w:noProof/>
            <w:webHidden/>
          </w:rPr>
          <w:fldChar w:fldCharType="separate"/>
        </w:r>
        <w:r>
          <w:rPr>
            <w:noProof/>
            <w:webHidden/>
          </w:rPr>
          <w:t>3</w:t>
        </w:r>
        <w:r>
          <w:rPr>
            <w:noProof/>
            <w:webHidden/>
          </w:rPr>
          <w:fldChar w:fldCharType="end"/>
        </w:r>
      </w:hyperlink>
    </w:p>
    <w:p w14:paraId="6B84D0AA" w14:textId="39C7F988"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06" w:history="1">
        <w:r w:rsidRPr="003D5127">
          <w:rPr>
            <w:rStyle w:val="Hyperlink"/>
            <w:noProof/>
          </w:rPr>
          <w:t>2.1. ファイルの命名規則</w:t>
        </w:r>
        <w:r>
          <w:rPr>
            <w:noProof/>
            <w:webHidden/>
          </w:rPr>
          <w:tab/>
        </w:r>
        <w:r>
          <w:rPr>
            <w:noProof/>
            <w:webHidden/>
          </w:rPr>
          <w:fldChar w:fldCharType="begin"/>
        </w:r>
        <w:r>
          <w:rPr>
            <w:noProof/>
            <w:webHidden/>
          </w:rPr>
          <w:instrText xml:space="preserve"> PAGEREF _Toc230958806 \h </w:instrText>
        </w:r>
        <w:r>
          <w:rPr>
            <w:noProof/>
            <w:webHidden/>
          </w:rPr>
        </w:r>
        <w:r>
          <w:rPr>
            <w:noProof/>
            <w:webHidden/>
          </w:rPr>
          <w:fldChar w:fldCharType="separate"/>
        </w:r>
        <w:r>
          <w:rPr>
            <w:noProof/>
            <w:webHidden/>
          </w:rPr>
          <w:t>3</w:t>
        </w:r>
        <w:r>
          <w:rPr>
            <w:noProof/>
            <w:webHidden/>
          </w:rPr>
          <w:fldChar w:fldCharType="end"/>
        </w:r>
      </w:hyperlink>
    </w:p>
    <w:p w14:paraId="61460025" w14:textId="297DB832" w:rsidR="001C2C36" w:rsidRDefault="001C2C36">
      <w:pPr>
        <w:pStyle w:val="TOC3"/>
        <w:tabs>
          <w:tab w:val="right" w:leader="dot" w:pos="8494"/>
        </w:tabs>
        <w:ind w:left="360"/>
        <w:rPr>
          <w:rFonts w:asciiTheme="minorHAnsi" w:eastAsiaTheme="minorEastAsia" w:hAnsiTheme="minorHAnsi" w:cstheme="minorBidi"/>
          <w:bCs w:val="0"/>
          <w:noProof/>
          <w:kern w:val="2"/>
          <w:sz w:val="21"/>
          <w:szCs w:val="24"/>
          <w14:ligatures w14:val="standardContextual"/>
        </w:rPr>
      </w:pPr>
      <w:hyperlink w:anchor="_Toc230958807" w:history="1">
        <w:r w:rsidRPr="003D5127">
          <w:rPr>
            <w:rStyle w:val="Hyperlink"/>
            <w:noProof/>
          </w:rPr>
          <w:t>2.1.1 ファイル名マッチング</w:t>
        </w:r>
        <w:r>
          <w:rPr>
            <w:noProof/>
            <w:webHidden/>
          </w:rPr>
          <w:tab/>
        </w:r>
        <w:r>
          <w:rPr>
            <w:noProof/>
            <w:webHidden/>
          </w:rPr>
          <w:fldChar w:fldCharType="begin"/>
        </w:r>
        <w:r>
          <w:rPr>
            <w:noProof/>
            <w:webHidden/>
          </w:rPr>
          <w:instrText xml:space="preserve"> PAGEREF _Toc230958807 \h </w:instrText>
        </w:r>
        <w:r>
          <w:rPr>
            <w:noProof/>
            <w:webHidden/>
          </w:rPr>
        </w:r>
        <w:r>
          <w:rPr>
            <w:noProof/>
            <w:webHidden/>
          </w:rPr>
          <w:fldChar w:fldCharType="separate"/>
        </w:r>
        <w:r>
          <w:rPr>
            <w:noProof/>
            <w:webHidden/>
          </w:rPr>
          <w:t>3</w:t>
        </w:r>
        <w:r>
          <w:rPr>
            <w:noProof/>
            <w:webHidden/>
          </w:rPr>
          <w:fldChar w:fldCharType="end"/>
        </w:r>
      </w:hyperlink>
    </w:p>
    <w:p w14:paraId="558064FB" w14:textId="1EBBB9D4"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08" w:history="1">
        <w:r w:rsidRPr="003D5127">
          <w:rPr>
            <w:rStyle w:val="Hyperlink"/>
            <w:noProof/>
          </w:rPr>
          <w:t>2.2. ファイルのフォーマット共通仕様</w:t>
        </w:r>
        <w:r>
          <w:rPr>
            <w:noProof/>
            <w:webHidden/>
          </w:rPr>
          <w:tab/>
        </w:r>
        <w:r>
          <w:rPr>
            <w:noProof/>
            <w:webHidden/>
          </w:rPr>
          <w:fldChar w:fldCharType="begin"/>
        </w:r>
        <w:r>
          <w:rPr>
            <w:noProof/>
            <w:webHidden/>
          </w:rPr>
          <w:instrText xml:space="preserve"> PAGEREF _Toc230958808 \h </w:instrText>
        </w:r>
        <w:r>
          <w:rPr>
            <w:noProof/>
            <w:webHidden/>
          </w:rPr>
        </w:r>
        <w:r>
          <w:rPr>
            <w:noProof/>
            <w:webHidden/>
          </w:rPr>
          <w:fldChar w:fldCharType="separate"/>
        </w:r>
        <w:r>
          <w:rPr>
            <w:noProof/>
            <w:webHidden/>
          </w:rPr>
          <w:t>3</w:t>
        </w:r>
        <w:r>
          <w:rPr>
            <w:noProof/>
            <w:webHidden/>
          </w:rPr>
          <w:fldChar w:fldCharType="end"/>
        </w:r>
      </w:hyperlink>
    </w:p>
    <w:p w14:paraId="39AECD59" w14:textId="560D558E" w:rsidR="001C2C36" w:rsidRDefault="001C2C36">
      <w:pPr>
        <w:pStyle w:val="TOC3"/>
        <w:tabs>
          <w:tab w:val="right" w:leader="dot" w:pos="8494"/>
        </w:tabs>
        <w:ind w:left="360"/>
        <w:rPr>
          <w:rFonts w:asciiTheme="minorHAnsi" w:eastAsiaTheme="minorEastAsia" w:hAnsiTheme="minorHAnsi" w:cstheme="minorBidi"/>
          <w:bCs w:val="0"/>
          <w:noProof/>
          <w:kern w:val="2"/>
          <w:sz w:val="21"/>
          <w:szCs w:val="24"/>
          <w14:ligatures w14:val="standardContextual"/>
        </w:rPr>
      </w:pPr>
      <w:hyperlink w:anchor="_Toc230958809" w:history="1">
        <w:r w:rsidRPr="003D5127">
          <w:rPr>
            <w:rStyle w:val="Hyperlink"/>
            <w:noProof/>
          </w:rPr>
          <w:t>2.2.1 フォーマット定義項目</w:t>
        </w:r>
        <w:r>
          <w:rPr>
            <w:noProof/>
            <w:webHidden/>
          </w:rPr>
          <w:tab/>
        </w:r>
        <w:r>
          <w:rPr>
            <w:noProof/>
            <w:webHidden/>
          </w:rPr>
          <w:fldChar w:fldCharType="begin"/>
        </w:r>
        <w:r>
          <w:rPr>
            <w:noProof/>
            <w:webHidden/>
          </w:rPr>
          <w:instrText xml:space="preserve"> PAGEREF _Toc230958809 \h </w:instrText>
        </w:r>
        <w:r>
          <w:rPr>
            <w:noProof/>
            <w:webHidden/>
          </w:rPr>
        </w:r>
        <w:r>
          <w:rPr>
            <w:noProof/>
            <w:webHidden/>
          </w:rPr>
          <w:fldChar w:fldCharType="separate"/>
        </w:r>
        <w:r>
          <w:rPr>
            <w:noProof/>
            <w:webHidden/>
          </w:rPr>
          <w:t>4</w:t>
        </w:r>
        <w:r>
          <w:rPr>
            <w:noProof/>
            <w:webHidden/>
          </w:rPr>
          <w:fldChar w:fldCharType="end"/>
        </w:r>
      </w:hyperlink>
    </w:p>
    <w:p w14:paraId="020892D9" w14:textId="5A7C82F3" w:rsidR="001C2C36" w:rsidRDefault="001C2C36">
      <w:pPr>
        <w:pStyle w:val="TOC3"/>
        <w:tabs>
          <w:tab w:val="right" w:leader="dot" w:pos="8494"/>
        </w:tabs>
        <w:ind w:left="360"/>
        <w:rPr>
          <w:rFonts w:asciiTheme="minorHAnsi" w:eastAsiaTheme="minorEastAsia" w:hAnsiTheme="minorHAnsi" w:cstheme="minorBidi"/>
          <w:bCs w:val="0"/>
          <w:noProof/>
          <w:kern w:val="2"/>
          <w:sz w:val="21"/>
          <w:szCs w:val="24"/>
          <w14:ligatures w14:val="standardContextual"/>
        </w:rPr>
      </w:pPr>
      <w:hyperlink w:anchor="_Toc230958810" w:history="1">
        <w:r w:rsidRPr="003D5127">
          <w:rPr>
            <w:rStyle w:val="Hyperlink"/>
            <w:noProof/>
          </w:rPr>
          <w:t>2.2.2 Oracle連携における指定例</w:t>
        </w:r>
        <w:r>
          <w:rPr>
            <w:noProof/>
            <w:webHidden/>
          </w:rPr>
          <w:tab/>
        </w:r>
        <w:r>
          <w:rPr>
            <w:noProof/>
            <w:webHidden/>
          </w:rPr>
          <w:fldChar w:fldCharType="begin"/>
        </w:r>
        <w:r>
          <w:rPr>
            <w:noProof/>
            <w:webHidden/>
          </w:rPr>
          <w:instrText xml:space="preserve"> PAGEREF _Toc230958810 \h </w:instrText>
        </w:r>
        <w:r>
          <w:rPr>
            <w:noProof/>
            <w:webHidden/>
          </w:rPr>
        </w:r>
        <w:r>
          <w:rPr>
            <w:noProof/>
            <w:webHidden/>
          </w:rPr>
          <w:fldChar w:fldCharType="separate"/>
        </w:r>
        <w:r>
          <w:rPr>
            <w:noProof/>
            <w:webHidden/>
          </w:rPr>
          <w:t>4</w:t>
        </w:r>
        <w:r>
          <w:rPr>
            <w:noProof/>
            <w:webHidden/>
          </w:rPr>
          <w:fldChar w:fldCharType="end"/>
        </w:r>
      </w:hyperlink>
    </w:p>
    <w:p w14:paraId="1DF63533" w14:textId="44015D18" w:rsidR="001C2C36" w:rsidRDefault="001C2C36">
      <w:pPr>
        <w:pStyle w:val="TOC3"/>
        <w:tabs>
          <w:tab w:val="right" w:leader="dot" w:pos="8494"/>
        </w:tabs>
        <w:ind w:left="360"/>
        <w:rPr>
          <w:rFonts w:asciiTheme="minorHAnsi" w:eastAsiaTheme="minorEastAsia" w:hAnsiTheme="minorHAnsi" w:cstheme="minorBidi"/>
          <w:bCs w:val="0"/>
          <w:noProof/>
          <w:kern w:val="2"/>
          <w:sz w:val="21"/>
          <w:szCs w:val="24"/>
          <w14:ligatures w14:val="standardContextual"/>
        </w:rPr>
      </w:pPr>
      <w:hyperlink w:anchor="_Toc230958811" w:history="1">
        <w:r w:rsidRPr="003D5127">
          <w:rPr>
            <w:rStyle w:val="Hyperlink"/>
            <w:noProof/>
          </w:rPr>
          <w:t>2.2.3 CONFIG_FILE定義</w:t>
        </w:r>
        <w:r>
          <w:rPr>
            <w:noProof/>
            <w:webHidden/>
          </w:rPr>
          <w:tab/>
        </w:r>
        <w:r>
          <w:rPr>
            <w:noProof/>
            <w:webHidden/>
          </w:rPr>
          <w:fldChar w:fldCharType="begin"/>
        </w:r>
        <w:r>
          <w:rPr>
            <w:noProof/>
            <w:webHidden/>
          </w:rPr>
          <w:instrText xml:space="preserve"> PAGEREF _Toc230958811 \h </w:instrText>
        </w:r>
        <w:r>
          <w:rPr>
            <w:noProof/>
            <w:webHidden/>
          </w:rPr>
        </w:r>
        <w:r>
          <w:rPr>
            <w:noProof/>
            <w:webHidden/>
          </w:rPr>
          <w:fldChar w:fldCharType="separate"/>
        </w:r>
        <w:r>
          <w:rPr>
            <w:noProof/>
            <w:webHidden/>
          </w:rPr>
          <w:t>5</w:t>
        </w:r>
        <w:r>
          <w:rPr>
            <w:noProof/>
            <w:webHidden/>
          </w:rPr>
          <w:fldChar w:fldCharType="end"/>
        </w:r>
      </w:hyperlink>
    </w:p>
    <w:p w14:paraId="09639902" w14:textId="29C5BA01" w:rsidR="001C2C36" w:rsidRDefault="001C2C36">
      <w:pPr>
        <w:pStyle w:val="TOC3"/>
        <w:tabs>
          <w:tab w:val="right" w:leader="dot" w:pos="8494"/>
        </w:tabs>
        <w:ind w:left="360"/>
        <w:rPr>
          <w:rFonts w:asciiTheme="minorHAnsi" w:eastAsiaTheme="minorEastAsia" w:hAnsiTheme="minorHAnsi" w:cstheme="minorBidi"/>
          <w:bCs w:val="0"/>
          <w:noProof/>
          <w:kern w:val="2"/>
          <w:sz w:val="21"/>
          <w:szCs w:val="24"/>
          <w14:ligatures w14:val="standardContextual"/>
        </w:rPr>
      </w:pPr>
      <w:hyperlink w:anchor="_Toc230958812" w:history="1">
        <w:r w:rsidRPr="003D5127">
          <w:rPr>
            <w:rStyle w:val="Hyperlink"/>
            <w:noProof/>
          </w:rPr>
          <w:t>2.2.4 DBルーティング定義（DB_ROUTING_CONFIG）</w:t>
        </w:r>
        <w:r>
          <w:rPr>
            <w:noProof/>
            <w:webHidden/>
          </w:rPr>
          <w:tab/>
        </w:r>
        <w:r>
          <w:rPr>
            <w:noProof/>
            <w:webHidden/>
          </w:rPr>
          <w:fldChar w:fldCharType="begin"/>
        </w:r>
        <w:r>
          <w:rPr>
            <w:noProof/>
            <w:webHidden/>
          </w:rPr>
          <w:instrText xml:space="preserve"> PAGEREF _Toc230958812 \h </w:instrText>
        </w:r>
        <w:r>
          <w:rPr>
            <w:noProof/>
            <w:webHidden/>
          </w:rPr>
        </w:r>
        <w:r>
          <w:rPr>
            <w:noProof/>
            <w:webHidden/>
          </w:rPr>
          <w:fldChar w:fldCharType="separate"/>
        </w:r>
        <w:r>
          <w:rPr>
            <w:noProof/>
            <w:webHidden/>
          </w:rPr>
          <w:t>9</w:t>
        </w:r>
        <w:r>
          <w:rPr>
            <w:noProof/>
            <w:webHidden/>
          </w:rPr>
          <w:fldChar w:fldCharType="end"/>
        </w:r>
      </w:hyperlink>
    </w:p>
    <w:p w14:paraId="4CF1A40A" w14:textId="66288B8C"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13" w:history="1">
        <w:r w:rsidRPr="003D5127">
          <w:rPr>
            <w:rStyle w:val="Hyperlink"/>
            <w:noProof/>
          </w:rPr>
          <w:t>2.3. データ更新方式（CONFIG_FILE駆動・明示的フラグ方式）</w:t>
        </w:r>
        <w:r>
          <w:rPr>
            <w:noProof/>
            <w:webHidden/>
          </w:rPr>
          <w:tab/>
        </w:r>
        <w:r>
          <w:rPr>
            <w:noProof/>
            <w:webHidden/>
          </w:rPr>
          <w:fldChar w:fldCharType="begin"/>
        </w:r>
        <w:r>
          <w:rPr>
            <w:noProof/>
            <w:webHidden/>
          </w:rPr>
          <w:instrText xml:space="preserve"> PAGEREF _Toc230958813 \h </w:instrText>
        </w:r>
        <w:r>
          <w:rPr>
            <w:noProof/>
            <w:webHidden/>
          </w:rPr>
        </w:r>
        <w:r>
          <w:rPr>
            <w:noProof/>
            <w:webHidden/>
          </w:rPr>
          <w:fldChar w:fldCharType="separate"/>
        </w:r>
        <w:r>
          <w:rPr>
            <w:noProof/>
            <w:webHidden/>
          </w:rPr>
          <w:t>9</w:t>
        </w:r>
        <w:r>
          <w:rPr>
            <w:noProof/>
            <w:webHidden/>
          </w:rPr>
          <w:fldChar w:fldCharType="end"/>
        </w:r>
      </w:hyperlink>
    </w:p>
    <w:p w14:paraId="6D2EE3F4" w14:textId="59741CA0"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14" w:history="1">
        <w:r w:rsidRPr="003D5127">
          <w:rPr>
            <w:rStyle w:val="Hyperlink"/>
            <w:noProof/>
          </w:rPr>
          <w:t>2.4. 処理区分フラグ（SNOWFLAKE_LOADTYPE）の定義</w:t>
        </w:r>
        <w:r>
          <w:rPr>
            <w:noProof/>
            <w:webHidden/>
          </w:rPr>
          <w:tab/>
        </w:r>
        <w:r>
          <w:rPr>
            <w:noProof/>
            <w:webHidden/>
          </w:rPr>
          <w:fldChar w:fldCharType="begin"/>
        </w:r>
        <w:r>
          <w:rPr>
            <w:noProof/>
            <w:webHidden/>
          </w:rPr>
          <w:instrText xml:space="preserve"> PAGEREF _Toc230958814 \h </w:instrText>
        </w:r>
        <w:r>
          <w:rPr>
            <w:noProof/>
            <w:webHidden/>
          </w:rPr>
        </w:r>
        <w:r>
          <w:rPr>
            <w:noProof/>
            <w:webHidden/>
          </w:rPr>
          <w:fldChar w:fldCharType="separate"/>
        </w:r>
        <w:r>
          <w:rPr>
            <w:noProof/>
            <w:webHidden/>
          </w:rPr>
          <w:t>11</w:t>
        </w:r>
        <w:r>
          <w:rPr>
            <w:noProof/>
            <w:webHidden/>
          </w:rPr>
          <w:fldChar w:fldCharType="end"/>
        </w:r>
      </w:hyperlink>
    </w:p>
    <w:p w14:paraId="3AEBFD0E" w14:textId="4713BFE7"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15" w:history="1">
        <w:r w:rsidRPr="003D5127">
          <w:rPr>
            <w:rStyle w:val="Hyperlink"/>
            <w:noProof/>
          </w:rPr>
          <w:t>2.5. データ0件（差分なし）時の振る舞い</w:t>
        </w:r>
        <w:r>
          <w:rPr>
            <w:noProof/>
            <w:webHidden/>
          </w:rPr>
          <w:tab/>
        </w:r>
        <w:r>
          <w:rPr>
            <w:noProof/>
            <w:webHidden/>
          </w:rPr>
          <w:fldChar w:fldCharType="begin"/>
        </w:r>
        <w:r>
          <w:rPr>
            <w:noProof/>
            <w:webHidden/>
          </w:rPr>
          <w:instrText xml:space="preserve"> PAGEREF _Toc230958815 \h </w:instrText>
        </w:r>
        <w:r>
          <w:rPr>
            <w:noProof/>
            <w:webHidden/>
          </w:rPr>
        </w:r>
        <w:r>
          <w:rPr>
            <w:noProof/>
            <w:webHidden/>
          </w:rPr>
          <w:fldChar w:fldCharType="separate"/>
        </w:r>
        <w:r>
          <w:rPr>
            <w:noProof/>
            <w:webHidden/>
          </w:rPr>
          <w:t>12</w:t>
        </w:r>
        <w:r>
          <w:rPr>
            <w:noProof/>
            <w:webHidden/>
          </w:rPr>
          <w:fldChar w:fldCharType="end"/>
        </w:r>
      </w:hyperlink>
    </w:p>
    <w:p w14:paraId="0A57CDD8" w14:textId="6BD807A9"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16" w:history="1">
        <w:r w:rsidRPr="003D5127">
          <w:rPr>
            <w:rStyle w:val="Hyperlink"/>
            <w:noProof/>
          </w:rPr>
          <w:t>2.6. ファイルのライフサイクル・後処理</w:t>
        </w:r>
        <w:r>
          <w:rPr>
            <w:noProof/>
            <w:webHidden/>
          </w:rPr>
          <w:tab/>
        </w:r>
        <w:r>
          <w:rPr>
            <w:noProof/>
            <w:webHidden/>
          </w:rPr>
          <w:fldChar w:fldCharType="begin"/>
        </w:r>
        <w:r>
          <w:rPr>
            <w:noProof/>
            <w:webHidden/>
          </w:rPr>
          <w:instrText xml:space="preserve"> PAGEREF _Toc230958816 \h </w:instrText>
        </w:r>
        <w:r>
          <w:rPr>
            <w:noProof/>
            <w:webHidden/>
          </w:rPr>
        </w:r>
        <w:r>
          <w:rPr>
            <w:noProof/>
            <w:webHidden/>
          </w:rPr>
          <w:fldChar w:fldCharType="separate"/>
        </w:r>
        <w:r>
          <w:rPr>
            <w:noProof/>
            <w:webHidden/>
          </w:rPr>
          <w:t>13</w:t>
        </w:r>
        <w:r>
          <w:rPr>
            <w:noProof/>
            <w:webHidden/>
          </w:rPr>
          <w:fldChar w:fldCharType="end"/>
        </w:r>
      </w:hyperlink>
    </w:p>
    <w:p w14:paraId="65807D15" w14:textId="0AEB282D" w:rsidR="001C2C36" w:rsidRDefault="001C2C36">
      <w:pPr>
        <w:pStyle w:val="TOC1"/>
        <w:tabs>
          <w:tab w:val="right" w:leader="dot" w:pos="8494"/>
        </w:tabs>
        <w:rPr>
          <w:rFonts w:asciiTheme="minorHAnsi" w:eastAsiaTheme="minorEastAsia" w:hAnsiTheme="minorHAnsi" w:cstheme="minorBidi"/>
          <w:noProof/>
          <w:kern w:val="2"/>
          <w:sz w:val="21"/>
          <w:szCs w:val="24"/>
          <w14:ligatures w14:val="standardContextual"/>
        </w:rPr>
      </w:pPr>
      <w:hyperlink w:anchor="_Toc230958817" w:history="1">
        <w:r w:rsidRPr="003D5127">
          <w:rPr>
            <w:rStyle w:val="Hyperlink"/>
            <w:noProof/>
          </w:rPr>
          <w:t>3. 基本シーケンス</w:t>
        </w:r>
        <w:r>
          <w:rPr>
            <w:noProof/>
            <w:webHidden/>
          </w:rPr>
          <w:tab/>
        </w:r>
        <w:r>
          <w:rPr>
            <w:noProof/>
            <w:webHidden/>
          </w:rPr>
          <w:fldChar w:fldCharType="begin"/>
        </w:r>
        <w:r>
          <w:rPr>
            <w:noProof/>
            <w:webHidden/>
          </w:rPr>
          <w:instrText xml:space="preserve"> PAGEREF _Toc230958817 \h </w:instrText>
        </w:r>
        <w:r>
          <w:rPr>
            <w:noProof/>
            <w:webHidden/>
          </w:rPr>
        </w:r>
        <w:r>
          <w:rPr>
            <w:noProof/>
            <w:webHidden/>
          </w:rPr>
          <w:fldChar w:fldCharType="separate"/>
        </w:r>
        <w:r>
          <w:rPr>
            <w:noProof/>
            <w:webHidden/>
          </w:rPr>
          <w:t>15</w:t>
        </w:r>
        <w:r>
          <w:rPr>
            <w:noProof/>
            <w:webHidden/>
          </w:rPr>
          <w:fldChar w:fldCharType="end"/>
        </w:r>
      </w:hyperlink>
    </w:p>
    <w:p w14:paraId="0D4B6F84" w14:textId="5E3DA204"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18" w:history="1">
        <w:r w:rsidRPr="003D5127">
          <w:rPr>
            <w:rStyle w:val="Hyperlink"/>
            <w:noProof/>
          </w:rPr>
          <w:t>3.1. 基本シーケンス（外部連携バッチにより転送されたファイルを起点とした汎用取込処理）</w:t>
        </w:r>
        <w:r>
          <w:rPr>
            <w:noProof/>
            <w:webHidden/>
          </w:rPr>
          <w:tab/>
        </w:r>
        <w:r>
          <w:rPr>
            <w:noProof/>
            <w:webHidden/>
          </w:rPr>
          <w:fldChar w:fldCharType="begin"/>
        </w:r>
        <w:r>
          <w:rPr>
            <w:noProof/>
            <w:webHidden/>
          </w:rPr>
          <w:instrText xml:space="preserve"> PAGEREF _Toc230958818 \h </w:instrText>
        </w:r>
        <w:r>
          <w:rPr>
            <w:noProof/>
            <w:webHidden/>
          </w:rPr>
        </w:r>
        <w:r>
          <w:rPr>
            <w:noProof/>
            <w:webHidden/>
          </w:rPr>
          <w:fldChar w:fldCharType="separate"/>
        </w:r>
        <w:r>
          <w:rPr>
            <w:noProof/>
            <w:webHidden/>
          </w:rPr>
          <w:t>15</w:t>
        </w:r>
        <w:r>
          <w:rPr>
            <w:noProof/>
            <w:webHidden/>
          </w:rPr>
          <w:fldChar w:fldCharType="end"/>
        </w:r>
      </w:hyperlink>
    </w:p>
    <w:p w14:paraId="2201C91C" w14:textId="4EDC5BF2" w:rsidR="001C2C36" w:rsidRDefault="001C2C36">
      <w:pPr>
        <w:pStyle w:val="TOC2"/>
        <w:tabs>
          <w:tab w:val="right" w:leader="dot" w:pos="8494"/>
        </w:tabs>
        <w:ind w:left="180"/>
        <w:rPr>
          <w:rFonts w:asciiTheme="minorHAnsi" w:eastAsiaTheme="minorEastAsia" w:hAnsiTheme="minorHAnsi" w:cstheme="minorBidi"/>
          <w:noProof/>
          <w:kern w:val="2"/>
          <w:sz w:val="21"/>
          <w:szCs w:val="24"/>
          <w14:ligatures w14:val="standardContextual"/>
        </w:rPr>
      </w:pPr>
      <w:hyperlink w:anchor="_Toc230958819" w:history="1">
        <w:r w:rsidRPr="003D5127">
          <w:rPr>
            <w:rStyle w:val="Hyperlink"/>
            <w:noProof/>
          </w:rPr>
          <w:t>3.2. 異常系・エラーハンドリング</w:t>
        </w:r>
        <w:r>
          <w:rPr>
            <w:noProof/>
            <w:webHidden/>
          </w:rPr>
          <w:tab/>
        </w:r>
        <w:r>
          <w:rPr>
            <w:noProof/>
            <w:webHidden/>
          </w:rPr>
          <w:fldChar w:fldCharType="begin"/>
        </w:r>
        <w:r>
          <w:rPr>
            <w:noProof/>
            <w:webHidden/>
          </w:rPr>
          <w:instrText xml:space="preserve"> PAGEREF _Toc230958819 \h </w:instrText>
        </w:r>
        <w:r>
          <w:rPr>
            <w:noProof/>
            <w:webHidden/>
          </w:rPr>
        </w:r>
        <w:r>
          <w:rPr>
            <w:noProof/>
            <w:webHidden/>
          </w:rPr>
          <w:fldChar w:fldCharType="separate"/>
        </w:r>
        <w:r>
          <w:rPr>
            <w:noProof/>
            <w:webHidden/>
          </w:rPr>
          <w:t>16</w:t>
        </w:r>
        <w:r>
          <w:rPr>
            <w:noProof/>
            <w:webHidden/>
          </w:rPr>
          <w:fldChar w:fldCharType="end"/>
        </w:r>
      </w:hyperlink>
    </w:p>
    <w:p w14:paraId="398D0CD1" w14:textId="48339ABF" w:rsidR="001C2C36" w:rsidRDefault="001C2C36">
      <w:pPr>
        <w:pStyle w:val="TOC1"/>
        <w:tabs>
          <w:tab w:val="right" w:leader="dot" w:pos="8494"/>
        </w:tabs>
        <w:rPr>
          <w:rFonts w:asciiTheme="minorHAnsi" w:eastAsiaTheme="minorEastAsia" w:hAnsiTheme="minorHAnsi" w:cstheme="minorBidi"/>
          <w:noProof/>
          <w:kern w:val="2"/>
          <w:sz w:val="21"/>
          <w:szCs w:val="24"/>
          <w14:ligatures w14:val="standardContextual"/>
        </w:rPr>
      </w:pPr>
      <w:hyperlink w:anchor="_Toc230958820" w:history="1">
        <w:r w:rsidRPr="003D5127">
          <w:rPr>
            <w:rStyle w:val="Hyperlink"/>
            <w:noProof/>
          </w:rPr>
          <w:t>改訂来歴表</w:t>
        </w:r>
        <w:r>
          <w:rPr>
            <w:noProof/>
            <w:webHidden/>
          </w:rPr>
          <w:tab/>
        </w:r>
        <w:r>
          <w:rPr>
            <w:noProof/>
            <w:webHidden/>
          </w:rPr>
          <w:fldChar w:fldCharType="begin"/>
        </w:r>
        <w:r>
          <w:rPr>
            <w:noProof/>
            <w:webHidden/>
          </w:rPr>
          <w:instrText xml:space="preserve"> PAGEREF _Toc230958820 \h </w:instrText>
        </w:r>
        <w:r>
          <w:rPr>
            <w:noProof/>
            <w:webHidden/>
          </w:rPr>
        </w:r>
        <w:r>
          <w:rPr>
            <w:noProof/>
            <w:webHidden/>
          </w:rPr>
          <w:fldChar w:fldCharType="separate"/>
        </w:r>
        <w:r>
          <w:rPr>
            <w:noProof/>
            <w:webHidden/>
          </w:rPr>
          <w:t>17</w:t>
        </w:r>
        <w:r>
          <w:rPr>
            <w:noProof/>
            <w:webHidden/>
          </w:rPr>
          <w:fldChar w:fldCharType="end"/>
        </w:r>
      </w:hyperlink>
    </w:p>
    <w:p w14:paraId="70A79408" w14:textId="73317900" w:rsidR="00354E1D" w:rsidRPr="00D77B29" w:rsidRDefault="006B47AD" w:rsidP="008F518B">
      <w:pPr>
        <w:tabs>
          <w:tab w:val="left" w:leader="dot" w:pos="7350"/>
        </w:tabs>
        <w:spacing w:line="60" w:lineRule="auto"/>
      </w:pPr>
      <w:r w:rsidRPr="00D77B29">
        <w:fldChar w:fldCharType="end"/>
      </w:r>
    </w:p>
    <w:p w14:paraId="48CF145F" w14:textId="77777777" w:rsidR="00354E1D" w:rsidRPr="00D77B29" w:rsidRDefault="006B47AD" w:rsidP="00506F7E">
      <w:pPr>
        <w:pStyle w:val="Heading1"/>
        <w:spacing w:afterLines="0" w:after="0" w:line="380" w:lineRule="exact"/>
        <w:rPr>
          <w:rFonts w:ascii="Yu Mincho" w:eastAsia="Yu Mincho" w:hAnsi="Yu Mincho"/>
          <w:sz w:val="18"/>
        </w:rPr>
      </w:pPr>
      <w:bookmarkStart w:id="0" w:name="_Ref207071366"/>
      <w:bookmarkStart w:id="1" w:name="_Toc207183684"/>
      <w:bookmarkStart w:id="2" w:name="_Toc230958804"/>
      <w:r w:rsidRPr="00D77B29">
        <w:rPr>
          <w:rFonts w:ascii="Yu Mincho" w:eastAsia="Yu Mincho" w:hAnsi="Yu Mincho" w:hint="eastAsia"/>
          <w:sz w:val="18"/>
        </w:rPr>
        <w:t>はじめに</w:t>
      </w:r>
      <w:bookmarkEnd w:id="0"/>
      <w:bookmarkEnd w:id="1"/>
      <w:bookmarkEnd w:id="2"/>
    </w:p>
    <w:p w14:paraId="4B4D5974" w14:textId="6517E95F" w:rsidR="00354E1D" w:rsidRPr="00D77B29" w:rsidRDefault="006B47AD" w:rsidP="00416B63">
      <w:pPr>
        <w:spacing w:line="380" w:lineRule="exact"/>
        <w:ind w:firstLineChars="100" w:firstLine="180"/>
      </w:pPr>
      <w:r w:rsidRPr="00D77B29">
        <w:rPr>
          <w:rFonts w:hint="eastAsia"/>
        </w:rPr>
        <w:t>本文書は、</w:t>
      </w:r>
      <w:r w:rsidR="003E0255" w:rsidRPr="00D77B29">
        <w:rPr>
          <w:rFonts w:hint="eastAsia"/>
        </w:rPr>
        <w:t>外部ソースから</w:t>
      </w:r>
      <w:r w:rsidR="00951C57" w:rsidRPr="00D77B29">
        <w:rPr>
          <w:rFonts w:hint="eastAsia"/>
        </w:rPr>
        <w:t>Snowflake</w:t>
      </w:r>
      <w:r w:rsidR="003E0255" w:rsidRPr="00D77B29">
        <w:rPr>
          <w:rFonts w:hint="eastAsia"/>
        </w:rPr>
        <w:t>環境</w:t>
      </w:r>
      <w:r w:rsidR="00951C57" w:rsidRPr="00D77B29">
        <w:rPr>
          <w:rFonts w:hint="eastAsia"/>
        </w:rPr>
        <w:t>へのデータ連携</w:t>
      </w:r>
      <w:r w:rsidRPr="00D77B29">
        <w:rPr>
          <w:rFonts w:hint="eastAsia"/>
        </w:rPr>
        <w:t>にお</w:t>
      </w:r>
      <w:r w:rsidR="003E0255" w:rsidRPr="00D77B29">
        <w:rPr>
          <w:rFonts w:hint="eastAsia"/>
        </w:rPr>
        <w:t>いて</w:t>
      </w:r>
      <w:r w:rsidRPr="00D77B29">
        <w:rPr>
          <w:rFonts w:hint="eastAsia"/>
        </w:rPr>
        <w:t>、</w:t>
      </w:r>
      <w:r w:rsidR="00532A0D" w:rsidRPr="00D77B29">
        <w:rPr>
          <w:rFonts w:hint="eastAsia"/>
        </w:rPr>
        <w:t>外部連携バッチ</w:t>
      </w:r>
      <w:r w:rsidR="009549B9" w:rsidRPr="00D77B29">
        <w:rPr>
          <w:rFonts w:hint="eastAsia"/>
        </w:rPr>
        <w:t>（共通バッチ）</w:t>
      </w:r>
      <w:r w:rsidR="00F444D7" w:rsidRPr="00D77B29">
        <w:rPr>
          <w:rFonts w:hint="eastAsia"/>
        </w:rPr>
        <w:t>とSnowflake内部ステージ間で行われるファイル転送に関する通信I/Fの基本仕様を規定したものである</w:t>
      </w:r>
      <w:r w:rsidRPr="00D77B29">
        <w:rPr>
          <w:rFonts w:hint="eastAsia"/>
        </w:rPr>
        <w:t>。</w:t>
      </w:r>
    </w:p>
    <w:p w14:paraId="716D81EB" w14:textId="77777777" w:rsidR="00354E1D" w:rsidRPr="00D77B29" w:rsidRDefault="00354E1D" w:rsidP="00416B63">
      <w:pPr>
        <w:spacing w:line="380" w:lineRule="exact"/>
        <w:ind w:firstLineChars="100" w:firstLine="180"/>
      </w:pPr>
    </w:p>
    <w:p w14:paraId="528E0F9E" w14:textId="7F0D5DF1" w:rsidR="00354E1D" w:rsidRPr="00D77B29" w:rsidRDefault="006B47AD" w:rsidP="00416B63">
      <w:pPr>
        <w:spacing w:line="380" w:lineRule="exact"/>
        <w:ind w:firstLineChars="100" w:firstLine="180"/>
      </w:pPr>
      <w:r w:rsidRPr="00D77B29">
        <w:rPr>
          <w:rFonts w:hint="eastAsia"/>
        </w:rPr>
        <w:t>本仕様は、</w:t>
      </w:r>
      <w:r w:rsidR="00D959BA" w:rsidRPr="00D77B29">
        <w:rPr>
          <w:rFonts w:hint="eastAsia"/>
        </w:rPr>
        <w:t>主として</w:t>
      </w:r>
      <w:r w:rsidR="00951C57" w:rsidRPr="00D77B29">
        <w:rPr>
          <w:rFonts w:hint="eastAsia"/>
        </w:rPr>
        <w:t>「Oracle」</w:t>
      </w:r>
      <w:r w:rsidR="00D959BA" w:rsidRPr="00D77B29">
        <w:rPr>
          <w:rFonts w:hint="eastAsia"/>
        </w:rPr>
        <w:t>を外部ソースとした</w:t>
      </w:r>
      <w:r w:rsidRPr="00D77B29">
        <w:rPr>
          <w:rFonts w:hint="eastAsia"/>
        </w:rPr>
        <w:t>データ授受を想定して策定している。ただし、</w:t>
      </w:r>
      <w:r w:rsidR="00D959BA" w:rsidRPr="00D77B29">
        <w:rPr>
          <w:rFonts w:hint="eastAsia"/>
        </w:rPr>
        <w:t>ファイルフォーマットや通信方式を汎用的に設計することで</w:t>
      </w:r>
      <w:r w:rsidR="005A5CED" w:rsidRPr="00D77B29">
        <w:rPr>
          <w:rFonts w:hint="eastAsia"/>
        </w:rPr>
        <w:t>、「</w:t>
      </w:r>
      <w:r w:rsidR="00951C57" w:rsidRPr="00D77B29">
        <w:rPr>
          <w:rFonts w:hint="eastAsia"/>
        </w:rPr>
        <w:t>Oracle</w:t>
      </w:r>
      <w:r w:rsidRPr="00D77B29">
        <w:rPr>
          <w:rFonts w:hint="eastAsia"/>
        </w:rPr>
        <w:t>」以外の外部</w:t>
      </w:r>
      <w:r w:rsidR="00951C57" w:rsidRPr="00D77B29">
        <w:rPr>
          <w:rFonts w:hint="eastAsia"/>
        </w:rPr>
        <w:t>ソースからの</w:t>
      </w:r>
      <w:r w:rsidRPr="00D77B29">
        <w:rPr>
          <w:rFonts w:hint="eastAsia"/>
        </w:rPr>
        <w:t>ファイル転送にも適用</w:t>
      </w:r>
      <w:r w:rsidR="005A5CED" w:rsidRPr="00D77B29">
        <w:rPr>
          <w:rFonts w:hint="eastAsia"/>
        </w:rPr>
        <w:t>可能な仕様としている。</w:t>
      </w:r>
    </w:p>
    <w:p w14:paraId="47E3168E" w14:textId="77777777" w:rsidR="00951C57" w:rsidRPr="00D77B29" w:rsidRDefault="00951C57" w:rsidP="00416B63">
      <w:pPr>
        <w:spacing w:line="380" w:lineRule="exact"/>
        <w:ind w:firstLineChars="100" w:firstLine="180"/>
      </w:pPr>
    </w:p>
    <w:p w14:paraId="7F0F1914" w14:textId="357FA3EF" w:rsidR="00354E1D" w:rsidRPr="00D77B29" w:rsidRDefault="006B47AD" w:rsidP="00416B63">
      <w:pPr>
        <w:spacing w:line="380" w:lineRule="exact"/>
        <w:ind w:firstLineChars="100" w:firstLine="180"/>
      </w:pPr>
      <w:r w:rsidRPr="00D77B29">
        <w:rPr>
          <w:rFonts w:hint="eastAsia"/>
        </w:rPr>
        <w:t>本文書に関連するシステム</w:t>
      </w:r>
      <w:r w:rsidR="005A5CED" w:rsidRPr="00D77B29">
        <w:rPr>
          <w:rFonts w:hint="eastAsia"/>
        </w:rPr>
        <w:t>連携の全体</w:t>
      </w:r>
      <w:r w:rsidRPr="00D77B29">
        <w:rPr>
          <w:rFonts w:hint="eastAsia"/>
        </w:rPr>
        <w:t>概要、</w:t>
      </w:r>
      <w:r w:rsidR="009B483A" w:rsidRPr="00D77B29">
        <w:rPr>
          <w:rFonts w:hint="eastAsia"/>
        </w:rPr>
        <w:t>および</w:t>
      </w:r>
      <w:r w:rsidRPr="00D77B29">
        <w:rPr>
          <w:rFonts w:hint="eastAsia"/>
        </w:rPr>
        <w:t>本仕様の規定範囲を「</w:t>
      </w:r>
      <w:r w:rsidRPr="00D77B29">
        <w:fldChar w:fldCharType="begin"/>
      </w:r>
      <w:r w:rsidRPr="00D77B29">
        <w:instrText xml:space="preserve"> REF _Ref206905653 </w:instrText>
      </w:r>
      <w:r w:rsidR="00310642" w:rsidRPr="00D77B29">
        <w:instrText xml:space="preserve"> \* MERGEFORMAT </w:instrText>
      </w:r>
      <w:r w:rsidRPr="00D77B29">
        <w:fldChar w:fldCharType="separate"/>
      </w:r>
      <w:r w:rsidR="0073287C" w:rsidRPr="00D77B29">
        <w:rPr>
          <w:rFonts w:hint="eastAsia"/>
        </w:rPr>
        <w:t xml:space="preserve">図 </w:t>
      </w:r>
      <w:r w:rsidR="0073287C" w:rsidRPr="00D77B29">
        <w:t>1</w:t>
      </w:r>
      <w:r w:rsidR="0073287C" w:rsidRPr="00D77B29">
        <w:noBreakHyphen/>
        <w:t>1</w:t>
      </w:r>
      <w:r w:rsidRPr="00D77B29">
        <w:fldChar w:fldCharType="end"/>
      </w:r>
      <w:r w:rsidRPr="00D77B29">
        <w:rPr>
          <w:rFonts w:hint="eastAsia"/>
        </w:rPr>
        <w:t>」に示す。</w:t>
      </w:r>
    </w:p>
    <w:p w14:paraId="0142045D" w14:textId="77777777" w:rsidR="00354E1D" w:rsidRPr="00D77B29" w:rsidRDefault="00354E1D" w:rsidP="00416B63">
      <w:pPr>
        <w:spacing w:line="380" w:lineRule="exact"/>
        <w:ind w:firstLineChars="100" w:firstLine="180"/>
      </w:pPr>
    </w:p>
    <w:p w14:paraId="364611D0" w14:textId="5CA5617C" w:rsidR="00354E1D" w:rsidRPr="00D77B29" w:rsidRDefault="006B47AD" w:rsidP="00416B63">
      <w:pPr>
        <w:pStyle w:val="Caption"/>
        <w:spacing w:line="380" w:lineRule="exact"/>
        <w:jc w:val="center"/>
        <w:rPr>
          <w:sz w:val="18"/>
          <w:szCs w:val="18"/>
        </w:rPr>
      </w:pPr>
      <w:bookmarkStart w:id="3" w:name="_Ref206905653"/>
      <w:bookmarkStart w:id="4" w:name="_Ref206905649"/>
      <w:r w:rsidRPr="00D77B29">
        <w:rPr>
          <w:rFonts w:hint="eastAsia"/>
          <w:sz w:val="18"/>
          <w:szCs w:val="18"/>
        </w:rPr>
        <w:t xml:space="preserve">図 </w:t>
      </w:r>
      <w:r w:rsidRPr="00D77B29">
        <w:rPr>
          <w:sz w:val="18"/>
          <w:szCs w:val="18"/>
        </w:rPr>
        <w:fldChar w:fldCharType="begin"/>
      </w:r>
      <w:r w:rsidRPr="00D77B29">
        <w:rPr>
          <w:sz w:val="18"/>
          <w:szCs w:val="18"/>
        </w:rPr>
        <w:instrText xml:space="preserve"> STYLEREF 1 \s </w:instrText>
      </w:r>
      <w:r w:rsidRPr="00D77B29">
        <w:rPr>
          <w:sz w:val="18"/>
          <w:szCs w:val="18"/>
        </w:rPr>
        <w:fldChar w:fldCharType="separate"/>
      </w:r>
      <w:r w:rsidR="0073287C" w:rsidRPr="00D77B29">
        <w:rPr>
          <w:noProof/>
          <w:sz w:val="18"/>
          <w:szCs w:val="18"/>
        </w:rPr>
        <w:t>1</w:t>
      </w:r>
      <w:r w:rsidRPr="00D77B29">
        <w:rPr>
          <w:sz w:val="18"/>
          <w:szCs w:val="18"/>
        </w:rPr>
        <w:fldChar w:fldCharType="end"/>
      </w:r>
      <w:r w:rsidRPr="00D77B29">
        <w:rPr>
          <w:sz w:val="18"/>
          <w:szCs w:val="18"/>
        </w:rPr>
        <w:noBreakHyphen/>
      </w:r>
      <w:r w:rsidRPr="00D77B29">
        <w:rPr>
          <w:sz w:val="18"/>
          <w:szCs w:val="18"/>
        </w:rPr>
        <w:fldChar w:fldCharType="begin"/>
      </w:r>
      <w:r w:rsidRPr="00D77B29">
        <w:rPr>
          <w:sz w:val="18"/>
          <w:szCs w:val="18"/>
        </w:rPr>
        <w:instrText xml:space="preserve"> SEQ </w:instrText>
      </w:r>
      <w:r w:rsidRPr="00D77B29">
        <w:rPr>
          <w:rFonts w:hint="eastAsia"/>
          <w:sz w:val="18"/>
          <w:szCs w:val="18"/>
        </w:rPr>
        <w:instrText>図 \* ARABIC \s 1</w:instrText>
      </w:r>
      <w:r w:rsidRPr="00D77B29">
        <w:rPr>
          <w:sz w:val="18"/>
          <w:szCs w:val="18"/>
        </w:rPr>
        <w:instrText xml:space="preserve"> </w:instrText>
      </w:r>
      <w:r w:rsidRPr="00D77B29">
        <w:rPr>
          <w:sz w:val="18"/>
          <w:szCs w:val="18"/>
        </w:rPr>
        <w:fldChar w:fldCharType="separate"/>
      </w:r>
      <w:r w:rsidR="0073287C" w:rsidRPr="00D77B29">
        <w:rPr>
          <w:noProof/>
          <w:sz w:val="18"/>
          <w:szCs w:val="18"/>
        </w:rPr>
        <w:t>1</w:t>
      </w:r>
      <w:r w:rsidRPr="00D77B29">
        <w:rPr>
          <w:sz w:val="18"/>
          <w:szCs w:val="18"/>
        </w:rPr>
        <w:fldChar w:fldCharType="end"/>
      </w:r>
      <w:bookmarkEnd w:id="3"/>
      <w:r w:rsidRPr="00D77B29">
        <w:rPr>
          <w:rFonts w:hint="eastAsia"/>
          <w:sz w:val="18"/>
          <w:szCs w:val="18"/>
        </w:rPr>
        <w:t xml:space="preserve"> システム</w:t>
      </w:r>
      <w:r w:rsidR="00FE01FC" w:rsidRPr="00D77B29">
        <w:rPr>
          <w:rFonts w:hint="eastAsia"/>
          <w:sz w:val="18"/>
          <w:szCs w:val="18"/>
        </w:rPr>
        <w:t>連携の全体</w:t>
      </w:r>
      <w:r w:rsidRPr="00D77B29">
        <w:rPr>
          <w:rFonts w:hint="eastAsia"/>
          <w:sz w:val="18"/>
          <w:szCs w:val="18"/>
        </w:rPr>
        <w:t>概要</w:t>
      </w:r>
      <w:bookmarkEnd w:id="4"/>
    </w:p>
    <w:tbl>
      <w:tblPr>
        <w:tblpPr w:leftFromText="142" w:rightFromText="142" w:vertAnchor="text" w:horzAnchor="margin" w:tblpY="53"/>
        <w:tblW w:w="8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94"/>
      </w:tblGrid>
      <w:tr w:rsidR="000F1C9E" w:rsidRPr="00D77B29" w14:paraId="6310323B" w14:textId="77777777" w:rsidTr="000F1C9E">
        <w:trPr>
          <w:trHeight w:val="4844"/>
        </w:trPr>
        <w:tc>
          <w:tcPr>
            <w:tcW w:w="8601" w:type="dxa"/>
          </w:tcPr>
          <w:p w14:paraId="7AD89D1C" w14:textId="4C1A66BF" w:rsidR="000F1C9E" w:rsidRPr="00D77B29" w:rsidRDefault="00FF49C0" w:rsidP="000F1C9E">
            <w:pPr>
              <w:spacing w:line="380" w:lineRule="exact"/>
            </w:pPr>
            <w:r w:rsidRPr="00D77B29">
              <w:rPr>
                <w:noProof/>
              </w:rPr>
              <w:drawing>
                <wp:anchor distT="0" distB="0" distL="114300" distR="114300" simplePos="0" relativeHeight="251658240" behindDoc="0" locked="0" layoutInCell="1" allowOverlap="1" wp14:anchorId="7BD022EB" wp14:editId="5089A8B7">
                  <wp:simplePos x="0" y="0"/>
                  <wp:positionH relativeFrom="margin">
                    <wp:posOffset>0</wp:posOffset>
                  </wp:positionH>
                  <wp:positionV relativeFrom="margin">
                    <wp:posOffset>220980</wp:posOffset>
                  </wp:positionV>
                  <wp:extent cx="5394960" cy="2583180"/>
                  <wp:effectExtent l="0" t="0" r="0" b="0"/>
                  <wp:wrapSquare wrapText="bothSides"/>
                  <wp:docPr id="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2583180"/>
                          </a:xfrm>
                          <a:prstGeom prst="rect">
                            <a:avLst/>
                          </a:prstGeom>
                          <a:noFill/>
                        </pic:spPr>
                      </pic:pic>
                    </a:graphicData>
                  </a:graphic>
                  <wp14:sizeRelH relativeFrom="page">
                    <wp14:pctWidth>0</wp14:pctWidth>
                  </wp14:sizeRelH>
                  <wp14:sizeRelV relativeFrom="page">
                    <wp14:pctHeight>0</wp14:pctHeight>
                  </wp14:sizeRelV>
                </wp:anchor>
              </w:drawing>
            </w:r>
          </w:p>
        </w:tc>
      </w:tr>
    </w:tbl>
    <w:p w14:paraId="66236100" w14:textId="584C7118" w:rsidR="00C262F7" w:rsidRPr="00D77B29" w:rsidRDefault="00C262F7" w:rsidP="00416B63">
      <w:pPr>
        <w:spacing w:line="380" w:lineRule="exact"/>
      </w:pPr>
    </w:p>
    <w:p w14:paraId="79AA30F7" w14:textId="5805C3AA" w:rsidR="00354E1D" w:rsidRPr="00D77B29" w:rsidRDefault="00354E1D" w:rsidP="005B4EA3">
      <w:pPr>
        <w:spacing w:line="380" w:lineRule="exact"/>
      </w:pPr>
    </w:p>
    <w:p w14:paraId="0E94F5C9" w14:textId="77777777" w:rsidR="00354E1D" w:rsidRPr="00D77B29" w:rsidRDefault="00354E1D" w:rsidP="00416B63">
      <w:pPr>
        <w:pStyle w:val="BodyText"/>
        <w:spacing w:line="380" w:lineRule="exact"/>
      </w:pPr>
    </w:p>
    <w:p w14:paraId="057C467A" w14:textId="77777777" w:rsidR="00354E1D" w:rsidRPr="00D77B29" w:rsidRDefault="00354E1D" w:rsidP="00416B63">
      <w:pPr>
        <w:spacing w:line="380" w:lineRule="exact"/>
      </w:pPr>
    </w:p>
    <w:p w14:paraId="0BA858A4" w14:textId="77777777" w:rsidR="00354E1D" w:rsidRPr="00D77B29" w:rsidRDefault="00354E1D" w:rsidP="00416B63">
      <w:pPr>
        <w:spacing w:line="380" w:lineRule="exact"/>
      </w:pPr>
    </w:p>
    <w:p w14:paraId="545D4665" w14:textId="535FC947" w:rsidR="00354E1D" w:rsidRPr="00D77B29" w:rsidRDefault="006C11FB" w:rsidP="00506F7E">
      <w:pPr>
        <w:pStyle w:val="Heading1"/>
        <w:spacing w:afterLines="50" w:after="180" w:line="380" w:lineRule="exact"/>
        <w:rPr>
          <w:rFonts w:ascii="Yu Mincho" w:eastAsia="Yu Mincho" w:hAnsi="Yu Mincho"/>
          <w:sz w:val="18"/>
        </w:rPr>
      </w:pPr>
      <w:bookmarkStart w:id="5" w:name="_Toc230958805"/>
      <w:r w:rsidRPr="00D77B29">
        <w:rPr>
          <w:rFonts w:ascii="Yu Mincho" w:eastAsia="Yu Mincho" w:hAnsi="Yu Mincho" w:hint="eastAsia"/>
          <w:sz w:val="18"/>
        </w:rPr>
        <w:t>ファイル連携 共通仕様</w:t>
      </w:r>
      <w:bookmarkEnd w:id="5"/>
    </w:p>
    <w:p w14:paraId="3C59B3D2" w14:textId="7132ECDA" w:rsidR="006C11FB" w:rsidRPr="00D77B29" w:rsidRDefault="006C11FB" w:rsidP="00416B63">
      <w:pPr>
        <w:spacing w:line="380" w:lineRule="exact"/>
      </w:pPr>
      <w:r w:rsidRPr="00D77B29">
        <w:rPr>
          <w:rFonts w:hint="eastAsia"/>
        </w:rPr>
        <w:t>本連携において、</w:t>
      </w:r>
      <w:r w:rsidR="00532A0D" w:rsidRPr="00D77B29">
        <w:rPr>
          <w:rFonts w:hint="eastAsia"/>
        </w:rPr>
        <w:t>外部連携バッチ</w:t>
      </w:r>
      <w:r w:rsidRPr="00D77B29">
        <w:rPr>
          <w:rFonts w:hint="eastAsia"/>
        </w:rPr>
        <w:t>からSnowflake内部ステージへ転送されるファイルの共通ルール、および後続のSnowflake汎用プロシージャが安全にデータを取り込むための制約事項を以下に規定する。</w:t>
      </w:r>
    </w:p>
    <w:p w14:paraId="72FEEE26" w14:textId="77777777" w:rsidR="00354E1D" w:rsidRPr="00D77B29" w:rsidRDefault="00354E1D" w:rsidP="00416B63">
      <w:pPr>
        <w:pStyle w:val="BodyText"/>
        <w:spacing w:line="380" w:lineRule="exact"/>
      </w:pPr>
    </w:p>
    <w:p w14:paraId="39031ABF" w14:textId="6B84A501" w:rsidR="00354E1D" w:rsidRPr="00D77B29" w:rsidRDefault="00C43EC5" w:rsidP="00506F7E">
      <w:pPr>
        <w:pStyle w:val="Heading2"/>
        <w:spacing w:after="180" w:line="380" w:lineRule="exact"/>
        <w:ind w:left="567"/>
        <w:rPr>
          <w:rFonts w:ascii="Yu Mincho" w:eastAsia="Yu Mincho" w:hAnsi="Yu Mincho"/>
        </w:rPr>
      </w:pPr>
      <w:bookmarkStart w:id="6" w:name="_Toc230958806"/>
      <w:r w:rsidRPr="00D77B29">
        <w:rPr>
          <w:rFonts w:ascii="Yu Mincho" w:eastAsia="Yu Mincho" w:hAnsi="Yu Mincho" w:hint="eastAsia"/>
        </w:rPr>
        <w:t>ファイルの命名規則</w:t>
      </w:r>
      <w:bookmarkEnd w:id="6"/>
    </w:p>
    <w:p w14:paraId="761598DD" w14:textId="7BE1383A" w:rsidR="00767F0D" w:rsidRPr="00D77B29" w:rsidRDefault="00767F0D" w:rsidP="00862E79">
      <w:pPr>
        <w:spacing w:before="120" w:line="380" w:lineRule="exact"/>
      </w:pPr>
      <w:r w:rsidRPr="00D77B29">
        <w:rPr>
          <w:rFonts w:hint="eastAsia"/>
        </w:rPr>
        <w:t>抽出</w:t>
      </w:r>
      <w:r w:rsidR="00B57922" w:rsidRPr="00D77B29">
        <w:rPr>
          <w:rFonts w:hint="eastAsia"/>
        </w:rPr>
        <w:t>/</w:t>
      </w:r>
      <w:r w:rsidRPr="00D77B29">
        <w:rPr>
          <w:rFonts w:hint="eastAsia"/>
        </w:rPr>
        <w:t>連携されるファイル名は、一意性を確保するため、以下の命名規則に従うものとする。</w:t>
      </w:r>
    </w:p>
    <w:p w14:paraId="5201550F" w14:textId="78550EE2" w:rsidR="00862E79" w:rsidRPr="00D77B29" w:rsidRDefault="00767F0D" w:rsidP="00862E79">
      <w:pPr>
        <w:numPr>
          <w:ilvl w:val="0"/>
          <w:numId w:val="37"/>
        </w:numPr>
        <w:spacing w:before="120" w:line="380" w:lineRule="exact"/>
      </w:pPr>
      <w:r w:rsidRPr="00D77B29">
        <w:rPr>
          <w:rFonts w:hint="eastAsia"/>
        </w:rPr>
        <w:t xml:space="preserve">命名規則： </w:t>
      </w:r>
      <w:r w:rsidR="00DA1C08" w:rsidRPr="00D77B29">
        <w:rPr>
          <w:rFonts w:hint="eastAsia"/>
        </w:rPr>
        <w:t>[ベース名]_[</w:t>
      </w:r>
      <w:proofErr w:type="spellStart"/>
      <w:r w:rsidR="00DA1C08" w:rsidRPr="00D77B29">
        <w:rPr>
          <w:rFonts w:hint="eastAsia"/>
        </w:rPr>
        <w:t>YYYYMMDDhhmmss</w:t>
      </w:r>
      <w:proofErr w:type="spellEnd"/>
      <w:r w:rsidR="00DA1C08" w:rsidRPr="00D77B29">
        <w:rPr>
          <w:rFonts w:hint="eastAsia"/>
        </w:rPr>
        <w:t>].[拡張子]</w:t>
      </w:r>
    </w:p>
    <w:p w14:paraId="62BA7427" w14:textId="324B186D" w:rsidR="00767F0D" w:rsidRPr="00D77B29" w:rsidRDefault="00767F0D" w:rsidP="00862E79">
      <w:pPr>
        <w:numPr>
          <w:ilvl w:val="0"/>
          <w:numId w:val="37"/>
        </w:numPr>
        <w:spacing w:before="120" w:line="380" w:lineRule="exact"/>
      </w:pPr>
      <w:r w:rsidRPr="00D77B29">
        <w:rPr>
          <w:rFonts w:hint="eastAsia"/>
        </w:rPr>
        <w:t xml:space="preserve">例： </w:t>
      </w:r>
      <w:r w:rsidR="0053725A" w:rsidRPr="00D77B29">
        <w:t>MV_FEK_SEISAN_20260401103000.tsv</w:t>
      </w:r>
    </w:p>
    <w:p w14:paraId="27CB0F34" w14:textId="77777777" w:rsidR="00983527" w:rsidRPr="00D77B29" w:rsidRDefault="00983527" w:rsidP="00983527">
      <w:pPr>
        <w:spacing w:before="120" w:line="380" w:lineRule="exact"/>
      </w:pPr>
      <w:r w:rsidRPr="00D77B29">
        <w:rPr>
          <w:rFonts w:hint="eastAsia"/>
        </w:rPr>
        <w:t>各要素の定義は以下の通りとする。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3419"/>
        <w:gridCol w:w="3090"/>
      </w:tblGrid>
      <w:tr w:rsidR="00506F7E" w:rsidRPr="00D77B29" w14:paraId="45398900" w14:textId="77777777">
        <w:trPr>
          <w:trHeight w:val="283"/>
        </w:trPr>
        <w:tc>
          <w:tcPr>
            <w:tcW w:w="0" w:type="auto"/>
            <w:vAlign w:val="center"/>
          </w:tcPr>
          <w:p w14:paraId="4C5D6ADD" w14:textId="77777777" w:rsidR="009D18DE" w:rsidRPr="00D77B29" w:rsidRDefault="009D18DE" w:rsidP="00C74FD4">
            <w:pPr>
              <w:spacing w:before="120" w:line="380" w:lineRule="exact"/>
              <w:rPr>
                <w:b/>
                <w:bCs/>
              </w:rPr>
            </w:pPr>
            <w:r w:rsidRPr="00D77B29">
              <w:rPr>
                <w:b/>
                <w:bCs/>
              </w:rPr>
              <w:t>要素</w:t>
            </w:r>
          </w:p>
        </w:tc>
        <w:tc>
          <w:tcPr>
            <w:tcW w:w="0" w:type="auto"/>
            <w:vAlign w:val="center"/>
          </w:tcPr>
          <w:p w14:paraId="36D97EEC" w14:textId="77777777" w:rsidR="009D18DE" w:rsidRPr="00D77B29" w:rsidRDefault="009D18DE" w:rsidP="00C74FD4">
            <w:pPr>
              <w:spacing w:before="120" w:line="380" w:lineRule="exact"/>
              <w:rPr>
                <w:b/>
                <w:bCs/>
              </w:rPr>
            </w:pPr>
            <w:r w:rsidRPr="00D77B29">
              <w:rPr>
                <w:b/>
                <w:bCs/>
              </w:rPr>
              <w:t>説明</w:t>
            </w:r>
          </w:p>
        </w:tc>
        <w:tc>
          <w:tcPr>
            <w:tcW w:w="0" w:type="auto"/>
            <w:vAlign w:val="center"/>
          </w:tcPr>
          <w:p w14:paraId="50E6E705" w14:textId="77777777" w:rsidR="009D18DE" w:rsidRPr="00D77B29" w:rsidRDefault="009D18DE" w:rsidP="00C74FD4">
            <w:pPr>
              <w:spacing w:before="120" w:line="380" w:lineRule="exact"/>
              <w:rPr>
                <w:b/>
                <w:bCs/>
              </w:rPr>
            </w:pPr>
            <w:r w:rsidRPr="00D77B29">
              <w:rPr>
                <w:b/>
                <w:bCs/>
              </w:rPr>
              <w:t>定義元</w:t>
            </w:r>
          </w:p>
        </w:tc>
      </w:tr>
      <w:tr w:rsidR="00506F7E" w:rsidRPr="00D77B29" w14:paraId="7219FF41" w14:textId="77777777">
        <w:trPr>
          <w:trHeight w:val="283"/>
        </w:trPr>
        <w:tc>
          <w:tcPr>
            <w:tcW w:w="0" w:type="auto"/>
            <w:vAlign w:val="center"/>
          </w:tcPr>
          <w:p w14:paraId="4B49AB34" w14:textId="77777777" w:rsidR="009D18DE" w:rsidRPr="00D77B29" w:rsidRDefault="009D18DE" w:rsidP="00C74FD4">
            <w:pPr>
              <w:spacing w:before="120" w:line="380" w:lineRule="exact"/>
            </w:pPr>
            <w:r w:rsidRPr="00D77B29">
              <w:t>ベース名</w:t>
            </w:r>
          </w:p>
        </w:tc>
        <w:tc>
          <w:tcPr>
            <w:tcW w:w="0" w:type="auto"/>
            <w:vAlign w:val="center"/>
          </w:tcPr>
          <w:p w14:paraId="6439BA70" w14:textId="499815D1" w:rsidR="009D18DE" w:rsidRPr="00D77B29" w:rsidRDefault="009D18DE" w:rsidP="00C74FD4">
            <w:pPr>
              <w:spacing w:before="120" w:line="380" w:lineRule="exact"/>
            </w:pPr>
            <w:r w:rsidRPr="00D77B29">
              <w:t>データ</w:t>
            </w:r>
            <w:r w:rsidR="00776D9B" w:rsidRPr="00D77B29">
              <w:rPr>
                <w:rFonts w:hint="eastAsia"/>
              </w:rPr>
              <w:t>を</w:t>
            </w:r>
            <w:r w:rsidRPr="00D77B29">
              <w:t>識別するファイル名</w:t>
            </w:r>
            <w:r w:rsidR="00D00684" w:rsidRPr="00D77B29">
              <w:rPr>
                <w:rFonts w:hint="eastAsia"/>
              </w:rPr>
              <w:t>プレフィックス</w:t>
            </w:r>
          </w:p>
        </w:tc>
        <w:tc>
          <w:tcPr>
            <w:tcW w:w="0" w:type="auto"/>
            <w:vAlign w:val="center"/>
          </w:tcPr>
          <w:p w14:paraId="15B23EA5" w14:textId="0C2590A9" w:rsidR="009D18DE" w:rsidRPr="00D77B29" w:rsidRDefault="0073287C" w:rsidP="00C74FD4">
            <w:pPr>
              <w:spacing w:before="120" w:line="380" w:lineRule="exact"/>
            </w:pPr>
            <w:r w:rsidRPr="00D77B29">
              <w:t>CONFIG_FILE</w:t>
            </w:r>
            <w:r w:rsidR="009D18DE" w:rsidRPr="00D77B29">
              <w:t>.STAGE_FILE_NAME</w:t>
            </w:r>
          </w:p>
        </w:tc>
      </w:tr>
      <w:tr w:rsidR="00506F7E" w:rsidRPr="00D77B29" w14:paraId="7A99025A" w14:textId="77777777">
        <w:trPr>
          <w:trHeight w:val="283"/>
        </w:trPr>
        <w:tc>
          <w:tcPr>
            <w:tcW w:w="0" w:type="auto"/>
            <w:vAlign w:val="center"/>
          </w:tcPr>
          <w:p w14:paraId="6A624D1B" w14:textId="77777777" w:rsidR="009D18DE" w:rsidRPr="00D77B29" w:rsidRDefault="009D18DE" w:rsidP="00C74FD4">
            <w:pPr>
              <w:spacing w:before="120" w:line="380" w:lineRule="exact"/>
            </w:pPr>
            <w:proofErr w:type="spellStart"/>
            <w:r w:rsidRPr="00D77B29">
              <w:t>YYYYMMDDhhmmss</w:t>
            </w:r>
            <w:proofErr w:type="spellEnd"/>
          </w:p>
        </w:tc>
        <w:tc>
          <w:tcPr>
            <w:tcW w:w="0" w:type="auto"/>
            <w:vAlign w:val="center"/>
          </w:tcPr>
          <w:p w14:paraId="5835059C" w14:textId="77777777" w:rsidR="009D18DE" w:rsidRPr="00D77B29" w:rsidRDefault="009D18DE" w:rsidP="00C74FD4">
            <w:pPr>
              <w:spacing w:before="120" w:line="380" w:lineRule="exact"/>
            </w:pPr>
            <w:r w:rsidRPr="00D77B29">
              <w:t>ファイル生成時のタイムスタンプ</w:t>
            </w:r>
          </w:p>
        </w:tc>
        <w:tc>
          <w:tcPr>
            <w:tcW w:w="0" w:type="auto"/>
            <w:vAlign w:val="center"/>
          </w:tcPr>
          <w:p w14:paraId="052514BB" w14:textId="523A747A" w:rsidR="009D18DE" w:rsidRPr="00D77B29" w:rsidRDefault="0073287C" w:rsidP="00C74FD4">
            <w:pPr>
              <w:spacing w:before="120" w:line="380" w:lineRule="exact"/>
            </w:pPr>
            <w:r w:rsidRPr="00D77B29">
              <w:t>CONFIG_FILE</w:t>
            </w:r>
            <w:r w:rsidR="009D18DE" w:rsidRPr="00D77B29">
              <w:t>.TIME_ZONE に従う</w:t>
            </w:r>
          </w:p>
        </w:tc>
      </w:tr>
      <w:tr w:rsidR="00506F7E" w:rsidRPr="00D77B29" w14:paraId="3447F6C6" w14:textId="77777777">
        <w:trPr>
          <w:trHeight w:val="283"/>
        </w:trPr>
        <w:tc>
          <w:tcPr>
            <w:tcW w:w="0" w:type="auto"/>
            <w:vAlign w:val="center"/>
          </w:tcPr>
          <w:p w14:paraId="5AFC2E48" w14:textId="77777777" w:rsidR="009D18DE" w:rsidRPr="00D77B29" w:rsidRDefault="009D18DE" w:rsidP="00C74FD4">
            <w:pPr>
              <w:spacing w:before="120" w:line="380" w:lineRule="exact"/>
            </w:pPr>
            <w:r w:rsidRPr="00D77B29">
              <w:t>拡張子</w:t>
            </w:r>
          </w:p>
        </w:tc>
        <w:tc>
          <w:tcPr>
            <w:tcW w:w="0" w:type="auto"/>
            <w:vAlign w:val="center"/>
          </w:tcPr>
          <w:p w14:paraId="1788561A" w14:textId="77777777" w:rsidR="009D18DE" w:rsidRPr="00D77B29" w:rsidRDefault="009D18DE" w:rsidP="00C74FD4">
            <w:pPr>
              <w:spacing w:before="120" w:line="380" w:lineRule="exact"/>
            </w:pPr>
            <w:r w:rsidRPr="00D77B29">
              <w:t>区切り文字種別に対応する拡張子</w:t>
            </w:r>
          </w:p>
        </w:tc>
        <w:tc>
          <w:tcPr>
            <w:tcW w:w="0" w:type="auto"/>
            <w:vAlign w:val="center"/>
          </w:tcPr>
          <w:p w14:paraId="645BE408" w14:textId="57002FB0" w:rsidR="009D18DE" w:rsidRPr="00D77B29" w:rsidRDefault="0073287C" w:rsidP="00C74FD4">
            <w:pPr>
              <w:spacing w:before="120" w:line="380" w:lineRule="exact"/>
            </w:pPr>
            <w:r w:rsidRPr="00D77B29">
              <w:t>CONFIG_FILE</w:t>
            </w:r>
            <w:r w:rsidR="009D18DE" w:rsidRPr="00D77B29">
              <w:t>.DELIMITER に従う</w:t>
            </w:r>
          </w:p>
        </w:tc>
      </w:tr>
    </w:tbl>
    <w:p w14:paraId="5E2EA35F" w14:textId="4F05B0F6" w:rsidR="00A33E7A" w:rsidRPr="00D77B29" w:rsidRDefault="00A33E7A" w:rsidP="00A33E7A">
      <w:pPr>
        <w:spacing w:before="120" w:line="380" w:lineRule="exact"/>
      </w:pPr>
      <w:r w:rsidRPr="00D77B29">
        <w:rPr>
          <w:rFonts w:hint="eastAsia"/>
        </w:rPr>
        <w:t xml:space="preserve">タイムスタンプは </w:t>
      </w:r>
      <w:r w:rsidR="0073287C" w:rsidRPr="00D77B29">
        <w:rPr>
          <w:rFonts w:hint="eastAsia"/>
        </w:rPr>
        <w:t>CONFIG_FILE</w:t>
      </w:r>
      <w:r w:rsidRPr="00D77B29">
        <w:rPr>
          <w:rFonts w:hint="eastAsia"/>
        </w:rPr>
        <w:t>.TIME_ZONE に定義されたタイムゾーン（基本は JST）を基準とする。</w:t>
      </w:r>
    </w:p>
    <w:p w14:paraId="78C8B3BD" w14:textId="6EBD8B01" w:rsidR="007B61F7" w:rsidRPr="00D77B29" w:rsidRDefault="00A33E7A" w:rsidP="00A33E7A">
      <w:pPr>
        <w:spacing w:before="120" w:line="380" w:lineRule="exact"/>
      </w:pPr>
      <w:r w:rsidRPr="00D77B29">
        <w:rPr>
          <w:rFonts w:hint="eastAsia"/>
        </w:rPr>
        <w:t xml:space="preserve">拡張子は </w:t>
      </w:r>
      <w:r w:rsidR="0073287C" w:rsidRPr="00D77B29">
        <w:rPr>
          <w:rFonts w:hint="eastAsia"/>
        </w:rPr>
        <w:t>CONFIG_FILE</w:t>
      </w:r>
      <w:r w:rsidRPr="00D77B29">
        <w:rPr>
          <w:rFonts w:hint="eastAsia"/>
        </w:rPr>
        <w:t>.DELIMITER の設定値と整合していなければならない。</w:t>
      </w:r>
    </w:p>
    <w:p w14:paraId="69948870" w14:textId="33BCCB54" w:rsidR="00BB2047" w:rsidRPr="00D77B29" w:rsidRDefault="006A7789" w:rsidP="00BB2047">
      <w:pPr>
        <w:numPr>
          <w:ilvl w:val="0"/>
          <w:numId w:val="43"/>
        </w:numPr>
        <w:spacing w:before="120" w:line="380" w:lineRule="exact"/>
      </w:pPr>
      <w:r w:rsidRPr="00D77B29">
        <w:rPr>
          <w:rFonts w:hint="eastAsia"/>
        </w:rPr>
        <w:t>DELIMITER = T の場合：拡張子は</w:t>
      </w:r>
      <w:r w:rsidR="00CF1F6F" w:rsidRPr="00D77B29">
        <w:rPr>
          <w:rFonts w:hint="eastAsia"/>
        </w:rPr>
        <w:t>「</w:t>
      </w:r>
      <w:r w:rsidRPr="00D77B29">
        <w:rPr>
          <w:rFonts w:hint="eastAsia"/>
        </w:rPr>
        <w:t>.</w:t>
      </w:r>
      <w:proofErr w:type="spellStart"/>
      <w:r w:rsidRPr="00D77B29">
        <w:rPr>
          <w:rFonts w:hint="eastAsia"/>
        </w:rPr>
        <w:t>tsv</w:t>
      </w:r>
      <w:proofErr w:type="spellEnd"/>
      <w:r w:rsidR="00CF1F6F" w:rsidRPr="00D77B29">
        <w:rPr>
          <w:rFonts w:hint="eastAsia"/>
        </w:rPr>
        <w:t>」</w:t>
      </w:r>
    </w:p>
    <w:p w14:paraId="797887C9" w14:textId="472A4DA2" w:rsidR="006A7789" w:rsidRPr="00D77B29" w:rsidRDefault="006A7789" w:rsidP="00BB2047">
      <w:pPr>
        <w:numPr>
          <w:ilvl w:val="0"/>
          <w:numId w:val="43"/>
        </w:numPr>
        <w:spacing w:before="120" w:line="380" w:lineRule="exact"/>
      </w:pPr>
      <w:r w:rsidRPr="00D77B29">
        <w:rPr>
          <w:rFonts w:hint="eastAsia"/>
        </w:rPr>
        <w:t>DELIMITER = C の場合：拡張子は</w:t>
      </w:r>
      <w:r w:rsidR="00CF1F6F" w:rsidRPr="00D77B29">
        <w:rPr>
          <w:rFonts w:hint="eastAsia"/>
        </w:rPr>
        <w:t>「</w:t>
      </w:r>
      <w:r w:rsidRPr="00D77B29">
        <w:rPr>
          <w:rFonts w:hint="eastAsia"/>
        </w:rPr>
        <w:t>.csv</w:t>
      </w:r>
      <w:r w:rsidR="00CF1F6F" w:rsidRPr="00D77B29">
        <w:rPr>
          <w:rFonts w:hint="eastAsia"/>
        </w:rPr>
        <w:t>」</w:t>
      </w:r>
    </w:p>
    <w:p w14:paraId="34BEF03D" w14:textId="77777777" w:rsidR="00873D3D" w:rsidRPr="00D77B29" w:rsidRDefault="00873D3D" w:rsidP="00873D3D">
      <w:pPr>
        <w:spacing w:before="120" w:line="380" w:lineRule="exact"/>
      </w:pPr>
      <w:r w:rsidRPr="00D77B29">
        <w:t>また、以下の制約を設けるものとする。</w:t>
      </w:r>
    </w:p>
    <w:p w14:paraId="1C1328E8" w14:textId="77777777" w:rsidR="00873D3D" w:rsidRPr="00D77B29" w:rsidRDefault="00873D3D" w:rsidP="00873D3D">
      <w:pPr>
        <w:numPr>
          <w:ilvl w:val="0"/>
          <w:numId w:val="43"/>
        </w:numPr>
        <w:spacing w:before="120" w:line="380" w:lineRule="exact"/>
      </w:pPr>
      <w:r w:rsidRPr="00D77B29">
        <w:t>同一ファイル名の再利用は禁止とし、毎回異なるファイル名で出力すること</w:t>
      </w:r>
    </w:p>
    <w:p w14:paraId="2A7FC061" w14:textId="77777777" w:rsidR="007B61F7" w:rsidRPr="00D77B29" w:rsidRDefault="007B61F7" w:rsidP="00A33E7A">
      <w:pPr>
        <w:spacing w:before="120" w:line="380" w:lineRule="exact"/>
      </w:pPr>
    </w:p>
    <w:p w14:paraId="4449E13F" w14:textId="38F74325" w:rsidR="00F35FCF" w:rsidRPr="00D77B29" w:rsidRDefault="00F35FCF" w:rsidP="00F35FCF">
      <w:pPr>
        <w:pStyle w:val="Heading3"/>
        <w:spacing w:after="180"/>
        <w:rPr>
          <w:rFonts w:ascii="Yu Mincho" w:eastAsia="Yu Mincho" w:hAnsi="Yu Mincho"/>
          <w:szCs w:val="21"/>
          <w14:ligatures w14:val="standardContextual"/>
        </w:rPr>
      </w:pPr>
      <w:bookmarkStart w:id="7" w:name="_Toc230958807"/>
      <w:r w:rsidRPr="00D77B29">
        <w:rPr>
          <w:rFonts w:ascii="Yu Mincho" w:eastAsia="Yu Mincho" w:hAnsi="Yu Mincho" w:hint="eastAsia"/>
        </w:rPr>
        <w:t>ファイル名マッチング</w:t>
      </w:r>
      <w:bookmarkEnd w:id="7"/>
    </w:p>
    <w:p w14:paraId="488D47B4" w14:textId="79E77E74" w:rsidR="00887F27" w:rsidRPr="00D77B29" w:rsidRDefault="00D00684" w:rsidP="004806B9">
      <w:pPr>
        <w:spacing w:before="120" w:line="380" w:lineRule="exact"/>
      </w:pPr>
      <w:r w:rsidRPr="00D77B29">
        <w:rPr>
          <w:rFonts w:hint="eastAsia"/>
        </w:rPr>
        <w:t>汎用取込プロシージャは、</w:t>
      </w:r>
      <w:r w:rsidR="0073287C" w:rsidRPr="00D77B29">
        <w:rPr>
          <w:rFonts w:hint="eastAsia"/>
        </w:rPr>
        <w:t>CONFIG_FILE</w:t>
      </w:r>
      <w:r w:rsidRPr="00D77B29">
        <w:rPr>
          <w:rFonts w:hint="eastAsia"/>
        </w:rPr>
        <w:t>.STAGE_FILE_NAME に定義されたベース名をプレフィックスとした</w:t>
      </w:r>
      <w:r w:rsidR="004806B9" w:rsidRPr="00D77B29">
        <w:rPr>
          <w:rFonts w:hint="eastAsia"/>
        </w:rPr>
        <w:t>、STAGE_FILE_NAME + '_' + タイムスタンプ + 拡張子 に一致するファイルのみを対象とする。単純なプレフィックス一致ではなく、命名規則に適合するファイルのみ処理する。</w:t>
      </w:r>
      <w:r w:rsidR="00177B92" w:rsidRPr="00D77B29">
        <w:br/>
      </w:r>
      <w:r w:rsidRPr="00D77B29">
        <w:rPr>
          <w:rFonts w:hint="eastAsia"/>
        </w:rPr>
        <w:t>合致するファイルが複数存在する場合は、ファイル名に含まれるタイムスタンプの昇順に処理を実施する。</w:t>
      </w:r>
    </w:p>
    <w:p w14:paraId="265A451B" w14:textId="77777777" w:rsidR="00506F7E" w:rsidRPr="00D77B29" w:rsidRDefault="00506F7E" w:rsidP="00D00C74">
      <w:pPr>
        <w:spacing w:before="120" w:line="380" w:lineRule="exact"/>
      </w:pPr>
    </w:p>
    <w:p w14:paraId="010230AD" w14:textId="2F665E22" w:rsidR="00C436A8" w:rsidRPr="00D77B29" w:rsidRDefault="008F35A9" w:rsidP="00506F7E">
      <w:pPr>
        <w:pStyle w:val="Heading2"/>
        <w:spacing w:after="180" w:line="380" w:lineRule="exact"/>
        <w:ind w:left="567"/>
        <w:rPr>
          <w:rFonts w:ascii="Yu Mincho" w:eastAsia="Yu Mincho" w:hAnsi="Yu Mincho"/>
        </w:rPr>
      </w:pPr>
      <w:bookmarkStart w:id="8" w:name="_Toc230958808"/>
      <w:r w:rsidRPr="00D77B29">
        <w:rPr>
          <w:rFonts w:ascii="Yu Mincho" w:eastAsia="Yu Mincho" w:hAnsi="Yu Mincho" w:hint="eastAsia"/>
        </w:rPr>
        <w:t>ファイルのフォーマット共通仕様</w:t>
      </w:r>
      <w:bookmarkEnd w:id="8"/>
    </w:p>
    <w:p w14:paraId="00A69355" w14:textId="0C02A719" w:rsidR="00125EAC" w:rsidRPr="00D77B29" w:rsidRDefault="00C436A8" w:rsidP="00125EAC">
      <w:pPr>
        <w:spacing w:line="380" w:lineRule="exact"/>
      </w:pPr>
      <w:r w:rsidRPr="00D77B29">
        <w:rPr>
          <w:rFonts w:hint="eastAsia"/>
        </w:rPr>
        <w:t>連携</w:t>
      </w:r>
      <w:r w:rsidR="00125EAC" w:rsidRPr="00D77B29">
        <w:rPr>
          <w:rFonts w:hint="eastAsia"/>
        </w:rPr>
        <w:t xml:space="preserve">ファイルの物理フォーマット、およびデータ構造に関する共通ルールを以下の通り定義する。  </w:t>
      </w:r>
    </w:p>
    <w:p w14:paraId="116EC826" w14:textId="18A587A6" w:rsidR="00125EAC" w:rsidRPr="00D77B29" w:rsidRDefault="00125EAC" w:rsidP="00125EAC">
      <w:pPr>
        <w:spacing w:line="380" w:lineRule="exact"/>
      </w:pPr>
      <w:r w:rsidRPr="00D77B29">
        <w:rPr>
          <w:rFonts w:hint="eastAsia"/>
        </w:rPr>
        <w:t>なお、検索キー、</w:t>
      </w:r>
      <w:r w:rsidR="00CA7316" w:rsidRPr="00D77B29">
        <w:rPr>
          <w:rFonts w:hint="eastAsia"/>
        </w:rPr>
        <w:t>SNOWFLAKE_LOADTYPE</w:t>
      </w:r>
      <w:r w:rsidRPr="00D77B29">
        <w:rPr>
          <w:rFonts w:hint="eastAsia"/>
        </w:rPr>
        <w:t xml:space="preserve"> 列位置、タイムゾーン、起動トリガー、スケジュール ID、エラー時処理方式等の可変項目は </w:t>
      </w:r>
      <w:r w:rsidR="0073287C" w:rsidRPr="00D77B29">
        <w:rPr>
          <w:rFonts w:hint="eastAsia"/>
        </w:rPr>
        <w:t>CONFIG_FILE</w:t>
      </w:r>
      <w:r w:rsidRPr="00D77B29">
        <w:rPr>
          <w:rFonts w:hint="eastAsia"/>
        </w:rPr>
        <w:t>にて定義する。</w:t>
      </w:r>
    </w:p>
    <w:p w14:paraId="620109FC" w14:textId="77777777" w:rsidR="00125EAC" w:rsidRPr="00D77B29" w:rsidRDefault="00125EAC" w:rsidP="00125EAC">
      <w:pPr>
        <w:spacing w:line="380" w:lineRule="exact"/>
      </w:pPr>
    </w:p>
    <w:p w14:paraId="6030DC98" w14:textId="77777777" w:rsidR="004D022E" w:rsidRPr="00D77B29" w:rsidRDefault="004D022E" w:rsidP="00174B45">
      <w:pPr>
        <w:pStyle w:val="Heading3"/>
        <w:spacing w:after="180"/>
        <w:ind w:left="709"/>
        <w:rPr>
          <w:rFonts w:ascii="Yu Mincho" w:eastAsia="Yu Mincho" w:hAnsi="Yu Mincho"/>
          <w:szCs w:val="21"/>
        </w:rPr>
      </w:pPr>
      <w:bookmarkStart w:id="9" w:name="_Toc230282370"/>
      <w:bookmarkStart w:id="10" w:name="_Toc230958809"/>
      <w:r w:rsidRPr="00D77B29">
        <w:rPr>
          <w:rFonts w:ascii="Yu Mincho" w:eastAsia="Yu Mincho" w:hAnsi="Yu Mincho" w:hint="eastAsia"/>
          <w:szCs w:val="21"/>
        </w:rPr>
        <w:t>フォーマット定義項目</w:t>
      </w:r>
      <w:bookmarkEnd w:id="9"/>
      <w:bookmarkEnd w:id="10"/>
    </w:p>
    <w:p w14:paraId="6807DE19" w14:textId="4E93EE32" w:rsidR="00756894" w:rsidRPr="00D77B29" w:rsidRDefault="00756894" w:rsidP="00756894">
      <w:pPr>
        <w:spacing w:line="380" w:lineRule="exact"/>
      </w:pPr>
      <w:r w:rsidRPr="00D77B29">
        <w:rPr>
          <w:rFonts w:hint="eastAsia"/>
        </w:rPr>
        <w:t>各項目の定義値は以下の通りとする。</w:t>
      </w:r>
    </w:p>
    <w:p w14:paraId="7A92EEBD" w14:textId="77777777" w:rsidR="00756894" w:rsidRPr="00D77B29" w:rsidRDefault="00756894" w:rsidP="00756894">
      <w:pPr>
        <w:spacing w:line="380" w:lineRule="exact"/>
      </w:pPr>
    </w:p>
    <w:p w14:paraId="3148DE18" w14:textId="77777777" w:rsidR="004D0EEE" w:rsidRPr="00D77B29" w:rsidRDefault="004D0EEE" w:rsidP="004D0EEE">
      <w:pPr>
        <w:spacing w:line="380" w:lineRule="exact"/>
        <w:rPr>
          <w:b/>
          <w:bCs/>
        </w:rPr>
      </w:pPr>
      <w:r w:rsidRPr="00D77B29">
        <w:rPr>
          <w:rFonts w:hint="eastAsia"/>
          <w:b/>
          <w:bCs/>
        </w:rPr>
        <w:t>DELIMITER（区切り文字）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1296"/>
        <w:gridCol w:w="1476"/>
      </w:tblGrid>
      <w:tr w:rsidR="006C6F65" w:rsidRPr="00D77B29" w14:paraId="2861B310" w14:textId="77777777">
        <w:tc>
          <w:tcPr>
            <w:tcW w:w="0" w:type="auto"/>
          </w:tcPr>
          <w:p w14:paraId="2283C87F" w14:textId="77777777" w:rsidR="006C6F65" w:rsidRPr="00D77B29" w:rsidRDefault="006C6F65" w:rsidP="00F865B0">
            <w:pPr>
              <w:spacing w:line="380" w:lineRule="exact"/>
              <w:jc w:val="left"/>
              <w:rPr>
                <w:b/>
                <w:bCs/>
              </w:rPr>
            </w:pPr>
            <w:r w:rsidRPr="00D77B29">
              <w:rPr>
                <w:b/>
                <w:bCs/>
              </w:rPr>
              <w:t>設定値</w:t>
            </w:r>
          </w:p>
        </w:tc>
        <w:tc>
          <w:tcPr>
            <w:tcW w:w="0" w:type="auto"/>
          </w:tcPr>
          <w:p w14:paraId="34AF778B" w14:textId="77777777" w:rsidR="006C6F65" w:rsidRPr="00D77B29" w:rsidRDefault="006C6F65" w:rsidP="00F865B0">
            <w:pPr>
              <w:spacing w:line="380" w:lineRule="exact"/>
              <w:jc w:val="left"/>
              <w:rPr>
                <w:b/>
                <w:bCs/>
              </w:rPr>
            </w:pPr>
            <w:r w:rsidRPr="00D77B29">
              <w:rPr>
                <w:b/>
                <w:bCs/>
              </w:rPr>
              <w:t>意味</w:t>
            </w:r>
          </w:p>
        </w:tc>
        <w:tc>
          <w:tcPr>
            <w:tcW w:w="0" w:type="auto"/>
          </w:tcPr>
          <w:p w14:paraId="4A89ED4E" w14:textId="77777777" w:rsidR="006C6F65" w:rsidRPr="00D77B29" w:rsidRDefault="006C6F65" w:rsidP="00F865B0">
            <w:pPr>
              <w:spacing w:line="380" w:lineRule="exact"/>
              <w:jc w:val="left"/>
              <w:rPr>
                <w:b/>
                <w:bCs/>
              </w:rPr>
            </w:pPr>
            <w:r w:rsidRPr="00D77B29">
              <w:rPr>
                <w:b/>
                <w:bCs/>
              </w:rPr>
              <w:t>対応する拡張子</w:t>
            </w:r>
          </w:p>
        </w:tc>
      </w:tr>
      <w:tr w:rsidR="006C6F65" w:rsidRPr="00D77B29" w14:paraId="1203FBAB" w14:textId="77777777">
        <w:tc>
          <w:tcPr>
            <w:tcW w:w="0" w:type="auto"/>
          </w:tcPr>
          <w:p w14:paraId="471F2B9A" w14:textId="77777777" w:rsidR="006C6F65" w:rsidRPr="00D77B29" w:rsidRDefault="006C6F65" w:rsidP="00F865B0">
            <w:pPr>
              <w:spacing w:line="380" w:lineRule="exact"/>
              <w:jc w:val="left"/>
            </w:pPr>
            <w:r w:rsidRPr="00D77B29">
              <w:t>T</w:t>
            </w:r>
          </w:p>
        </w:tc>
        <w:tc>
          <w:tcPr>
            <w:tcW w:w="0" w:type="auto"/>
          </w:tcPr>
          <w:p w14:paraId="11D89508" w14:textId="77777777" w:rsidR="006C6F65" w:rsidRPr="00D77B29" w:rsidRDefault="006C6F65" w:rsidP="00F865B0">
            <w:pPr>
              <w:spacing w:line="380" w:lineRule="exact"/>
              <w:jc w:val="left"/>
            </w:pPr>
            <w:r w:rsidRPr="00D77B29">
              <w:t>TAB 区切り</w:t>
            </w:r>
          </w:p>
        </w:tc>
        <w:tc>
          <w:tcPr>
            <w:tcW w:w="0" w:type="auto"/>
          </w:tcPr>
          <w:p w14:paraId="3CD9FE77" w14:textId="77777777" w:rsidR="006C6F65" w:rsidRPr="00D77B29" w:rsidRDefault="006C6F65" w:rsidP="00F865B0">
            <w:pPr>
              <w:spacing w:line="380" w:lineRule="exact"/>
              <w:jc w:val="left"/>
            </w:pPr>
            <w:proofErr w:type="gramStart"/>
            <w:r w:rsidRPr="00D77B29">
              <w:t>.</w:t>
            </w:r>
            <w:proofErr w:type="spellStart"/>
            <w:r w:rsidRPr="00D77B29">
              <w:t>tsv</w:t>
            </w:r>
            <w:proofErr w:type="spellEnd"/>
            <w:proofErr w:type="gramEnd"/>
          </w:p>
        </w:tc>
      </w:tr>
      <w:tr w:rsidR="006C6F65" w:rsidRPr="00D77B29" w14:paraId="0FB3A8DF" w14:textId="77777777">
        <w:tc>
          <w:tcPr>
            <w:tcW w:w="0" w:type="auto"/>
          </w:tcPr>
          <w:p w14:paraId="3DDA79D5" w14:textId="77777777" w:rsidR="006C6F65" w:rsidRPr="00D77B29" w:rsidRDefault="006C6F65" w:rsidP="00F865B0">
            <w:pPr>
              <w:spacing w:line="380" w:lineRule="exact"/>
              <w:jc w:val="left"/>
            </w:pPr>
            <w:r w:rsidRPr="00D77B29">
              <w:t>C</w:t>
            </w:r>
          </w:p>
        </w:tc>
        <w:tc>
          <w:tcPr>
            <w:tcW w:w="0" w:type="auto"/>
          </w:tcPr>
          <w:p w14:paraId="0180A864" w14:textId="77777777" w:rsidR="006C6F65" w:rsidRPr="00D77B29" w:rsidRDefault="006C6F65" w:rsidP="00F865B0">
            <w:pPr>
              <w:spacing w:line="380" w:lineRule="exact"/>
              <w:jc w:val="left"/>
            </w:pPr>
            <w:r w:rsidRPr="00D77B29">
              <w:t>カンマ区切り</w:t>
            </w:r>
          </w:p>
        </w:tc>
        <w:tc>
          <w:tcPr>
            <w:tcW w:w="0" w:type="auto"/>
          </w:tcPr>
          <w:p w14:paraId="3FC8A6CC" w14:textId="77777777" w:rsidR="006C6F65" w:rsidRPr="00D77B29" w:rsidRDefault="006C6F65" w:rsidP="00F865B0">
            <w:pPr>
              <w:spacing w:line="380" w:lineRule="exact"/>
              <w:jc w:val="left"/>
            </w:pPr>
            <w:r w:rsidRPr="00D77B29">
              <w:t>.csv</w:t>
            </w:r>
          </w:p>
        </w:tc>
      </w:tr>
    </w:tbl>
    <w:p w14:paraId="35F899B7" w14:textId="77777777" w:rsidR="00756894" w:rsidRPr="00D77B29" w:rsidRDefault="00756894" w:rsidP="00756894">
      <w:pPr>
        <w:spacing w:line="380" w:lineRule="exact"/>
      </w:pPr>
    </w:p>
    <w:p w14:paraId="41D1C314" w14:textId="77777777" w:rsidR="00C56EA1" w:rsidRPr="00D77B29" w:rsidRDefault="00C56EA1" w:rsidP="00C56EA1">
      <w:pPr>
        <w:spacing w:line="380" w:lineRule="exact"/>
        <w:rPr>
          <w:b/>
          <w:bCs/>
        </w:rPr>
      </w:pPr>
      <w:r w:rsidRPr="00D77B29">
        <w:rPr>
          <w:rFonts w:hint="eastAsia"/>
          <w:b/>
          <w:bCs/>
        </w:rPr>
        <w:t>CHARSET（文字コード）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2453"/>
      </w:tblGrid>
      <w:tr w:rsidR="00C56EA1" w:rsidRPr="00D77B29" w14:paraId="61D75559" w14:textId="77777777">
        <w:tc>
          <w:tcPr>
            <w:tcW w:w="0" w:type="auto"/>
          </w:tcPr>
          <w:p w14:paraId="08E8C721" w14:textId="77777777" w:rsidR="00C56EA1" w:rsidRPr="00D77B29" w:rsidRDefault="00C56EA1" w:rsidP="00F865B0">
            <w:pPr>
              <w:spacing w:line="380" w:lineRule="exact"/>
              <w:jc w:val="left"/>
              <w:rPr>
                <w:b/>
                <w:bCs/>
              </w:rPr>
            </w:pPr>
            <w:r w:rsidRPr="00D77B29">
              <w:rPr>
                <w:b/>
                <w:bCs/>
              </w:rPr>
              <w:t>設定値</w:t>
            </w:r>
          </w:p>
        </w:tc>
        <w:tc>
          <w:tcPr>
            <w:tcW w:w="0" w:type="auto"/>
          </w:tcPr>
          <w:p w14:paraId="652BF15C" w14:textId="77777777" w:rsidR="00C56EA1" w:rsidRPr="00D77B29" w:rsidRDefault="00C56EA1" w:rsidP="00F865B0">
            <w:pPr>
              <w:spacing w:line="380" w:lineRule="exact"/>
              <w:jc w:val="left"/>
              <w:rPr>
                <w:b/>
                <w:bCs/>
              </w:rPr>
            </w:pPr>
            <w:r w:rsidRPr="00D77B29">
              <w:rPr>
                <w:b/>
                <w:bCs/>
              </w:rPr>
              <w:t>意味</w:t>
            </w:r>
          </w:p>
        </w:tc>
      </w:tr>
      <w:tr w:rsidR="00C56EA1" w:rsidRPr="00D77B29" w14:paraId="28DD9948" w14:textId="77777777">
        <w:tc>
          <w:tcPr>
            <w:tcW w:w="0" w:type="auto"/>
          </w:tcPr>
          <w:p w14:paraId="1CF22BFF" w14:textId="77777777" w:rsidR="00C56EA1" w:rsidRPr="00D77B29" w:rsidRDefault="00C56EA1" w:rsidP="00F865B0">
            <w:pPr>
              <w:spacing w:line="380" w:lineRule="exact"/>
              <w:jc w:val="left"/>
            </w:pPr>
            <w:r w:rsidRPr="00D77B29">
              <w:t>Shift-JIS</w:t>
            </w:r>
          </w:p>
        </w:tc>
        <w:tc>
          <w:tcPr>
            <w:tcW w:w="0" w:type="auto"/>
          </w:tcPr>
          <w:p w14:paraId="118EA85C" w14:textId="77777777" w:rsidR="00C56EA1" w:rsidRPr="00D77B29" w:rsidRDefault="00C56EA1" w:rsidP="00F865B0">
            <w:pPr>
              <w:spacing w:line="380" w:lineRule="exact"/>
              <w:jc w:val="left"/>
            </w:pPr>
            <w:r w:rsidRPr="00D77B29">
              <w:t>Shift-JIS エンコーディング</w:t>
            </w:r>
          </w:p>
        </w:tc>
      </w:tr>
      <w:tr w:rsidR="00C56EA1" w:rsidRPr="00D77B29" w14:paraId="04FBBB40" w14:textId="77777777">
        <w:tc>
          <w:tcPr>
            <w:tcW w:w="0" w:type="auto"/>
          </w:tcPr>
          <w:p w14:paraId="584E1A0C" w14:textId="77777777" w:rsidR="00C56EA1" w:rsidRPr="00D77B29" w:rsidRDefault="00C56EA1" w:rsidP="00F865B0">
            <w:pPr>
              <w:spacing w:line="380" w:lineRule="exact"/>
              <w:jc w:val="left"/>
            </w:pPr>
            <w:r w:rsidRPr="00D77B29">
              <w:t>UTF-8</w:t>
            </w:r>
          </w:p>
        </w:tc>
        <w:tc>
          <w:tcPr>
            <w:tcW w:w="0" w:type="auto"/>
          </w:tcPr>
          <w:p w14:paraId="474A35B8" w14:textId="77777777" w:rsidR="00C56EA1" w:rsidRPr="00D77B29" w:rsidRDefault="00C56EA1" w:rsidP="00F865B0">
            <w:pPr>
              <w:spacing w:line="380" w:lineRule="exact"/>
              <w:jc w:val="left"/>
            </w:pPr>
            <w:r w:rsidRPr="00D77B29">
              <w:t>UTF-8 エンコーディング</w:t>
            </w:r>
          </w:p>
        </w:tc>
      </w:tr>
    </w:tbl>
    <w:p w14:paraId="4139959A" w14:textId="77777777" w:rsidR="00C56EA1" w:rsidRPr="00D77B29" w:rsidRDefault="00C56EA1" w:rsidP="00756894">
      <w:pPr>
        <w:spacing w:line="380" w:lineRule="exact"/>
      </w:pPr>
    </w:p>
    <w:p w14:paraId="49FF9794" w14:textId="77777777" w:rsidR="007C6F13" w:rsidRPr="00D77B29" w:rsidRDefault="007C6F13" w:rsidP="007C6F13">
      <w:pPr>
        <w:spacing w:line="380" w:lineRule="exact"/>
        <w:rPr>
          <w:b/>
          <w:bCs/>
        </w:rPr>
      </w:pPr>
      <w:r w:rsidRPr="00D77B29">
        <w:rPr>
          <w:rFonts w:hint="eastAsia"/>
          <w:b/>
          <w:bCs/>
        </w:rPr>
        <w:t>NEWLINE_CODE（改行コード）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2372"/>
      </w:tblGrid>
      <w:tr w:rsidR="00E63B49" w:rsidRPr="00D77B29" w14:paraId="716DD760" w14:textId="77777777">
        <w:tc>
          <w:tcPr>
            <w:tcW w:w="0" w:type="auto"/>
          </w:tcPr>
          <w:p w14:paraId="0B03B509" w14:textId="77777777" w:rsidR="00E63B49" w:rsidRPr="00D77B29" w:rsidRDefault="00E63B49" w:rsidP="00F865B0">
            <w:pPr>
              <w:spacing w:line="380" w:lineRule="exact"/>
              <w:jc w:val="left"/>
              <w:rPr>
                <w:b/>
                <w:bCs/>
              </w:rPr>
            </w:pPr>
            <w:r w:rsidRPr="00D77B29">
              <w:rPr>
                <w:b/>
                <w:bCs/>
              </w:rPr>
              <w:t>設定値</w:t>
            </w:r>
          </w:p>
        </w:tc>
        <w:tc>
          <w:tcPr>
            <w:tcW w:w="0" w:type="auto"/>
          </w:tcPr>
          <w:p w14:paraId="2844C608" w14:textId="77777777" w:rsidR="00E63B49" w:rsidRPr="00D77B29" w:rsidRDefault="00E63B49" w:rsidP="00F865B0">
            <w:pPr>
              <w:spacing w:line="380" w:lineRule="exact"/>
              <w:jc w:val="left"/>
              <w:rPr>
                <w:b/>
                <w:bCs/>
              </w:rPr>
            </w:pPr>
            <w:r w:rsidRPr="00D77B29">
              <w:rPr>
                <w:b/>
                <w:bCs/>
              </w:rPr>
              <w:t>意味</w:t>
            </w:r>
          </w:p>
        </w:tc>
      </w:tr>
      <w:tr w:rsidR="00E63B49" w:rsidRPr="00D77B29" w14:paraId="03F7395F" w14:textId="77777777">
        <w:tc>
          <w:tcPr>
            <w:tcW w:w="0" w:type="auto"/>
          </w:tcPr>
          <w:p w14:paraId="1DEC801A" w14:textId="77777777" w:rsidR="00E63B49" w:rsidRPr="00D77B29" w:rsidRDefault="00E63B49" w:rsidP="00F865B0">
            <w:pPr>
              <w:spacing w:line="380" w:lineRule="exact"/>
              <w:jc w:val="left"/>
            </w:pPr>
            <w:r w:rsidRPr="00D77B29">
              <w:t>CRLF</w:t>
            </w:r>
          </w:p>
        </w:tc>
        <w:tc>
          <w:tcPr>
            <w:tcW w:w="0" w:type="auto"/>
          </w:tcPr>
          <w:p w14:paraId="14FB3399" w14:textId="77777777" w:rsidR="00E63B49" w:rsidRPr="00D77B29" w:rsidRDefault="00E63B49" w:rsidP="00F865B0">
            <w:pPr>
              <w:spacing w:line="380" w:lineRule="exact"/>
              <w:jc w:val="left"/>
            </w:pPr>
            <w:r w:rsidRPr="00D77B29">
              <w:t>CR+LF（Windows 標準）</w:t>
            </w:r>
          </w:p>
        </w:tc>
      </w:tr>
      <w:tr w:rsidR="00E63B49" w:rsidRPr="00D77B29" w14:paraId="33861ABC" w14:textId="77777777">
        <w:tc>
          <w:tcPr>
            <w:tcW w:w="0" w:type="auto"/>
          </w:tcPr>
          <w:p w14:paraId="3E609B3F" w14:textId="77777777" w:rsidR="00E63B49" w:rsidRPr="00D77B29" w:rsidRDefault="00E63B49" w:rsidP="00F865B0">
            <w:pPr>
              <w:spacing w:line="380" w:lineRule="exact"/>
              <w:jc w:val="left"/>
            </w:pPr>
            <w:r w:rsidRPr="00D77B29">
              <w:t>LF</w:t>
            </w:r>
          </w:p>
        </w:tc>
        <w:tc>
          <w:tcPr>
            <w:tcW w:w="0" w:type="auto"/>
          </w:tcPr>
          <w:p w14:paraId="1B30A066" w14:textId="77777777" w:rsidR="00E63B49" w:rsidRPr="00D77B29" w:rsidRDefault="00E63B49" w:rsidP="00F865B0">
            <w:pPr>
              <w:spacing w:line="380" w:lineRule="exact"/>
              <w:jc w:val="left"/>
            </w:pPr>
            <w:r w:rsidRPr="00D77B29">
              <w:t>LF のみ（Unix 標準）</w:t>
            </w:r>
          </w:p>
        </w:tc>
      </w:tr>
    </w:tbl>
    <w:p w14:paraId="6D66D304" w14:textId="77777777" w:rsidR="007C6F13" w:rsidRPr="00D77B29" w:rsidRDefault="007C6F13" w:rsidP="007C6F13">
      <w:pPr>
        <w:spacing w:line="380" w:lineRule="exact"/>
      </w:pPr>
    </w:p>
    <w:p w14:paraId="7112E5D5" w14:textId="77777777" w:rsidR="00886E52" w:rsidRPr="00D77B29" w:rsidRDefault="00886E52" w:rsidP="00886E52">
      <w:pPr>
        <w:spacing w:line="380" w:lineRule="exact"/>
      </w:pPr>
      <w:r w:rsidRPr="00D77B29">
        <w:rPr>
          <w:b/>
          <w:bCs/>
        </w:rPr>
        <w:t>HAS_HEADER（ヘッダー有無）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3602"/>
      </w:tblGrid>
      <w:tr w:rsidR="00886E52" w:rsidRPr="00D77B29" w14:paraId="13CAB8A9" w14:textId="77777777">
        <w:tc>
          <w:tcPr>
            <w:tcW w:w="0" w:type="auto"/>
          </w:tcPr>
          <w:p w14:paraId="21F7559F" w14:textId="77777777" w:rsidR="00886E52" w:rsidRPr="00D77B29" w:rsidRDefault="00886E52" w:rsidP="00F865B0">
            <w:pPr>
              <w:spacing w:line="380" w:lineRule="exact"/>
              <w:jc w:val="left"/>
              <w:rPr>
                <w:b/>
                <w:bCs/>
              </w:rPr>
            </w:pPr>
            <w:r w:rsidRPr="00D77B29">
              <w:rPr>
                <w:b/>
                <w:bCs/>
              </w:rPr>
              <w:t>設定値</w:t>
            </w:r>
          </w:p>
        </w:tc>
        <w:tc>
          <w:tcPr>
            <w:tcW w:w="0" w:type="auto"/>
          </w:tcPr>
          <w:p w14:paraId="289C6B3D" w14:textId="77777777" w:rsidR="00886E52" w:rsidRPr="00D77B29" w:rsidRDefault="00886E52" w:rsidP="00F865B0">
            <w:pPr>
              <w:spacing w:line="380" w:lineRule="exact"/>
              <w:jc w:val="left"/>
              <w:rPr>
                <w:b/>
                <w:bCs/>
              </w:rPr>
            </w:pPr>
            <w:r w:rsidRPr="00D77B29">
              <w:rPr>
                <w:b/>
                <w:bCs/>
              </w:rPr>
              <w:t>意味</w:t>
            </w:r>
          </w:p>
        </w:tc>
      </w:tr>
      <w:tr w:rsidR="00886E52" w:rsidRPr="00D77B29" w14:paraId="1D379A43" w14:textId="77777777">
        <w:tc>
          <w:tcPr>
            <w:tcW w:w="0" w:type="auto"/>
          </w:tcPr>
          <w:p w14:paraId="631AF965" w14:textId="77777777" w:rsidR="00886E52" w:rsidRPr="00D77B29" w:rsidRDefault="00886E52" w:rsidP="00F865B0">
            <w:pPr>
              <w:spacing w:line="380" w:lineRule="exact"/>
              <w:jc w:val="left"/>
            </w:pPr>
            <w:r w:rsidRPr="00D77B29">
              <w:t>1</w:t>
            </w:r>
          </w:p>
        </w:tc>
        <w:tc>
          <w:tcPr>
            <w:tcW w:w="0" w:type="auto"/>
          </w:tcPr>
          <w:p w14:paraId="1CDE74E8" w14:textId="720ECB52" w:rsidR="00886E52" w:rsidRPr="00D77B29" w:rsidRDefault="00886E52" w:rsidP="00F865B0">
            <w:pPr>
              <w:spacing w:line="380" w:lineRule="exact"/>
              <w:jc w:val="left"/>
            </w:pPr>
            <w:r w:rsidRPr="00D77B29">
              <w:t>ヘッダー行あり（1行目に列名を出力）</w:t>
            </w:r>
          </w:p>
        </w:tc>
      </w:tr>
      <w:tr w:rsidR="00886E52" w:rsidRPr="00D77B29" w14:paraId="10E29269" w14:textId="77777777">
        <w:tc>
          <w:tcPr>
            <w:tcW w:w="0" w:type="auto"/>
          </w:tcPr>
          <w:p w14:paraId="7925B5BB" w14:textId="77777777" w:rsidR="00886E52" w:rsidRPr="00D77B29" w:rsidRDefault="00886E52" w:rsidP="00F865B0">
            <w:pPr>
              <w:spacing w:line="380" w:lineRule="exact"/>
              <w:jc w:val="left"/>
            </w:pPr>
            <w:r w:rsidRPr="00D77B29">
              <w:t>0</w:t>
            </w:r>
          </w:p>
        </w:tc>
        <w:tc>
          <w:tcPr>
            <w:tcW w:w="0" w:type="auto"/>
          </w:tcPr>
          <w:p w14:paraId="36B9CC62" w14:textId="2ECC636B" w:rsidR="00886E52" w:rsidRPr="00D77B29" w:rsidRDefault="00886E52" w:rsidP="00F865B0">
            <w:pPr>
              <w:spacing w:line="380" w:lineRule="exact"/>
              <w:jc w:val="left"/>
            </w:pPr>
            <w:r w:rsidRPr="00D77B29">
              <w:t>ヘッダー行なし（</w:t>
            </w:r>
            <w:r w:rsidRPr="00D77B29">
              <w:rPr>
                <w:rFonts w:hint="eastAsia"/>
              </w:rPr>
              <w:t>1行目から実値を出力</w:t>
            </w:r>
            <w:r w:rsidRPr="00D77B29">
              <w:t>）</w:t>
            </w:r>
          </w:p>
        </w:tc>
      </w:tr>
    </w:tbl>
    <w:p w14:paraId="0371A865" w14:textId="55DD3274" w:rsidR="00756894" w:rsidRPr="00D77B29" w:rsidRDefault="009F3E29" w:rsidP="00756894">
      <w:pPr>
        <w:spacing w:line="380" w:lineRule="exact"/>
      </w:pPr>
      <w:r w:rsidRPr="00D77B29">
        <w:rPr>
          <w:rFonts w:hint="eastAsia"/>
        </w:rPr>
        <w:t>HAS_HEADER = 0 の場合、キー列の特定にヘッダー列名を使用できないため、</w:t>
      </w:r>
      <w:r w:rsidR="0073287C" w:rsidRPr="00D77B29">
        <w:rPr>
          <w:rFonts w:hint="eastAsia"/>
        </w:rPr>
        <w:t>CONFIG_FILE</w:t>
      </w:r>
      <w:r w:rsidRPr="00D77B29">
        <w:rPr>
          <w:rFonts w:hint="eastAsia"/>
        </w:rPr>
        <w:t>.SEARCH_KEY_POSITIONS による列位置指定が必須となる。</w:t>
      </w:r>
    </w:p>
    <w:p w14:paraId="1E9DDBF3" w14:textId="77777777" w:rsidR="00886E52" w:rsidRPr="00D77B29" w:rsidRDefault="00886E52" w:rsidP="00756894">
      <w:pPr>
        <w:spacing w:line="380" w:lineRule="exact"/>
      </w:pPr>
    </w:p>
    <w:p w14:paraId="7ED825AD" w14:textId="77777777" w:rsidR="004D022E" w:rsidRPr="00D77B29" w:rsidRDefault="004D022E" w:rsidP="00174B45">
      <w:pPr>
        <w:pStyle w:val="Heading3"/>
        <w:spacing w:after="180"/>
        <w:ind w:left="709"/>
        <w:rPr>
          <w:rFonts w:ascii="Yu Mincho" w:eastAsia="Yu Mincho" w:hAnsi="Yu Mincho"/>
          <w:szCs w:val="21"/>
        </w:rPr>
      </w:pPr>
      <w:bookmarkStart w:id="11" w:name="_Toc230282371"/>
      <w:bookmarkStart w:id="12" w:name="_Toc230958810"/>
      <w:r w:rsidRPr="00D77B29">
        <w:rPr>
          <w:rFonts w:ascii="Yu Mincho" w:eastAsia="Yu Mincho" w:hAnsi="Yu Mincho" w:hint="eastAsia"/>
        </w:rPr>
        <w:t>Oracle連携における指定例</w:t>
      </w:r>
      <w:bookmarkEnd w:id="11"/>
      <w:bookmarkEnd w:id="12"/>
    </w:p>
    <w:p w14:paraId="4C7C14D6" w14:textId="47463469" w:rsidR="00CC670D" w:rsidRPr="00D77B29" w:rsidRDefault="00CC670D" w:rsidP="00CC670D">
      <w:pPr>
        <w:spacing w:line="380" w:lineRule="exact"/>
      </w:pPr>
      <w:r w:rsidRPr="00D77B29">
        <w:rPr>
          <w:rFonts w:hint="eastAsia"/>
        </w:rPr>
        <w:t>現行の Oracle 連携（DATA_SOURCE = Oracle）において使用する標準値は以下</w:t>
      </w:r>
      <w:r w:rsidR="00300D68" w:rsidRPr="00D77B29">
        <w:rPr>
          <w:rFonts w:hint="eastAsia"/>
        </w:rPr>
        <w:t>と</w:t>
      </w:r>
      <w:r w:rsidRPr="00D77B29">
        <w:rPr>
          <w:rFonts w:hint="eastAsia"/>
        </w:rPr>
        <w:t>する。</w:t>
      </w:r>
    </w:p>
    <w:p w14:paraId="4F3822FE" w14:textId="77777777" w:rsidR="00CC670D" w:rsidRPr="00D77B29" w:rsidRDefault="00CC670D" w:rsidP="00CC670D">
      <w:pPr>
        <w:spacing w:line="380" w:lineRule="exac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923"/>
      </w:tblGrid>
      <w:tr w:rsidR="00CC670D" w:rsidRPr="00D77B29" w14:paraId="00F9421A" w14:textId="77777777">
        <w:tc>
          <w:tcPr>
            <w:tcW w:w="0" w:type="auto"/>
          </w:tcPr>
          <w:p w14:paraId="055E8A36" w14:textId="77777777" w:rsidR="00CC670D" w:rsidRPr="00D77B29" w:rsidRDefault="00CC670D" w:rsidP="00F865B0">
            <w:pPr>
              <w:spacing w:line="380" w:lineRule="exact"/>
              <w:jc w:val="left"/>
              <w:rPr>
                <w:b/>
                <w:bCs/>
              </w:rPr>
            </w:pPr>
            <w:r w:rsidRPr="00D77B29">
              <w:rPr>
                <w:b/>
                <w:bCs/>
              </w:rPr>
              <w:t>項目</w:t>
            </w:r>
          </w:p>
        </w:tc>
        <w:tc>
          <w:tcPr>
            <w:tcW w:w="0" w:type="auto"/>
          </w:tcPr>
          <w:p w14:paraId="16E8EDD8" w14:textId="77777777" w:rsidR="00CC670D" w:rsidRPr="00D77B29" w:rsidRDefault="00CC670D" w:rsidP="00F865B0">
            <w:pPr>
              <w:spacing w:line="380" w:lineRule="exact"/>
              <w:jc w:val="left"/>
              <w:rPr>
                <w:b/>
                <w:bCs/>
              </w:rPr>
            </w:pPr>
            <w:r w:rsidRPr="00D77B29">
              <w:rPr>
                <w:b/>
                <w:bCs/>
              </w:rPr>
              <w:t>現行値</w:t>
            </w:r>
          </w:p>
        </w:tc>
      </w:tr>
      <w:tr w:rsidR="00CC670D" w:rsidRPr="00D77B29" w14:paraId="3D2AFC85" w14:textId="77777777">
        <w:tc>
          <w:tcPr>
            <w:tcW w:w="0" w:type="auto"/>
          </w:tcPr>
          <w:p w14:paraId="75698F9F" w14:textId="77777777" w:rsidR="00CC670D" w:rsidRPr="00D77B29" w:rsidRDefault="00CC670D" w:rsidP="00F865B0">
            <w:pPr>
              <w:spacing w:line="380" w:lineRule="exact"/>
              <w:jc w:val="left"/>
            </w:pPr>
            <w:r w:rsidRPr="00D77B29">
              <w:t>DELIMITER</w:t>
            </w:r>
          </w:p>
        </w:tc>
        <w:tc>
          <w:tcPr>
            <w:tcW w:w="0" w:type="auto"/>
          </w:tcPr>
          <w:p w14:paraId="6DB7BF18" w14:textId="77777777" w:rsidR="00CC670D" w:rsidRPr="00D77B29" w:rsidRDefault="00CC670D" w:rsidP="00F865B0">
            <w:pPr>
              <w:spacing w:line="380" w:lineRule="exact"/>
              <w:jc w:val="left"/>
            </w:pPr>
            <w:r w:rsidRPr="00D77B29">
              <w:t>T</w:t>
            </w:r>
          </w:p>
        </w:tc>
      </w:tr>
      <w:tr w:rsidR="00CC670D" w:rsidRPr="00D77B29" w14:paraId="590172B9" w14:textId="77777777">
        <w:tc>
          <w:tcPr>
            <w:tcW w:w="0" w:type="auto"/>
          </w:tcPr>
          <w:p w14:paraId="35265D73" w14:textId="77777777" w:rsidR="00CC670D" w:rsidRPr="00D77B29" w:rsidRDefault="00CC670D" w:rsidP="00F865B0">
            <w:pPr>
              <w:spacing w:line="380" w:lineRule="exact"/>
              <w:jc w:val="left"/>
            </w:pPr>
            <w:r w:rsidRPr="00D77B29">
              <w:t>CHARSET</w:t>
            </w:r>
          </w:p>
        </w:tc>
        <w:tc>
          <w:tcPr>
            <w:tcW w:w="0" w:type="auto"/>
          </w:tcPr>
          <w:p w14:paraId="1BDBC42B" w14:textId="77777777" w:rsidR="00CC670D" w:rsidRPr="00D77B29" w:rsidRDefault="00CC670D" w:rsidP="00F865B0">
            <w:pPr>
              <w:spacing w:line="380" w:lineRule="exact"/>
              <w:jc w:val="left"/>
            </w:pPr>
            <w:r w:rsidRPr="00D77B29">
              <w:t>Shift-JIS</w:t>
            </w:r>
          </w:p>
        </w:tc>
      </w:tr>
      <w:tr w:rsidR="00CC670D" w:rsidRPr="00D77B29" w14:paraId="245DA670" w14:textId="77777777">
        <w:tc>
          <w:tcPr>
            <w:tcW w:w="0" w:type="auto"/>
          </w:tcPr>
          <w:p w14:paraId="279AF987" w14:textId="77777777" w:rsidR="00CC670D" w:rsidRPr="00D77B29" w:rsidRDefault="00CC670D" w:rsidP="00F865B0">
            <w:pPr>
              <w:spacing w:line="380" w:lineRule="exact"/>
              <w:jc w:val="left"/>
            </w:pPr>
            <w:r w:rsidRPr="00D77B29">
              <w:t>NEWLINE_CODE</w:t>
            </w:r>
          </w:p>
        </w:tc>
        <w:tc>
          <w:tcPr>
            <w:tcW w:w="0" w:type="auto"/>
          </w:tcPr>
          <w:p w14:paraId="7F636D1B" w14:textId="77777777" w:rsidR="00CC670D" w:rsidRPr="00D77B29" w:rsidRDefault="00CC670D" w:rsidP="00F865B0">
            <w:pPr>
              <w:spacing w:line="380" w:lineRule="exact"/>
              <w:jc w:val="left"/>
            </w:pPr>
            <w:r w:rsidRPr="00D77B29">
              <w:t>CRLF</w:t>
            </w:r>
          </w:p>
        </w:tc>
      </w:tr>
      <w:tr w:rsidR="00CC670D" w:rsidRPr="00D77B29" w14:paraId="759B944A" w14:textId="77777777">
        <w:tc>
          <w:tcPr>
            <w:tcW w:w="0" w:type="auto"/>
          </w:tcPr>
          <w:p w14:paraId="37C6D375" w14:textId="77777777" w:rsidR="00CC670D" w:rsidRPr="00D77B29" w:rsidRDefault="00CC670D" w:rsidP="00F865B0">
            <w:pPr>
              <w:spacing w:line="380" w:lineRule="exact"/>
              <w:jc w:val="left"/>
            </w:pPr>
            <w:r w:rsidRPr="00D77B29">
              <w:t>HAS_HEADER</w:t>
            </w:r>
          </w:p>
        </w:tc>
        <w:tc>
          <w:tcPr>
            <w:tcW w:w="0" w:type="auto"/>
          </w:tcPr>
          <w:p w14:paraId="61AAEEE4" w14:textId="77777777" w:rsidR="00CC670D" w:rsidRPr="00D77B29" w:rsidRDefault="00CC670D" w:rsidP="00F865B0">
            <w:pPr>
              <w:spacing w:line="380" w:lineRule="exact"/>
              <w:jc w:val="left"/>
            </w:pPr>
            <w:r w:rsidRPr="00D77B29">
              <w:t>1</w:t>
            </w:r>
          </w:p>
        </w:tc>
      </w:tr>
    </w:tbl>
    <w:p w14:paraId="3AF485DB" w14:textId="77777777" w:rsidR="00CC670D" w:rsidRPr="00D77B29" w:rsidRDefault="00CC670D" w:rsidP="00CC670D">
      <w:pPr>
        <w:spacing w:line="380" w:lineRule="exact"/>
      </w:pPr>
    </w:p>
    <w:p w14:paraId="36E77FC7" w14:textId="77777777" w:rsidR="00CD57BD" w:rsidRPr="00D77B29" w:rsidRDefault="007D52EB" w:rsidP="00CD57BD">
      <w:pPr>
        <w:spacing w:line="380" w:lineRule="exact"/>
        <w:rPr>
          <w:b/>
          <w:bCs/>
        </w:rPr>
      </w:pPr>
      <w:r w:rsidRPr="00D77B29">
        <w:rPr>
          <w:b/>
          <w:bCs/>
        </w:rPr>
        <w:t>ファイル構造に関する制約事項</w:t>
      </w:r>
    </w:p>
    <w:p w14:paraId="79FAA7C3" w14:textId="50A0764E" w:rsidR="00CD57BD" w:rsidRPr="00D77B29" w:rsidRDefault="00CD57BD" w:rsidP="00CD57BD">
      <w:pPr>
        <w:spacing w:line="380" w:lineRule="exact"/>
        <w:rPr>
          <w:b/>
          <w:bCs/>
        </w:rPr>
      </w:pPr>
      <w:r w:rsidRPr="00D77B29">
        <w:rPr>
          <w:rFonts w:hint="eastAsia"/>
        </w:rPr>
        <w:t>連携ファイルの作成にあたり、以下の制約を遵守するものとする。</w:t>
      </w:r>
    </w:p>
    <w:p w14:paraId="173DB0BC" w14:textId="2E4F0FD2" w:rsidR="004C7E36" w:rsidRPr="00D77B29" w:rsidRDefault="004C7E36" w:rsidP="004C7E36">
      <w:pPr>
        <w:numPr>
          <w:ilvl w:val="0"/>
          <w:numId w:val="43"/>
        </w:numPr>
        <w:spacing w:before="120" w:line="380" w:lineRule="exact"/>
      </w:pPr>
      <w:r w:rsidRPr="00D77B29">
        <w:rPr>
          <w:rFonts w:hint="eastAsia"/>
        </w:rPr>
        <w:t>カラム順は</w:t>
      </w:r>
      <w:r w:rsidR="0097034B" w:rsidRPr="00D77B29">
        <w:rPr>
          <w:rFonts w:hint="eastAsia"/>
        </w:rPr>
        <w:t>テーブル</w:t>
      </w:r>
      <w:r w:rsidR="00FF14BF" w:rsidRPr="00D77B29">
        <w:rPr>
          <w:rFonts w:hint="eastAsia"/>
        </w:rPr>
        <w:t>定義書</w:t>
      </w:r>
      <w:r w:rsidRPr="00D77B29">
        <w:rPr>
          <w:rFonts w:hint="eastAsia"/>
        </w:rPr>
        <w:t>で定義された順序を厳守するものとし、カラム数についても定義通り一致させること</w:t>
      </w:r>
    </w:p>
    <w:p w14:paraId="34B1EC06" w14:textId="77777777" w:rsidR="004C7E36" w:rsidRPr="00D77B29" w:rsidRDefault="004C7E36" w:rsidP="004C7E36">
      <w:pPr>
        <w:numPr>
          <w:ilvl w:val="0"/>
          <w:numId w:val="43"/>
        </w:numPr>
        <w:spacing w:before="120" w:line="380" w:lineRule="exact"/>
      </w:pPr>
      <w:r w:rsidRPr="00D77B29">
        <w:rPr>
          <w:rFonts w:hint="eastAsia"/>
        </w:rPr>
        <w:t>データ内にタブまたは改行が含まれる場合は、原則として外部ソース側で半角スペースへ置換すること</w:t>
      </w:r>
    </w:p>
    <w:p w14:paraId="28B85FD9" w14:textId="77777777" w:rsidR="004C7E36" w:rsidRPr="00D77B29" w:rsidRDefault="004C7E36" w:rsidP="004C7E36">
      <w:pPr>
        <w:numPr>
          <w:ilvl w:val="0"/>
          <w:numId w:val="43"/>
        </w:numPr>
        <w:spacing w:before="120" w:line="380" w:lineRule="exact"/>
      </w:pPr>
      <w:r w:rsidRPr="00D77B29">
        <w:rPr>
          <w:rFonts w:hint="eastAsia"/>
        </w:rPr>
        <w:t>数値列および日付列は、Snowflake 側で CAST 可能な値のみを出力することを必須とする</w:t>
      </w:r>
    </w:p>
    <w:p w14:paraId="4441CE1D" w14:textId="77777777" w:rsidR="004C7E36" w:rsidRPr="00D77B29" w:rsidRDefault="004C7E36" w:rsidP="004C7E36">
      <w:pPr>
        <w:numPr>
          <w:ilvl w:val="0"/>
          <w:numId w:val="43"/>
        </w:numPr>
        <w:spacing w:before="120" w:line="380" w:lineRule="exact"/>
      </w:pPr>
      <w:r w:rsidRPr="00D77B29">
        <w:rPr>
          <w:rFonts w:hint="eastAsia"/>
        </w:rPr>
        <w:t>ファイルサイズが大きくなる場合は、分割単位および分割有無を事前に合意すること</w:t>
      </w:r>
    </w:p>
    <w:p w14:paraId="2B8D16E9" w14:textId="77777777" w:rsidR="004C7E36" w:rsidRPr="00D77B29" w:rsidRDefault="004C7E36" w:rsidP="004C7E36">
      <w:pPr>
        <w:numPr>
          <w:ilvl w:val="0"/>
          <w:numId w:val="43"/>
        </w:numPr>
        <w:spacing w:before="120" w:line="380" w:lineRule="exact"/>
      </w:pPr>
      <w:r w:rsidRPr="00D77B29">
        <w:rPr>
          <w:rFonts w:hint="eastAsia"/>
        </w:rPr>
        <w:t>データにシングルクォーテーションまたはダブルクォーテーションが含まれる場合、Snowflake 側にてエスケープ処理を行う前提とする</w:t>
      </w:r>
    </w:p>
    <w:p w14:paraId="0EAFB860" w14:textId="2EBD33B3" w:rsidR="004C7E36" w:rsidRPr="00D77B29" w:rsidRDefault="00945E39" w:rsidP="0036359B">
      <w:pPr>
        <w:numPr>
          <w:ilvl w:val="0"/>
          <w:numId w:val="43"/>
        </w:numPr>
        <w:spacing w:before="120" w:line="380" w:lineRule="exact"/>
      </w:pPr>
      <w:r w:rsidRPr="00D77B29">
        <w:rPr>
          <w:rFonts w:hint="eastAsia"/>
        </w:rPr>
        <w:t>列名（項目名）に日本語を含む場合は、</w:t>
      </w:r>
      <w:r w:rsidR="0073287C" w:rsidRPr="00D77B29">
        <w:rPr>
          <w:rFonts w:hint="eastAsia"/>
        </w:rPr>
        <w:t>CONFIG_FILE</w:t>
      </w:r>
      <w:r w:rsidRPr="00D77B29">
        <w:rPr>
          <w:rFonts w:hint="eastAsia"/>
        </w:rPr>
        <w:t xml:space="preserve"> における列名定義（例：SEARCH_KEY_FIELDS 等）において、当該列名をダブルクォーテーションで囲むこと。なお、本ルールは </w:t>
      </w:r>
      <w:r w:rsidR="0073287C" w:rsidRPr="00D77B29">
        <w:rPr>
          <w:rFonts w:hint="eastAsia"/>
        </w:rPr>
        <w:t>CONFIG_FILE</w:t>
      </w:r>
      <w:r w:rsidRPr="00D77B29">
        <w:rPr>
          <w:rFonts w:hint="eastAsia"/>
        </w:rPr>
        <w:t xml:space="preserve"> の定義にのみ適用されるものであり、連携ファイル（TSV／CSV）に出力されるデータおよび列名には適用しない</w:t>
      </w:r>
      <w:r w:rsidR="0036359B" w:rsidRPr="00D77B29">
        <w:rPr>
          <w:rFonts w:hint="eastAsia"/>
        </w:rPr>
        <w:t>。</w:t>
      </w:r>
    </w:p>
    <w:p w14:paraId="37A9F200" w14:textId="4953C8D4" w:rsidR="00277902" w:rsidRPr="00D77B29" w:rsidRDefault="00E74189" w:rsidP="004C7E36">
      <w:pPr>
        <w:numPr>
          <w:ilvl w:val="0"/>
          <w:numId w:val="43"/>
        </w:numPr>
        <w:spacing w:before="120" w:line="380" w:lineRule="exact"/>
      </w:pPr>
      <w:r w:rsidRPr="00D77B29">
        <w:rPr>
          <w:rFonts w:hint="eastAsia"/>
        </w:rPr>
        <w:t>物理ファイル名の拡張子は、</w:t>
      </w:r>
      <w:r w:rsidR="0073287C" w:rsidRPr="00D77B29">
        <w:rPr>
          <w:rFonts w:hint="eastAsia"/>
        </w:rPr>
        <w:t>CONFIG_FILE</w:t>
      </w:r>
      <w:r w:rsidRPr="00D77B29">
        <w:rPr>
          <w:rFonts w:hint="eastAsia"/>
        </w:rPr>
        <w:t>.DELIMITER の設定値に対応する拡張子と整合していること。不整合なファイルは取込対象外とする。</w:t>
      </w:r>
    </w:p>
    <w:p w14:paraId="00BD65D6" w14:textId="2A3278EB" w:rsidR="009D3F4E" w:rsidRPr="00D77B29" w:rsidRDefault="00E0139C" w:rsidP="004C7E36">
      <w:pPr>
        <w:numPr>
          <w:ilvl w:val="0"/>
          <w:numId w:val="43"/>
        </w:numPr>
        <w:spacing w:before="120" w:line="380" w:lineRule="exact"/>
      </w:pPr>
      <w:r w:rsidRPr="00D77B29">
        <w:rPr>
          <w:rFonts w:hint="eastAsia"/>
        </w:rPr>
        <w:t>SNOWFLAKE_LOADTYPE 列</w:t>
      </w:r>
      <w:r w:rsidR="002D1CF6" w:rsidRPr="00D77B29">
        <w:rPr>
          <w:rFonts w:hint="eastAsia"/>
        </w:rPr>
        <w:t>のD（DELETE）において、対象データなしのレコード出力</w:t>
      </w:r>
      <w:r w:rsidR="00C20B46" w:rsidRPr="00D77B29">
        <w:rPr>
          <w:rFonts w:hint="eastAsia"/>
        </w:rPr>
        <w:t>を可とする。（プロシージャ側はこれをエラーとして判断しない）</w:t>
      </w:r>
    </w:p>
    <w:p w14:paraId="135AA759" w14:textId="77777777" w:rsidR="00CC670D" w:rsidRPr="00D77B29" w:rsidRDefault="00CC670D" w:rsidP="00CC670D">
      <w:pPr>
        <w:spacing w:line="380" w:lineRule="exact"/>
      </w:pPr>
    </w:p>
    <w:p w14:paraId="2935215F" w14:textId="426ECCE4" w:rsidR="004D022E" w:rsidRPr="00D77B29" w:rsidRDefault="0073287C" w:rsidP="005D665A">
      <w:pPr>
        <w:pStyle w:val="Heading3"/>
        <w:spacing w:after="180"/>
        <w:ind w:left="709"/>
        <w:rPr>
          <w:rFonts w:ascii="Yu Mincho" w:eastAsia="Yu Mincho" w:hAnsi="Yu Mincho"/>
        </w:rPr>
      </w:pPr>
      <w:bookmarkStart w:id="13" w:name="_Toc230282372"/>
      <w:bookmarkStart w:id="14" w:name="_Toc230958811"/>
      <w:r w:rsidRPr="00D77B29">
        <w:rPr>
          <w:rFonts w:ascii="Yu Mincho" w:eastAsia="Yu Mincho" w:hAnsi="Yu Mincho"/>
        </w:rPr>
        <w:t>CONFIG_FILE</w:t>
      </w:r>
      <w:r w:rsidR="004D022E" w:rsidRPr="00D77B29">
        <w:rPr>
          <w:rFonts w:ascii="Yu Mincho" w:eastAsia="Yu Mincho" w:hAnsi="Yu Mincho"/>
        </w:rPr>
        <w:t>定義</w:t>
      </w:r>
      <w:bookmarkEnd w:id="13"/>
      <w:bookmarkEnd w:id="14"/>
    </w:p>
    <w:p w14:paraId="4C25DE1F" w14:textId="4672674D" w:rsidR="005E4268" w:rsidRPr="00D77B29" w:rsidRDefault="0073287C" w:rsidP="003D164C">
      <w:pPr>
        <w:spacing w:line="380" w:lineRule="exact"/>
      </w:pPr>
      <w:r w:rsidRPr="00D77B29">
        <w:rPr>
          <w:rFonts w:hint="eastAsia"/>
        </w:rPr>
        <w:t>CONFIG_FILE</w:t>
      </w:r>
      <w:r w:rsidR="00DE1230" w:rsidRPr="00D77B29">
        <w:rPr>
          <w:rFonts w:hint="eastAsia"/>
        </w:rPr>
        <w:t xml:space="preserve"> は、外部ソースから Snowflake へのファイル転送および取込処理に必要な可変設定を定義する管理テーブルである。本テーブルは DB 単位に管理され、1 レコードが 1 ファイル連携定義に対応する。</w:t>
      </w:r>
      <w:r w:rsidR="003D164C" w:rsidRPr="00D77B29">
        <w:rPr>
          <w:rFonts w:hint="eastAsia"/>
        </w:rPr>
        <w:t>汎用取込プロシージャは、DB_ROUTING_</w:t>
      </w:r>
      <w:r w:rsidRPr="00D77B29">
        <w:rPr>
          <w:rFonts w:hint="eastAsia"/>
        </w:rPr>
        <w:t>CONFIG</w:t>
      </w:r>
      <w:r w:rsidR="003D164C" w:rsidRPr="00D77B29">
        <w:rPr>
          <w:rFonts w:hint="eastAsia"/>
        </w:rPr>
        <w:t xml:space="preserve"> にて指定された対象DB内の</w:t>
      </w:r>
      <w:r w:rsidRPr="00D77B29">
        <w:rPr>
          <w:rFonts w:hint="eastAsia"/>
        </w:rPr>
        <w:t>CONFIG</w:t>
      </w:r>
      <w:r w:rsidR="003D164C" w:rsidRPr="00D77B29">
        <w:rPr>
          <w:rFonts w:hint="eastAsia"/>
        </w:rPr>
        <w:t>_SCHEMA.</w:t>
      </w:r>
      <w:r w:rsidRPr="00D77B29">
        <w:rPr>
          <w:rFonts w:hint="eastAsia"/>
        </w:rPr>
        <w:t>CONFIG_FILE</w:t>
      </w:r>
      <w:r w:rsidR="003D164C" w:rsidRPr="00D77B29">
        <w:rPr>
          <w:rFonts w:hint="eastAsia"/>
        </w:rPr>
        <w:t xml:space="preserve"> を参照し処理を行う。</w:t>
      </w:r>
    </w:p>
    <w:p w14:paraId="66A1A56A" w14:textId="77777777" w:rsidR="00CF2C5B" w:rsidRPr="00D77B29" w:rsidRDefault="00CF2C5B" w:rsidP="6FA79894">
      <w:pPr>
        <w:spacing w:line="380" w:lineRule="exact"/>
      </w:pPr>
    </w:p>
    <w:p w14:paraId="3006EA8E" w14:textId="07EB3D77" w:rsidR="00A52AC3" w:rsidRPr="00D77B29" w:rsidRDefault="005E4268" w:rsidP="6FA79894">
      <w:pPr>
        <w:spacing w:line="380" w:lineRule="exact"/>
      </w:pPr>
      <w:r w:rsidRPr="00D77B29">
        <w:t>定義項目の一覧を以下に示す。</w:t>
      </w:r>
    </w:p>
    <w:p w14:paraId="378AD489" w14:textId="2E812B4A" w:rsidR="00622622" w:rsidRPr="00D77B29" w:rsidRDefault="00622622" w:rsidP="00A64FA4">
      <w:pPr>
        <w:spacing w:line="380" w:lineRule="exact"/>
        <w:jc w:val="center"/>
      </w:pPr>
      <w:r w:rsidRPr="00D77B29">
        <w:rPr>
          <w:rFonts w:hint="eastAsia"/>
        </w:rPr>
        <w:t>表</w:t>
      </w:r>
      <w:r w:rsidRPr="00D77B29">
        <w:fldChar w:fldCharType="begin"/>
      </w:r>
      <w:r w:rsidRPr="00D77B29">
        <w:instrText xml:space="preserve"> STYLEREF 1 \s </w:instrText>
      </w:r>
      <w:r w:rsidRPr="00D77B29">
        <w:fldChar w:fldCharType="separate"/>
      </w:r>
      <w:r w:rsidR="0073287C" w:rsidRPr="00D77B29">
        <w:rPr>
          <w:noProof/>
        </w:rPr>
        <w:t>2</w:t>
      </w:r>
      <w:r w:rsidRPr="00D77B29">
        <w:fldChar w:fldCharType="end"/>
      </w:r>
      <w:r w:rsidRPr="00D77B29">
        <w:noBreakHyphen/>
      </w:r>
      <w:r w:rsidRPr="00D77B29">
        <w:fldChar w:fldCharType="begin"/>
      </w:r>
      <w:r w:rsidRPr="00D77B29">
        <w:instrText xml:space="preserve"> SEQ </w:instrText>
      </w:r>
      <w:r w:rsidRPr="00D77B29">
        <w:rPr>
          <w:rFonts w:hint="eastAsia"/>
        </w:rPr>
        <w:instrText>表 \* ARABIC \s 1</w:instrText>
      </w:r>
      <w:r w:rsidRPr="00D77B29">
        <w:instrText xml:space="preserve"> </w:instrText>
      </w:r>
      <w:r w:rsidRPr="00D77B29">
        <w:fldChar w:fldCharType="separate"/>
      </w:r>
      <w:r w:rsidR="0073287C" w:rsidRPr="00D77B29">
        <w:rPr>
          <w:noProof/>
        </w:rPr>
        <w:t>1</w:t>
      </w:r>
      <w:r w:rsidRPr="00D77B29">
        <w:fldChar w:fldCharType="end"/>
      </w:r>
      <w:r w:rsidR="001A65B9" w:rsidRPr="00D77B29">
        <w:rPr>
          <w:rFonts w:hint="eastAsia"/>
        </w:rPr>
        <w:t xml:space="preserve"> </w:t>
      </w:r>
      <w:r w:rsidR="0073287C" w:rsidRPr="00D77B29">
        <w:rPr>
          <w:rFonts w:hint="eastAsia"/>
        </w:rPr>
        <w:t>CONFIG_FILE</w:t>
      </w:r>
      <w:r w:rsidR="00A64FA4" w:rsidRPr="00D77B29">
        <w:rPr>
          <w:rFonts w:hint="eastAsia"/>
        </w:rPr>
        <w:t xml:space="preserve"> 項目定義</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
        <w:gridCol w:w="2051"/>
        <w:gridCol w:w="3119"/>
        <w:gridCol w:w="708"/>
        <w:gridCol w:w="2410"/>
      </w:tblGrid>
      <w:tr w:rsidR="00224D88" w:rsidRPr="00D77B29" w14:paraId="252DC681" w14:textId="77777777">
        <w:tc>
          <w:tcPr>
            <w:tcW w:w="467" w:type="dxa"/>
          </w:tcPr>
          <w:p w14:paraId="4F642A3E" w14:textId="77777777" w:rsidR="00224D88" w:rsidRPr="00D77B29" w:rsidRDefault="00224D88" w:rsidP="00F865B0">
            <w:pPr>
              <w:spacing w:line="380" w:lineRule="exact"/>
              <w:jc w:val="left"/>
              <w:rPr>
                <w:b/>
                <w:bCs/>
              </w:rPr>
            </w:pPr>
            <w:r w:rsidRPr="00D77B29">
              <w:rPr>
                <w:b/>
                <w:bCs/>
              </w:rPr>
              <w:t>No</w:t>
            </w:r>
          </w:p>
        </w:tc>
        <w:tc>
          <w:tcPr>
            <w:tcW w:w="2051" w:type="dxa"/>
          </w:tcPr>
          <w:p w14:paraId="50B57905" w14:textId="77777777" w:rsidR="00224D88" w:rsidRPr="00D77B29" w:rsidRDefault="00224D88" w:rsidP="00F865B0">
            <w:pPr>
              <w:spacing w:line="380" w:lineRule="exact"/>
              <w:jc w:val="left"/>
              <w:rPr>
                <w:b/>
                <w:bCs/>
              </w:rPr>
            </w:pPr>
            <w:r w:rsidRPr="00D77B29">
              <w:rPr>
                <w:b/>
                <w:bCs/>
              </w:rPr>
              <w:t>カラム名</w:t>
            </w:r>
          </w:p>
        </w:tc>
        <w:tc>
          <w:tcPr>
            <w:tcW w:w="3119" w:type="dxa"/>
          </w:tcPr>
          <w:p w14:paraId="5CF08F41" w14:textId="77777777" w:rsidR="00224D88" w:rsidRPr="00D77B29" w:rsidRDefault="00224D88" w:rsidP="00F865B0">
            <w:pPr>
              <w:spacing w:line="380" w:lineRule="exact"/>
              <w:jc w:val="left"/>
              <w:rPr>
                <w:b/>
                <w:bCs/>
              </w:rPr>
            </w:pPr>
            <w:r w:rsidRPr="00D77B29">
              <w:rPr>
                <w:b/>
                <w:bCs/>
              </w:rPr>
              <w:t>説明</w:t>
            </w:r>
          </w:p>
        </w:tc>
        <w:tc>
          <w:tcPr>
            <w:tcW w:w="708" w:type="dxa"/>
          </w:tcPr>
          <w:p w14:paraId="13B493AC" w14:textId="77777777" w:rsidR="00224D88" w:rsidRPr="00D77B29" w:rsidRDefault="00224D88" w:rsidP="00F865B0">
            <w:pPr>
              <w:spacing w:line="380" w:lineRule="exact"/>
              <w:jc w:val="left"/>
              <w:rPr>
                <w:b/>
                <w:bCs/>
              </w:rPr>
            </w:pPr>
            <w:r w:rsidRPr="00D77B29">
              <w:rPr>
                <w:b/>
                <w:bCs/>
              </w:rPr>
              <w:t>必須</w:t>
            </w:r>
          </w:p>
        </w:tc>
        <w:tc>
          <w:tcPr>
            <w:tcW w:w="2410" w:type="dxa"/>
          </w:tcPr>
          <w:p w14:paraId="1191E5E9" w14:textId="77777777" w:rsidR="00224D88" w:rsidRPr="00D77B29" w:rsidRDefault="00224D88" w:rsidP="00F865B0">
            <w:pPr>
              <w:spacing w:line="380" w:lineRule="exact"/>
              <w:jc w:val="left"/>
              <w:rPr>
                <w:b/>
                <w:bCs/>
              </w:rPr>
            </w:pPr>
            <w:r w:rsidRPr="00D77B29">
              <w:rPr>
                <w:b/>
                <w:bCs/>
              </w:rPr>
              <w:t>型・備考</w:t>
            </w:r>
          </w:p>
        </w:tc>
      </w:tr>
      <w:tr w:rsidR="00224D88" w:rsidRPr="00D77B29" w14:paraId="78A48A66" w14:textId="77777777">
        <w:tc>
          <w:tcPr>
            <w:tcW w:w="467" w:type="dxa"/>
          </w:tcPr>
          <w:p w14:paraId="682518CE" w14:textId="77777777" w:rsidR="00224D88" w:rsidRPr="00D77B29" w:rsidRDefault="00224D88" w:rsidP="00F865B0">
            <w:pPr>
              <w:spacing w:line="380" w:lineRule="exact"/>
              <w:jc w:val="left"/>
              <w:rPr>
                <w:b/>
                <w:bCs/>
              </w:rPr>
            </w:pPr>
            <w:r w:rsidRPr="00D77B29">
              <w:rPr>
                <w:b/>
                <w:bCs/>
              </w:rPr>
              <w:t>1</w:t>
            </w:r>
          </w:p>
        </w:tc>
        <w:tc>
          <w:tcPr>
            <w:tcW w:w="2051" w:type="dxa"/>
          </w:tcPr>
          <w:p w14:paraId="72357DC9" w14:textId="77777777" w:rsidR="00224D88" w:rsidRPr="00D77B29" w:rsidRDefault="00224D88" w:rsidP="00F865B0">
            <w:pPr>
              <w:spacing w:line="380" w:lineRule="exact"/>
              <w:jc w:val="left"/>
              <w:rPr>
                <w:b/>
                <w:bCs/>
              </w:rPr>
            </w:pPr>
            <w:r w:rsidRPr="00D77B29">
              <w:rPr>
                <w:b/>
                <w:bCs/>
              </w:rPr>
              <w:t>FILE_ID</w:t>
            </w:r>
          </w:p>
        </w:tc>
        <w:tc>
          <w:tcPr>
            <w:tcW w:w="3119" w:type="dxa"/>
          </w:tcPr>
          <w:p w14:paraId="092777E4" w14:textId="77777777" w:rsidR="00224D88" w:rsidRPr="00D77B29" w:rsidRDefault="00224D88" w:rsidP="00F865B0">
            <w:pPr>
              <w:spacing w:line="380" w:lineRule="exact"/>
              <w:jc w:val="left"/>
              <w:rPr>
                <w:b/>
                <w:bCs/>
              </w:rPr>
            </w:pPr>
            <w:r w:rsidRPr="00D77B29">
              <w:rPr>
                <w:b/>
                <w:bCs/>
              </w:rPr>
              <w:t>ファイル連携定義の一意 ID</w:t>
            </w:r>
          </w:p>
        </w:tc>
        <w:tc>
          <w:tcPr>
            <w:tcW w:w="708" w:type="dxa"/>
          </w:tcPr>
          <w:p w14:paraId="4A2F20A6" w14:textId="77777777" w:rsidR="00224D88" w:rsidRPr="00D77B29" w:rsidRDefault="00224D88" w:rsidP="00F865B0">
            <w:pPr>
              <w:spacing w:line="380" w:lineRule="exact"/>
              <w:jc w:val="left"/>
              <w:rPr>
                <w:b/>
                <w:bCs/>
              </w:rPr>
            </w:pPr>
            <w:r w:rsidRPr="00D77B29">
              <w:rPr>
                <w:b/>
                <w:bCs/>
              </w:rPr>
              <w:t>YES</w:t>
            </w:r>
          </w:p>
        </w:tc>
        <w:tc>
          <w:tcPr>
            <w:tcW w:w="2410" w:type="dxa"/>
          </w:tcPr>
          <w:p w14:paraId="0D044A56" w14:textId="77777777" w:rsidR="00224D88" w:rsidRPr="00D77B29" w:rsidRDefault="00224D88" w:rsidP="00F865B0">
            <w:pPr>
              <w:spacing w:line="380" w:lineRule="exact"/>
              <w:jc w:val="left"/>
              <w:rPr>
                <w:b/>
                <w:bCs/>
              </w:rPr>
            </w:pPr>
            <w:r w:rsidRPr="00D77B29">
              <w:rPr>
                <w:b/>
                <w:bCs/>
              </w:rPr>
              <w:t>INT（例：1, 2）</w:t>
            </w:r>
          </w:p>
        </w:tc>
      </w:tr>
      <w:tr w:rsidR="00224D88" w:rsidRPr="00D77B29" w14:paraId="71F32567" w14:textId="77777777">
        <w:tc>
          <w:tcPr>
            <w:tcW w:w="467" w:type="dxa"/>
          </w:tcPr>
          <w:p w14:paraId="5B5E5DFE" w14:textId="77777777" w:rsidR="00224D88" w:rsidRPr="00D77B29" w:rsidRDefault="00224D88" w:rsidP="00F865B0">
            <w:pPr>
              <w:spacing w:line="380" w:lineRule="exact"/>
              <w:jc w:val="left"/>
              <w:rPr>
                <w:b/>
                <w:bCs/>
              </w:rPr>
            </w:pPr>
            <w:r w:rsidRPr="00D77B29">
              <w:rPr>
                <w:b/>
                <w:bCs/>
              </w:rPr>
              <w:t>2</w:t>
            </w:r>
          </w:p>
        </w:tc>
        <w:tc>
          <w:tcPr>
            <w:tcW w:w="2051" w:type="dxa"/>
          </w:tcPr>
          <w:p w14:paraId="4E48CBB0" w14:textId="77777777" w:rsidR="00224D88" w:rsidRPr="00D77B29" w:rsidRDefault="00224D88" w:rsidP="00F865B0">
            <w:pPr>
              <w:spacing w:line="380" w:lineRule="exact"/>
              <w:jc w:val="left"/>
              <w:rPr>
                <w:b/>
                <w:bCs/>
              </w:rPr>
            </w:pPr>
            <w:r w:rsidRPr="00D77B29">
              <w:rPr>
                <w:b/>
                <w:bCs/>
              </w:rPr>
              <w:t>IS_ENABLED</w:t>
            </w:r>
          </w:p>
        </w:tc>
        <w:tc>
          <w:tcPr>
            <w:tcW w:w="3119" w:type="dxa"/>
          </w:tcPr>
          <w:p w14:paraId="59BB06C9" w14:textId="77777777" w:rsidR="00224D88" w:rsidRPr="00D77B29" w:rsidRDefault="00224D88" w:rsidP="00F865B0">
            <w:pPr>
              <w:spacing w:line="380" w:lineRule="exact"/>
              <w:jc w:val="left"/>
              <w:rPr>
                <w:b/>
                <w:bCs/>
              </w:rPr>
            </w:pPr>
            <w:r w:rsidRPr="00D77B29">
              <w:rPr>
                <w:b/>
                <w:bCs/>
              </w:rPr>
              <w:t>有効フラグ（TRUE＝有効）</w:t>
            </w:r>
          </w:p>
        </w:tc>
        <w:tc>
          <w:tcPr>
            <w:tcW w:w="708" w:type="dxa"/>
          </w:tcPr>
          <w:p w14:paraId="770043C7" w14:textId="77777777" w:rsidR="00224D88" w:rsidRPr="00D77B29" w:rsidRDefault="00224D88" w:rsidP="00F865B0">
            <w:pPr>
              <w:spacing w:line="380" w:lineRule="exact"/>
              <w:jc w:val="left"/>
              <w:rPr>
                <w:b/>
                <w:bCs/>
              </w:rPr>
            </w:pPr>
            <w:r w:rsidRPr="00D77B29">
              <w:rPr>
                <w:b/>
                <w:bCs/>
              </w:rPr>
              <w:t>YES</w:t>
            </w:r>
          </w:p>
        </w:tc>
        <w:tc>
          <w:tcPr>
            <w:tcW w:w="2410" w:type="dxa"/>
          </w:tcPr>
          <w:p w14:paraId="603525AC" w14:textId="46DE171C" w:rsidR="00224D88" w:rsidRPr="00D77B29" w:rsidRDefault="00224D88" w:rsidP="00F865B0">
            <w:pPr>
              <w:spacing w:line="380" w:lineRule="exact"/>
              <w:jc w:val="left"/>
              <w:rPr>
                <w:b/>
                <w:bCs/>
              </w:rPr>
            </w:pPr>
            <w:r w:rsidRPr="00D77B29">
              <w:rPr>
                <w:b/>
                <w:bCs/>
              </w:rPr>
              <w:t>BOOLEAN</w:t>
            </w:r>
            <w:r w:rsidRPr="00D77B29">
              <w:rPr>
                <w:b/>
                <w:bCs/>
              </w:rPr>
              <w:br/>
              <w:t>（例：TRUE / FALSE）</w:t>
            </w:r>
          </w:p>
        </w:tc>
      </w:tr>
      <w:tr w:rsidR="00224D88" w:rsidRPr="00D77B29" w14:paraId="55BD017C" w14:textId="77777777">
        <w:tc>
          <w:tcPr>
            <w:tcW w:w="467" w:type="dxa"/>
          </w:tcPr>
          <w:p w14:paraId="17EECC2B" w14:textId="77777777" w:rsidR="00224D88" w:rsidRPr="00D77B29" w:rsidRDefault="00224D88" w:rsidP="00F865B0">
            <w:pPr>
              <w:spacing w:line="380" w:lineRule="exact"/>
              <w:jc w:val="left"/>
              <w:rPr>
                <w:b/>
                <w:bCs/>
              </w:rPr>
            </w:pPr>
            <w:r w:rsidRPr="00D77B29">
              <w:rPr>
                <w:b/>
                <w:bCs/>
              </w:rPr>
              <w:t>3</w:t>
            </w:r>
          </w:p>
        </w:tc>
        <w:tc>
          <w:tcPr>
            <w:tcW w:w="2051" w:type="dxa"/>
          </w:tcPr>
          <w:p w14:paraId="3F1B48E4" w14:textId="77777777" w:rsidR="00224D88" w:rsidRPr="00D77B29" w:rsidRDefault="00224D88" w:rsidP="00F865B0">
            <w:pPr>
              <w:spacing w:line="380" w:lineRule="exact"/>
              <w:jc w:val="left"/>
              <w:rPr>
                <w:b/>
                <w:bCs/>
              </w:rPr>
            </w:pPr>
            <w:r w:rsidRPr="00D77B29">
              <w:rPr>
                <w:b/>
                <w:bCs/>
              </w:rPr>
              <w:t>DATA_SOURCE</w:t>
            </w:r>
          </w:p>
        </w:tc>
        <w:tc>
          <w:tcPr>
            <w:tcW w:w="3119" w:type="dxa"/>
          </w:tcPr>
          <w:p w14:paraId="14C8204F" w14:textId="77777777" w:rsidR="00224D88" w:rsidRPr="00D77B29" w:rsidRDefault="00224D88" w:rsidP="00F865B0">
            <w:pPr>
              <w:spacing w:line="380" w:lineRule="exact"/>
              <w:jc w:val="left"/>
              <w:rPr>
                <w:b/>
                <w:bCs/>
              </w:rPr>
            </w:pPr>
            <w:r w:rsidRPr="00D77B29">
              <w:rPr>
                <w:b/>
                <w:bCs/>
              </w:rPr>
              <w:t>取得元システム</w:t>
            </w:r>
          </w:p>
        </w:tc>
        <w:tc>
          <w:tcPr>
            <w:tcW w:w="708" w:type="dxa"/>
          </w:tcPr>
          <w:p w14:paraId="5C8C2321" w14:textId="77777777" w:rsidR="00224D88" w:rsidRPr="00D77B29" w:rsidRDefault="00224D88" w:rsidP="00F865B0">
            <w:pPr>
              <w:spacing w:line="380" w:lineRule="exact"/>
              <w:jc w:val="left"/>
              <w:rPr>
                <w:b/>
                <w:bCs/>
              </w:rPr>
            </w:pPr>
            <w:r w:rsidRPr="00D77B29">
              <w:rPr>
                <w:b/>
                <w:bCs/>
              </w:rPr>
              <w:t>YES</w:t>
            </w:r>
          </w:p>
        </w:tc>
        <w:tc>
          <w:tcPr>
            <w:tcW w:w="2410" w:type="dxa"/>
          </w:tcPr>
          <w:p w14:paraId="072C9E2E" w14:textId="5129703A" w:rsidR="00224D88" w:rsidRPr="00D77B29" w:rsidRDefault="00224D88" w:rsidP="00F865B0">
            <w:pPr>
              <w:spacing w:line="380" w:lineRule="exact"/>
              <w:jc w:val="left"/>
              <w:rPr>
                <w:b/>
                <w:bCs/>
              </w:rPr>
            </w:pPr>
            <w:r w:rsidRPr="00D77B29">
              <w:rPr>
                <w:b/>
                <w:bCs/>
              </w:rPr>
              <w:t>STRING</w:t>
            </w:r>
            <w:r w:rsidRPr="00D77B29">
              <w:rPr>
                <w:b/>
                <w:bCs/>
              </w:rPr>
              <w:br/>
              <w:t>（例：SAP / Oracle）</w:t>
            </w:r>
          </w:p>
        </w:tc>
      </w:tr>
      <w:tr w:rsidR="00224D88" w:rsidRPr="00D77B29" w14:paraId="1052C19A" w14:textId="77777777">
        <w:tc>
          <w:tcPr>
            <w:tcW w:w="467" w:type="dxa"/>
          </w:tcPr>
          <w:p w14:paraId="4EEEC36B" w14:textId="77777777" w:rsidR="00224D88" w:rsidRPr="00D77B29" w:rsidRDefault="00224D88" w:rsidP="00F865B0">
            <w:pPr>
              <w:spacing w:line="380" w:lineRule="exact"/>
              <w:jc w:val="left"/>
              <w:rPr>
                <w:b/>
                <w:bCs/>
              </w:rPr>
            </w:pPr>
            <w:r w:rsidRPr="00D77B29">
              <w:rPr>
                <w:b/>
                <w:bCs/>
              </w:rPr>
              <w:t>4</w:t>
            </w:r>
          </w:p>
        </w:tc>
        <w:tc>
          <w:tcPr>
            <w:tcW w:w="2051" w:type="dxa"/>
          </w:tcPr>
          <w:p w14:paraId="38CBC3C0" w14:textId="77777777" w:rsidR="00224D88" w:rsidRPr="00D77B29" w:rsidRDefault="00224D88" w:rsidP="00F865B0">
            <w:pPr>
              <w:spacing w:line="380" w:lineRule="exact"/>
              <w:jc w:val="left"/>
              <w:rPr>
                <w:b/>
                <w:bCs/>
              </w:rPr>
            </w:pPr>
            <w:r w:rsidRPr="00D77B29">
              <w:rPr>
                <w:b/>
                <w:bCs/>
              </w:rPr>
              <w:t>STAGE_NAME</w:t>
            </w:r>
          </w:p>
        </w:tc>
        <w:tc>
          <w:tcPr>
            <w:tcW w:w="3119" w:type="dxa"/>
          </w:tcPr>
          <w:p w14:paraId="7C217B75" w14:textId="47B54A99" w:rsidR="00224D88" w:rsidRPr="00D77B29" w:rsidRDefault="00224D88" w:rsidP="00F865B0">
            <w:pPr>
              <w:spacing w:line="380" w:lineRule="exact"/>
              <w:jc w:val="left"/>
              <w:rPr>
                <w:b/>
                <w:bCs/>
              </w:rPr>
            </w:pPr>
            <w:r w:rsidRPr="00D77B29">
              <w:rPr>
                <w:b/>
                <w:bCs/>
              </w:rPr>
              <w:t>転送先のSnowflake内部ステージ名</w:t>
            </w:r>
          </w:p>
        </w:tc>
        <w:tc>
          <w:tcPr>
            <w:tcW w:w="708" w:type="dxa"/>
          </w:tcPr>
          <w:p w14:paraId="2B8A281F" w14:textId="77777777" w:rsidR="00224D88" w:rsidRPr="00D77B29" w:rsidRDefault="00224D88" w:rsidP="00F865B0">
            <w:pPr>
              <w:spacing w:line="380" w:lineRule="exact"/>
              <w:jc w:val="left"/>
              <w:rPr>
                <w:b/>
                <w:bCs/>
              </w:rPr>
            </w:pPr>
            <w:r w:rsidRPr="00D77B29">
              <w:rPr>
                <w:b/>
                <w:bCs/>
              </w:rPr>
              <w:t>YES</w:t>
            </w:r>
          </w:p>
        </w:tc>
        <w:tc>
          <w:tcPr>
            <w:tcW w:w="2410" w:type="dxa"/>
          </w:tcPr>
          <w:p w14:paraId="6E320766" w14:textId="659A1F99" w:rsidR="00224D88" w:rsidRPr="00D77B29" w:rsidRDefault="00224D88" w:rsidP="00F865B0">
            <w:pPr>
              <w:spacing w:line="380" w:lineRule="exact"/>
              <w:jc w:val="left"/>
              <w:rPr>
                <w:b/>
                <w:bCs/>
              </w:rPr>
            </w:pPr>
            <w:r w:rsidRPr="00D77B29">
              <w:rPr>
                <w:b/>
                <w:bCs/>
              </w:rPr>
              <w:t>STRING</w:t>
            </w:r>
            <w:r w:rsidRPr="00D77B29">
              <w:rPr>
                <w:b/>
                <w:bCs/>
              </w:rPr>
              <w:br/>
              <w:t>（例：SYSTEM01）</w:t>
            </w:r>
          </w:p>
        </w:tc>
      </w:tr>
      <w:tr w:rsidR="00224D88" w:rsidRPr="00D77B29" w14:paraId="4847020B" w14:textId="77777777">
        <w:tc>
          <w:tcPr>
            <w:tcW w:w="467" w:type="dxa"/>
          </w:tcPr>
          <w:p w14:paraId="51D9FA00" w14:textId="77777777" w:rsidR="00224D88" w:rsidRPr="00D77B29" w:rsidRDefault="00224D88" w:rsidP="00F865B0">
            <w:pPr>
              <w:spacing w:line="380" w:lineRule="exact"/>
              <w:jc w:val="left"/>
              <w:rPr>
                <w:b/>
                <w:bCs/>
              </w:rPr>
            </w:pPr>
            <w:r w:rsidRPr="00D77B29">
              <w:rPr>
                <w:b/>
                <w:bCs/>
              </w:rPr>
              <w:t>5</w:t>
            </w:r>
          </w:p>
        </w:tc>
        <w:tc>
          <w:tcPr>
            <w:tcW w:w="2051" w:type="dxa"/>
          </w:tcPr>
          <w:p w14:paraId="3258AFA9" w14:textId="77777777" w:rsidR="00224D88" w:rsidRPr="00D77B29" w:rsidRDefault="00224D88" w:rsidP="00F865B0">
            <w:pPr>
              <w:spacing w:line="380" w:lineRule="exact"/>
              <w:jc w:val="left"/>
              <w:rPr>
                <w:b/>
                <w:bCs/>
              </w:rPr>
            </w:pPr>
            <w:r w:rsidRPr="00D77B29">
              <w:rPr>
                <w:b/>
                <w:bCs/>
              </w:rPr>
              <w:t>STAGE_FILE_NAME</w:t>
            </w:r>
          </w:p>
        </w:tc>
        <w:tc>
          <w:tcPr>
            <w:tcW w:w="3119" w:type="dxa"/>
          </w:tcPr>
          <w:p w14:paraId="0F57C22F" w14:textId="77777777" w:rsidR="00224D88" w:rsidRPr="00D77B29" w:rsidRDefault="00224D88" w:rsidP="00F865B0">
            <w:pPr>
              <w:spacing w:line="380" w:lineRule="exact"/>
              <w:jc w:val="left"/>
              <w:rPr>
                <w:b/>
                <w:bCs/>
              </w:rPr>
            </w:pPr>
            <w:r w:rsidRPr="00D77B29">
              <w:rPr>
                <w:b/>
                <w:bCs/>
              </w:rPr>
              <w:t>取込ファイルのベース名</w:t>
            </w:r>
          </w:p>
        </w:tc>
        <w:tc>
          <w:tcPr>
            <w:tcW w:w="708" w:type="dxa"/>
          </w:tcPr>
          <w:p w14:paraId="34C14C1B" w14:textId="77777777" w:rsidR="00224D88" w:rsidRPr="00D77B29" w:rsidRDefault="00224D88" w:rsidP="00F865B0">
            <w:pPr>
              <w:spacing w:line="380" w:lineRule="exact"/>
              <w:jc w:val="left"/>
              <w:rPr>
                <w:b/>
                <w:bCs/>
              </w:rPr>
            </w:pPr>
            <w:r w:rsidRPr="00D77B29">
              <w:rPr>
                <w:b/>
                <w:bCs/>
              </w:rPr>
              <w:t>YES</w:t>
            </w:r>
          </w:p>
        </w:tc>
        <w:tc>
          <w:tcPr>
            <w:tcW w:w="2410" w:type="dxa"/>
          </w:tcPr>
          <w:p w14:paraId="76918923" w14:textId="64BB1788" w:rsidR="00224D88" w:rsidRPr="00D77B29" w:rsidRDefault="00224D88" w:rsidP="00F865B0">
            <w:pPr>
              <w:spacing w:line="380" w:lineRule="exact"/>
              <w:jc w:val="left"/>
              <w:rPr>
                <w:b/>
                <w:bCs/>
              </w:rPr>
            </w:pPr>
            <w:r w:rsidRPr="00D77B29">
              <w:rPr>
                <w:b/>
                <w:bCs/>
              </w:rPr>
              <w:t>STRING</w:t>
            </w:r>
            <w:r w:rsidRPr="00D77B29">
              <w:rPr>
                <w:b/>
                <w:bCs/>
              </w:rPr>
              <w:br/>
              <w:t>（例：MV_FEK_SEISAN）。命名規則は 2.1 を参照</w:t>
            </w:r>
          </w:p>
        </w:tc>
      </w:tr>
      <w:tr w:rsidR="00224D88" w:rsidRPr="00D77B29" w14:paraId="46CE1C25" w14:textId="77777777">
        <w:tc>
          <w:tcPr>
            <w:tcW w:w="467" w:type="dxa"/>
          </w:tcPr>
          <w:p w14:paraId="6726436D" w14:textId="77777777" w:rsidR="00224D88" w:rsidRPr="00D77B29" w:rsidRDefault="00224D88" w:rsidP="00F865B0">
            <w:pPr>
              <w:spacing w:line="380" w:lineRule="exact"/>
              <w:jc w:val="left"/>
              <w:rPr>
                <w:b/>
                <w:bCs/>
              </w:rPr>
            </w:pPr>
            <w:r w:rsidRPr="00D77B29">
              <w:rPr>
                <w:b/>
                <w:bCs/>
              </w:rPr>
              <w:t>6</w:t>
            </w:r>
          </w:p>
        </w:tc>
        <w:tc>
          <w:tcPr>
            <w:tcW w:w="2051" w:type="dxa"/>
          </w:tcPr>
          <w:p w14:paraId="41F587DC" w14:textId="77777777" w:rsidR="00224D88" w:rsidRPr="00D77B29" w:rsidRDefault="00224D88" w:rsidP="00F865B0">
            <w:pPr>
              <w:spacing w:line="380" w:lineRule="exact"/>
              <w:jc w:val="left"/>
              <w:rPr>
                <w:b/>
                <w:bCs/>
              </w:rPr>
            </w:pPr>
            <w:r w:rsidRPr="00D77B29">
              <w:rPr>
                <w:b/>
                <w:bCs/>
              </w:rPr>
              <w:t>TEMP_TABLE</w:t>
            </w:r>
          </w:p>
        </w:tc>
        <w:tc>
          <w:tcPr>
            <w:tcW w:w="3119" w:type="dxa"/>
          </w:tcPr>
          <w:p w14:paraId="0369E5E8" w14:textId="77777777" w:rsidR="00224D88" w:rsidRPr="00D77B29" w:rsidRDefault="00224D88" w:rsidP="00F865B0">
            <w:pPr>
              <w:spacing w:line="380" w:lineRule="exact"/>
              <w:jc w:val="left"/>
              <w:rPr>
                <w:b/>
                <w:bCs/>
              </w:rPr>
            </w:pPr>
            <w:r w:rsidRPr="00D77B29">
              <w:rPr>
                <w:b/>
                <w:bCs/>
              </w:rPr>
              <w:t>ロード先 TEMP テーブル名</w:t>
            </w:r>
          </w:p>
        </w:tc>
        <w:tc>
          <w:tcPr>
            <w:tcW w:w="708" w:type="dxa"/>
          </w:tcPr>
          <w:p w14:paraId="10A5A6BD" w14:textId="77777777" w:rsidR="00224D88" w:rsidRPr="00D77B29" w:rsidRDefault="00224D88" w:rsidP="00F865B0">
            <w:pPr>
              <w:spacing w:line="380" w:lineRule="exact"/>
              <w:jc w:val="left"/>
              <w:rPr>
                <w:b/>
                <w:bCs/>
              </w:rPr>
            </w:pPr>
            <w:r w:rsidRPr="00D77B29">
              <w:rPr>
                <w:b/>
                <w:bCs/>
              </w:rPr>
              <w:t>YES</w:t>
            </w:r>
          </w:p>
        </w:tc>
        <w:tc>
          <w:tcPr>
            <w:tcW w:w="2410" w:type="dxa"/>
          </w:tcPr>
          <w:p w14:paraId="3DFA4FA4" w14:textId="77777777" w:rsidR="00224D88" w:rsidRPr="00D77B29" w:rsidRDefault="00224D88" w:rsidP="00F865B0">
            <w:pPr>
              <w:spacing w:line="380" w:lineRule="exact"/>
              <w:jc w:val="left"/>
              <w:rPr>
                <w:b/>
                <w:bCs/>
              </w:rPr>
            </w:pPr>
            <w:r w:rsidRPr="00D77B29">
              <w:rPr>
                <w:b/>
                <w:bCs/>
              </w:rPr>
              <w:t>STRING（例：TMP_XXX）</w:t>
            </w:r>
          </w:p>
        </w:tc>
      </w:tr>
      <w:tr w:rsidR="00224D88" w:rsidRPr="00D77B29" w14:paraId="444359E4" w14:textId="77777777">
        <w:tc>
          <w:tcPr>
            <w:tcW w:w="467" w:type="dxa"/>
          </w:tcPr>
          <w:p w14:paraId="6C1AA1EA" w14:textId="77777777" w:rsidR="00224D88" w:rsidRPr="00D77B29" w:rsidRDefault="00224D88" w:rsidP="00F865B0">
            <w:pPr>
              <w:spacing w:line="380" w:lineRule="exact"/>
              <w:jc w:val="left"/>
              <w:rPr>
                <w:b/>
                <w:bCs/>
              </w:rPr>
            </w:pPr>
            <w:r w:rsidRPr="00D77B29">
              <w:rPr>
                <w:b/>
                <w:bCs/>
              </w:rPr>
              <w:t>7</w:t>
            </w:r>
          </w:p>
        </w:tc>
        <w:tc>
          <w:tcPr>
            <w:tcW w:w="2051" w:type="dxa"/>
          </w:tcPr>
          <w:p w14:paraId="54C26C1E" w14:textId="77777777" w:rsidR="00224D88" w:rsidRPr="00D77B29" w:rsidRDefault="00224D88" w:rsidP="00F865B0">
            <w:pPr>
              <w:spacing w:line="380" w:lineRule="exact"/>
              <w:jc w:val="left"/>
              <w:rPr>
                <w:b/>
                <w:bCs/>
              </w:rPr>
            </w:pPr>
            <w:r w:rsidRPr="00D77B29">
              <w:rPr>
                <w:b/>
                <w:bCs/>
              </w:rPr>
              <w:t>TARGET_TABLE</w:t>
            </w:r>
          </w:p>
        </w:tc>
        <w:tc>
          <w:tcPr>
            <w:tcW w:w="3119" w:type="dxa"/>
          </w:tcPr>
          <w:p w14:paraId="41BA9A22" w14:textId="77777777" w:rsidR="00224D88" w:rsidRPr="00D77B29" w:rsidRDefault="00224D88" w:rsidP="00F865B0">
            <w:pPr>
              <w:spacing w:line="380" w:lineRule="exact"/>
              <w:jc w:val="left"/>
              <w:rPr>
                <w:b/>
                <w:bCs/>
              </w:rPr>
            </w:pPr>
            <w:r w:rsidRPr="00D77B29">
              <w:rPr>
                <w:b/>
                <w:bCs/>
              </w:rPr>
              <w:t>登録先の本番テーブル名</w:t>
            </w:r>
          </w:p>
        </w:tc>
        <w:tc>
          <w:tcPr>
            <w:tcW w:w="708" w:type="dxa"/>
          </w:tcPr>
          <w:p w14:paraId="2EB7DF06" w14:textId="77777777" w:rsidR="00224D88" w:rsidRPr="00D77B29" w:rsidRDefault="00224D88" w:rsidP="00F865B0">
            <w:pPr>
              <w:spacing w:line="380" w:lineRule="exact"/>
              <w:jc w:val="left"/>
              <w:rPr>
                <w:b/>
                <w:bCs/>
              </w:rPr>
            </w:pPr>
            <w:r w:rsidRPr="00D77B29">
              <w:rPr>
                <w:b/>
                <w:bCs/>
              </w:rPr>
              <w:t>YES</w:t>
            </w:r>
          </w:p>
        </w:tc>
        <w:tc>
          <w:tcPr>
            <w:tcW w:w="2410" w:type="dxa"/>
          </w:tcPr>
          <w:p w14:paraId="5EF3A665" w14:textId="77777777" w:rsidR="00224D88" w:rsidRPr="00D77B29" w:rsidRDefault="00224D88" w:rsidP="00F865B0">
            <w:pPr>
              <w:spacing w:line="380" w:lineRule="exact"/>
              <w:jc w:val="left"/>
              <w:rPr>
                <w:b/>
                <w:bCs/>
              </w:rPr>
            </w:pPr>
            <w:r w:rsidRPr="00D77B29">
              <w:rPr>
                <w:b/>
                <w:bCs/>
              </w:rPr>
              <w:t>STRING（例：TBL_XXX）</w:t>
            </w:r>
          </w:p>
        </w:tc>
      </w:tr>
      <w:tr w:rsidR="00224D88" w:rsidRPr="00D77B29" w14:paraId="2B39AF31" w14:textId="77777777">
        <w:tc>
          <w:tcPr>
            <w:tcW w:w="467" w:type="dxa"/>
          </w:tcPr>
          <w:p w14:paraId="66DC5A90" w14:textId="77777777" w:rsidR="00224D88" w:rsidRPr="00D77B29" w:rsidRDefault="00224D88" w:rsidP="00F865B0">
            <w:pPr>
              <w:spacing w:line="380" w:lineRule="exact"/>
              <w:jc w:val="left"/>
              <w:rPr>
                <w:b/>
                <w:bCs/>
              </w:rPr>
            </w:pPr>
            <w:r w:rsidRPr="00D77B29">
              <w:rPr>
                <w:b/>
                <w:bCs/>
              </w:rPr>
              <w:t>8</w:t>
            </w:r>
          </w:p>
        </w:tc>
        <w:tc>
          <w:tcPr>
            <w:tcW w:w="2051" w:type="dxa"/>
          </w:tcPr>
          <w:p w14:paraId="2E8B453E" w14:textId="77777777" w:rsidR="00224D88" w:rsidRPr="00D77B29" w:rsidRDefault="00224D88" w:rsidP="00F865B0">
            <w:pPr>
              <w:spacing w:line="380" w:lineRule="exact"/>
              <w:jc w:val="left"/>
              <w:rPr>
                <w:b/>
                <w:bCs/>
              </w:rPr>
            </w:pPr>
            <w:r w:rsidRPr="00D77B29">
              <w:rPr>
                <w:b/>
                <w:bCs/>
              </w:rPr>
              <w:t>LOAD_TYPE_COLUMN_POSITION</w:t>
            </w:r>
          </w:p>
        </w:tc>
        <w:tc>
          <w:tcPr>
            <w:tcW w:w="3119" w:type="dxa"/>
          </w:tcPr>
          <w:p w14:paraId="2FEC29D3" w14:textId="794DE218" w:rsidR="00224D88" w:rsidRPr="00D77B29" w:rsidRDefault="00966A60" w:rsidP="00F865B0">
            <w:pPr>
              <w:spacing w:line="380" w:lineRule="exact"/>
              <w:jc w:val="left"/>
              <w:rPr>
                <w:b/>
                <w:bCs/>
              </w:rPr>
            </w:pPr>
            <w:r w:rsidRPr="00D77B29">
              <w:rPr>
                <w:rFonts w:hint="eastAsia"/>
                <w:b/>
                <w:bCs/>
              </w:rPr>
              <w:t>SNOWFLAKE_LOADTYPE（処理区分フラグ）列の位置</w:t>
            </w:r>
          </w:p>
        </w:tc>
        <w:tc>
          <w:tcPr>
            <w:tcW w:w="708" w:type="dxa"/>
          </w:tcPr>
          <w:p w14:paraId="120D5660" w14:textId="77777777" w:rsidR="00224D88" w:rsidRPr="00D77B29" w:rsidRDefault="00224D88" w:rsidP="00F865B0">
            <w:pPr>
              <w:spacing w:line="380" w:lineRule="exact"/>
              <w:jc w:val="left"/>
              <w:rPr>
                <w:b/>
                <w:bCs/>
              </w:rPr>
            </w:pPr>
            <w:r w:rsidRPr="00D77B29">
              <w:rPr>
                <w:b/>
                <w:bCs/>
              </w:rPr>
              <w:t>YES</w:t>
            </w:r>
          </w:p>
        </w:tc>
        <w:tc>
          <w:tcPr>
            <w:tcW w:w="2410" w:type="dxa"/>
          </w:tcPr>
          <w:p w14:paraId="24B768BC" w14:textId="1A1AC773" w:rsidR="00224D88" w:rsidRPr="00D77B29" w:rsidRDefault="00224D88" w:rsidP="00F865B0">
            <w:pPr>
              <w:spacing w:line="380" w:lineRule="exact"/>
              <w:jc w:val="left"/>
              <w:rPr>
                <w:b/>
                <w:bCs/>
              </w:rPr>
            </w:pPr>
            <w:r w:rsidRPr="00D77B29">
              <w:rPr>
                <w:b/>
                <w:bCs/>
              </w:rPr>
              <w:t>INT（例：1, 2）。先頭列を 1 とする。詳細は 2.4 を参照</w:t>
            </w:r>
            <w:r w:rsidR="00474354" w:rsidRPr="00D77B29">
              <w:rPr>
                <w:rFonts w:hint="eastAsia"/>
                <w:b/>
                <w:bCs/>
              </w:rPr>
              <w:t>。</w:t>
            </w:r>
          </w:p>
        </w:tc>
      </w:tr>
      <w:tr w:rsidR="00224D88" w:rsidRPr="00D77B29" w14:paraId="755CB082" w14:textId="77777777">
        <w:tc>
          <w:tcPr>
            <w:tcW w:w="467" w:type="dxa"/>
          </w:tcPr>
          <w:p w14:paraId="5080EA09" w14:textId="386ABC74" w:rsidR="00224D88" w:rsidRPr="00D77B29" w:rsidRDefault="00A15970" w:rsidP="00F865B0">
            <w:pPr>
              <w:spacing w:line="380" w:lineRule="exact"/>
              <w:jc w:val="left"/>
              <w:rPr>
                <w:b/>
                <w:bCs/>
              </w:rPr>
            </w:pPr>
            <w:r w:rsidRPr="00D77B29">
              <w:rPr>
                <w:rFonts w:hint="eastAsia"/>
                <w:b/>
                <w:bCs/>
              </w:rPr>
              <w:t>9</w:t>
            </w:r>
          </w:p>
        </w:tc>
        <w:tc>
          <w:tcPr>
            <w:tcW w:w="2051" w:type="dxa"/>
          </w:tcPr>
          <w:p w14:paraId="7C9F35EE" w14:textId="77777777" w:rsidR="00224D88" w:rsidRPr="00D77B29" w:rsidRDefault="00224D88" w:rsidP="00F865B0">
            <w:pPr>
              <w:spacing w:line="380" w:lineRule="exact"/>
              <w:jc w:val="left"/>
              <w:rPr>
                <w:b/>
                <w:bCs/>
              </w:rPr>
            </w:pPr>
            <w:r w:rsidRPr="00D77B29">
              <w:rPr>
                <w:b/>
                <w:bCs/>
              </w:rPr>
              <w:t>SEARCH_KEY_FIELDS</w:t>
            </w:r>
          </w:p>
        </w:tc>
        <w:tc>
          <w:tcPr>
            <w:tcW w:w="3119" w:type="dxa"/>
          </w:tcPr>
          <w:p w14:paraId="02E4E36D" w14:textId="77777777" w:rsidR="00224D88" w:rsidRPr="00D77B29" w:rsidRDefault="00224D88" w:rsidP="00F865B0">
            <w:pPr>
              <w:spacing w:line="380" w:lineRule="exact"/>
              <w:jc w:val="left"/>
              <w:rPr>
                <w:b/>
                <w:bCs/>
              </w:rPr>
            </w:pPr>
            <w:r w:rsidRPr="00D77B29">
              <w:rPr>
                <w:b/>
                <w:bCs/>
              </w:rPr>
              <w:t>対象識別用のキー列名</w:t>
            </w:r>
          </w:p>
        </w:tc>
        <w:tc>
          <w:tcPr>
            <w:tcW w:w="708" w:type="dxa"/>
          </w:tcPr>
          <w:p w14:paraId="21F578BC" w14:textId="4C83D99C" w:rsidR="00224D88" w:rsidRPr="00D77B29" w:rsidRDefault="00235026" w:rsidP="00F865B0">
            <w:pPr>
              <w:spacing w:line="380" w:lineRule="exact"/>
              <w:jc w:val="left"/>
              <w:rPr>
                <w:b/>
                <w:bCs/>
              </w:rPr>
            </w:pPr>
            <w:r w:rsidRPr="00D77B29">
              <w:rPr>
                <w:rFonts w:hint="eastAsia"/>
                <w:b/>
                <w:bCs/>
              </w:rPr>
              <w:t>YES</w:t>
            </w:r>
          </w:p>
        </w:tc>
        <w:tc>
          <w:tcPr>
            <w:tcW w:w="2410" w:type="dxa"/>
          </w:tcPr>
          <w:p w14:paraId="61257740" w14:textId="78AADDAE" w:rsidR="00224D88" w:rsidRPr="00D77B29" w:rsidRDefault="008F30CC" w:rsidP="008D1D61">
            <w:pPr>
              <w:spacing w:line="380" w:lineRule="exact"/>
              <w:jc w:val="left"/>
              <w:rPr>
                <w:b/>
                <w:bCs/>
              </w:rPr>
            </w:pPr>
            <w:r w:rsidRPr="00D77B29">
              <w:rPr>
                <w:rFonts w:hint="eastAsia"/>
                <w:b/>
                <w:bCs/>
              </w:rPr>
              <w:t>STRING（例：ID）。HAS_HEADER = 0 の場合も、論理キー定義として保持する。実行時の列特定には SEARCH_KEY_POSITIONS を使用する。複数キー指定時はカンマ区切りとする。</w:t>
            </w:r>
          </w:p>
        </w:tc>
      </w:tr>
      <w:tr w:rsidR="00224D88" w:rsidRPr="00D77B29" w14:paraId="3F0CB535" w14:textId="77777777">
        <w:tc>
          <w:tcPr>
            <w:tcW w:w="467" w:type="dxa"/>
          </w:tcPr>
          <w:p w14:paraId="69C95908" w14:textId="4EA63890" w:rsidR="00224D88" w:rsidRPr="00D77B29" w:rsidRDefault="00224D88" w:rsidP="00F865B0">
            <w:pPr>
              <w:spacing w:line="380" w:lineRule="exact"/>
              <w:jc w:val="left"/>
              <w:rPr>
                <w:b/>
                <w:bCs/>
              </w:rPr>
            </w:pPr>
            <w:r w:rsidRPr="00D77B29">
              <w:rPr>
                <w:b/>
                <w:bCs/>
              </w:rPr>
              <w:t>1</w:t>
            </w:r>
            <w:r w:rsidR="00A15970" w:rsidRPr="00D77B29">
              <w:rPr>
                <w:rFonts w:hint="eastAsia"/>
                <w:b/>
                <w:bCs/>
              </w:rPr>
              <w:t>0</w:t>
            </w:r>
          </w:p>
        </w:tc>
        <w:tc>
          <w:tcPr>
            <w:tcW w:w="2051" w:type="dxa"/>
          </w:tcPr>
          <w:p w14:paraId="6C697706" w14:textId="77777777" w:rsidR="00224D88" w:rsidRPr="00D77B29" w:rsidRDefault="00224D88" w:rsidP="00F865B0">
            <w:pPr>
              <w:spacing w:line="380" w:lineRule="exact"/>
              <w:jc w:val="left"/>
              <w:rPr>
                <w:b/>
                <w:bCs/>
              </w:rPr>
            </w:pPr>
            <w:r w:rsidRPr="00D77B29">
              <w:rPr>
                <w:b/>
                <w:bCs/>
              </w:rPr>
              <w:t>SEARCH_KEY_POSITIONS</w:t>
            </w:r>
          </w:p>
        </w:tc>
        <w:tc>
          <w:tcPr>
            <w:tcW w:w="3119" w:type="dxa"/>
          </w:tcPr>
          <w:p w14:paraId="25080955" w14:textId="4D1DA09A" w:rsidR="00224D88" w:rsidRPr="00D77B29" w:rsidRDefault="00733ACC" w:rsidP="00F865B0">
            <w:pPr>
              <w:spacing w:line="380" w:lineRule="exact"/>
              <w:jc w:val="left"/>
              <w:rPr>
                <w:b/>
                <w:bCs/>
              </w:rPr>
            </w:pPr>
            <w:r w:rsidRPr="00D77B29">
              <w:rPr>
                <w:rFonts w:hint="eastAsia"/>
                <w:b/>
                <w:bCs/>
              </w:rPr>
              <w:t>ファイルの物理列順に基づくキー列の位置。列番号は1始まりとし、採番対象には SNOWFLAKE_LOADTYPE 列も含む。</w:t>
            </w:r>
          </w:p>
        </w:tc>
        <w:tc>
          <w:tcPr>
            <w:tcW w:w="708" w:type="dxa"/>
          </w:tcPr>
          <w:p w14:paraId="405AC7F0" w14:textId="77777777" w:rsidR="00224D88" w:rsidRPr="00D77B29" w:rsidRDefault="00224D88" w:rsidP="00F865B0">
            <w:pPr>
              <w:spacing w:line="380" w:lineRule="exact"/>
              <w:jc w:val="left"/>
              <w:rPr>
                <w:b/>
                <w:bCs/>
              </w:rPr>
            </w:pPr>
            <w:r w:rsidRPr="00D77B29">
              <w:rPr>
                <w:b/>
                <w:bCs/>
              </w:rPr>
              <w:t>HAS_HEADER = 0</w:t>
            </w:r>
          </w:p>
        </w:tc>
        <w:tc>
          <w:tcPr>
            <w:tcW w:w="2410" w:type="dxa"/>
          </w:tcPr>
          <w:p w14:paraId="730FDF8A" w14:textId="77777777" w:rsidR="007608BA" w:rsidRPr="00D77B29" w:rsidRDefault="007608BA" w:rsidP="007608BA">
            <w:pPr>
              <w:spacing w:line="380" w:lineRule="exact"/>
              <w:jc w:val="left"/>
              <w:rPr>
                <w:b/>
                <w:bCs/>
              </w:rPr>
            </w:pPr>
            <w:r w:rsidRPr="00D77B29">
              <w:rPr>
                <w:rFonts w:hint="eastAsia"/>
                <w:b/>
                <w:bCs/>
              </w:rPr>
              <w:t>STRING（例：2,3）。ヘッダーなし時の列位置指定。</w:t>
            </w:r>
          </w:p>
          <w:p w14:paraId="42FF9BC2" w14:textId="77777777" w:rsidR="007608BA" w:rsidRPr="00D77B29" w:rsidRDefault="007608BA" w:rsidP="007608BA">
            <w:pPr>
              <w:spacing w:line="380" w:lineRule="exact"/>
              <w:jc w:val="left"/>
              <w:rPr>
                <w:b/>
                <w:bCs/>
              </w:rPr>
            </w:pPr>
            <w:r w:rsidRPr="00D77B29">
              <w:rPr>
                <w:rFonts w:hint="eastAsia"/>
                <w:b/>
                <w:bCs/>
              </w:rPr>
              <w:t>例：SNOWFLAKE_LOADTYPE が1列目、業務キーが2列目の場合、SEARCH_KEY_POSITIONS = 2 とする。</w:t>
            </w:r>
          </w:p>
          <w:p w14:paraId="75B515A8" w14:textId="6307273C" w:rsidR="00224D88" w:rsidRPr="00D77B29" w:rsidRDefault="007608BA" w:rsidP="007608BA">
            <w:pPr>
              <w:spacing w:line="380" w:lineRule="exact"/>
              <w:jc w:val="left"/>
              <w:rPr>
                <w:b/>
                <w:bCs/>
              </w:rPr>
            </w:pPr>
            <w:r w:rsidRPr="00D77B29">
              <w:rPr>
                <w:rFonts w:hint="eastAsia"/>
                <w:b/>
                <w:bCs/>
              </w:rPr>
              <w:t>複数キー指定時はカンマ区切りとする。</w:t>
            </w:r>
          </w:p>
        </w:tc>
      </w:tr>
      <w:tr w:rsidR="00224D88" w:rsidRPr="00D77B29" w14:paraId="526CC52F" w14:textId="77777777">
        <w:tc>
          <w:tcPr>
            <w:tcW w:w="467" w:type="dxa"/>
          </w:tcPr>
          <w:p w14:paraId="659090BD" w14:textId="52441D88" w:rsidR="00224D88" w:rsidRPr="00D77B29" w:rsidRDefault="00224D88" w:rsidP="00F865B0">
            <w:pPr>
              <w:spacing w:line="380" w:lineRule="exact"/>
              <w:jc w:val="left"/>
              <w:rPr>
                <w:b/>
                <w:bCs/>
              </w:rPr>
            </w:pPr>
            <w:r w:rsidRPr="00D77B29">
              <w:rPr>
                <w:b/>
                <w:bCs/>
              </w:rPr>
              <w:t>1</w:t>
            </w:r>
            <w:r w:rsidR="00A15970" w:rsidRPr="00D77B29">
              <w:rPr>
                <w:rFonts w:hint="eastAsia"/>
                <w:b/>
                <w:bCs/>
              </w:rPr>
              <w:t>1</w:t>
            </w:r>
          </w:p>
        </w:tc>
        <w:tc>
          <w:tcPr>
            <w:tcW w:w="2051" w:type="dxa"/>
          </w:tcPr>
          <w:p w14:paraId="760D7E5F" w14:textId="77777777" w:rsidR="00224D88" w:rsidRPr="00D77B29" w:rsidRDefault="00224D88" w:rsidP="00F865B0">
            <w:pPr>
              <w:spacing w:line="380" w:lineRule="exact"/>
              <w:jc w:val="left"/>
              <w:rPr>
                <w:b/>
                <w:bCs/>
              </w:rPr>
            </w:pPr>
            <w:r w:rsidRPr="00D77B29">
              <w:rPr>
                <w:b/>
                <w:bCs/>
              </w:rPr>
              <w:t>HAS_HEADER</w:t>
            </w:r>
          </w:p>
        </w:tc>
        <w:tc>
          <w:tcPr>
            <w:tcW w:w="3119" w:type="dxa"/>
          </w:tcPr>
          <w:p w14:paraId="7EB5E8EF" w14:textId="77777777" w:rsidR="00224D88" w:rsidRPr="00D77B29" w:rsidRDefault="00224D88" w:rsidP="00F865B0">
            <w:pPr>
              <w:spacing w:line="380" w:lineRule="exact"/>
              <w:jc w:val="left"/>
              <w:rPr>
                <w:b/>
                <w:bCs/>
              </w:rPr>
            </w:pPr>
            <w:r w:rsidRPr="00D77B29">
              <w:rPr>
                <w:b/>
                <w:bCs/>
              </w:rPr>
              <w:t>ヘッダー有無（1＝あり / 0＝なし）</w:t>
            </w:r>
          </w:p>
        </w:tc>
        <w:tc>
          <w:tcPr>
            <w:tcW w:w="708" w:type="dxa"/>
          </w:tcPr>
          <w:p w14:paraId="23B624B8" w14:textId="77777777" w:rsidR="00224D88" w:rsidRPr="00D77B29" w:rsidRDefault="00224D88" w:rsidP="00F865B0">
            <w:pPr>
              <w:spacing w:line="380" w:lineRule="exact"/>
              <w:jc w:val="left"/>
              <w:rPr>
                <w:b/>
                <w:bCs/>
              </w:rPr>
            </w:pPr>
            <w:r w:rsidRPr="00D77B29">
              <w:rPr>
                <w:b/>
                <w:bCs/>
              </w:rPr>
              <w:t>YES</w:t>
            </w:r>
          </w:p>
        </w:tc>
        <w:tc>
          <w:tcPr>
            <w:tcW w:w="2410" w:type="dxa"/>
          </w:tcPr>
          <w:p w14:paraId="1DAB5F1E" w14:textId="77777777" w:rsidR="00224D88" w:rsidRPr="00D77B29" w:rsidRDefault="00224D88" w:rsidP="00F865B0">
            <w:pPr>
              <w:spacing w:line="380" w:lineRule="exact"/>
              <w:jc w:val="left"/>
              <w:rPr>
                <w:b/>
                <w:bCs/>
              </w:rPr>
            </w:pPr>
            <w:r w:rsidRPr="00D77B29">
              <w:rPr>
                <w:b/>
                <w:bCs/>
              </w:rPr>
              <w:t>INT（例：1）</w:t>
            </w:r>
          </w:p>
        </w:tc>
      </w:tr>
      <w:tr w:rsidR="00B65E52" w:rsidRPr="00D77B29" w14:paraId="158E9ACF" w14:textId="77777777">
        <w:tc>
          <w:tcPr>
            <w:tcW w:w="467" w:type="dxa"/>
          </w:tcPr>
          <w:p w14:paraId="3364D9BB" w14:textId="672AC970" w:rsidR="00B65E52" w:rsidRPr="00D77B29" w:rsidRDefault="00B65E52" w:rsidP="00F865B0">
            <w:pPr>
              <w:spacing w:line="380" w:lineRule="exact"/>
              <w:jc w:val="left"/>
              <w:rPr>
                <w:b/>
                <w:bCs/>
              </w:rPr>
            </w:pPr>
            <w:r w:rsidRPr="00D77B29">
              <w:rPr>
                <w:rFonts w:hint="eastAsia"/>
                <w:b/>
                <w:bCs/>
              </w:rPr>
              <w:t>1</w:t>
            </w:r>
            <w:r w:rsidR="00A15970" w:rsidRPr="00D77B29">
              <w:rPr>
                <w:rFonts w:hint="eastAsia"/>
                <w:b/>
                <w:bCs/>
              </w:rPr>
              <w:t>2</w:t>
            </w:r>
          </w:p>
        </w:tc>
        <w:tc>
          <w:tcPr>
            <w:tcW w:w="2051" w:type="dxa"/>
          </w:tcPr>
          <w:p w14:paraId="3F01B9F1" w14:textId="0AFBC763" w:rsidR="00B65E52" w:rsidRPr="00D77B29" w:rsidRDefault="00B65E52" w:rsidP="00F865B0">
            <w:pPr>
              <w:spacing w:line="380" w:lineRule="exact"/>
              <w:jc w:val="left"/>
              <w:rPr>
                <w:b/>
                <w:bCs/>
              </w:rPr>
            </w:pPr>
            <w:r w:rsidRPr="00D77B29">
              <w:rPr>
                <w:b/>
                <w:bCs/>
              </w:rPr>
              <w:t>COLUMN_COUNT</w:t>
            </w:r>
          </w:p>
        </w:tc>
        <w:tc>
          <w:tcPr>
            <w:tcW w:w="3119" w:type="dxa"/>
          </w:tcPr>
          <w:p w14:paraId="404738AE" w14:textId="35D94FC7" w:rsidR="00B65E52" w:rsidRPr="00D77B29" w:rsidRDefault="002E6084" w:rsidP="00F865B0">
            <w:pPr>
              <w:spacing w:line="380" w:lineRule="exact"/>
              <w:jc w:val="left"/>
              <w:rPr>
                <w:b/>
                <w:bCs/>
              </w:rPr>
            </w:pPr>
            <w:r w:rsidRPr="00D77B29">
              <w:rPr>
                <w:rFonts w:hint="eastAsia"/>
                <w:b/>
                <w:bCs/>
              </w:rPr>
              <w:t>ファイルの総</w:t>
            </w:r>
            <w:r w:rsidR="00B65E52" w:rsidRPr="00D77B29">
              <w:rPr>
                <w:rFonts w:hint="eastAsia"/>
                <w:b/>
                <w:bCs/>
              </w:rPr>
              <w:t>列数(項目数)</w:t>
            </w:r>
            <w:r w:rsidR="004A0DCF" w:rsidRPr="00D77B29">
              <w:rPr>
                <w:rFonts w:hint="eastAsia"/>
                <w:b/>
                <w:bCs/>
              </w:rPr>
              <w:t>。SNOWFLAKE_LOADTYPE 列も列数に含む。</w:t>
            </w:r>
          </w:p>
        </w:tc>
        <w:tc>
          <w:tcPr>
            <w:tcW w:w="708" w:type="dxa"/>
          </w:tcPr>
          <w:p w14:paraId="075634CB" w14:textId="11FB6B86" w:rsidR="00B65E52" w:rsidRPr="00D77B29" w:rsidRDefault="00B65E52" w:rsidP="00F865B0">
            <w:pPr>
              <w:spacing w:line="380" w:lineRule="exact"/>
              <w:jc w:val="left"/>
              <w:rPr>
                <w:b/>
                <w:bCs/>
              </w:rPr>
            </w:pPr>
            <w:r w:rsidRPr="00D77B29">
              <w:rPr>
                <w:rFonts w:hint="eastAsia"/>
                <w:b/>
                <w:bCs/>
              </w:rPr>
              <w:t>YES</w:t>
            </w:r>
          </w:p>
        </w:tc>
        <w:tc>
          <w:tcPr>
            <w:tcW w:w="2410" w:type="dxa"/>
          </w:tcPr>
          <w:p w14:paraId="11341176" w14:textId="4C0ABC1A" w:rsidR="00B65E52" w:rsidRPr="00D77B29" w:rsidRDefault="00B65E52" w:rsidP="00F865B0">
            <w:pPr>
              <w:spacing w:line="380" w:lineRule="exact"/>
              <w:jc w:val="left"/>
              <w:rPr>
                <w:b/>
                <w:bCs/>
              </w:rPr>
            </w:pPr>
            <w:r w:rsidRPr="00D77B29">
              <w:rPr>
                <w:rFonts w:hint="eastAsia"/>
                <w:b/>
                <w:bCs/>
              </w:rPr>
              <w:t>INT（例</w:t>
            </w:r>
            <w:r w:rsidR="003159F1" w:rsidRPr="00D77B29">
              <w:rPr>
                <w:rFonts w:hint="eastAsia"/>
                <w:b/>
                <w:bCs/>
              </w:rPr>
              <w:t>：</w:t>
            </w:r>
            <w:r w:rsidRPr="00D77B29">
              <w:rPr>
                <w:rFonts w:hint="eastAsia"/>
                <w:b/>
                <w:bCs/>
              </w:rPr>
              <w:t>10）</w:t>
            </w:r>
          </w:p>
        </w:tc>
      </w:tr>
      <w:tr w:rsidR="00224D88" w:rsidRPr="00D77B29" w14:paraId="38C91F49" w14:textId="77777777">
        <w:tc>
          <w:tcPr>
            <w:tcW w:w="467" w:type="dxa"/>
          </w:tcPr>
          <w:p w14:paraId="31D57A43" w14:textId="6CCA8B39" w:rsidR="00224D88" w:rsidRPr="00D77B29" w:rsidRDefault="00224D88" w:rsidP="00F865B0">
            <w:pPr>
              <w:spacing w:line="380" w:lineRule="exact"/>
              <w:jc w:val="left"/>
              <w:rPr>
                <w:b/>
                <w:bCs/>
              </w:rPr>
            </w:pPr>
            <w:r w:rsidRPr="00D77B29">
              <w:rPr>
                <w:b/>
                <w:bCs/>
              </w:rPr>
              <w:t>1</w:t>
            </w:r>
            <w:r w:rsidR="00A15970" w:rsidRPr="00D77B29">
              <w:rPr>
                <w:rFonts w:hint="eastAsia"/>
                <w:b/>
                <w:bCs/>
              </w:rPr>
              <w:t>3</w:t>
            </w:r>
          </w:p>
        </w:tc>
        <w:tc>
          <w:tcPr>
            <w:tcW w:w="2051" w:type="dxa"/>
          </w:tcPr>
          <w:p w14:paraId="65C01C2D" w14:textId="77777777" w:rsidR="00224D88" w:rsidRPr="00D77B29" w:rsidRDefault="00224D88" w:rsidP="00F865B0">
            <w:pPr>
              <w:spacing w:line="380" w:lineRule="exact"/>
              <w:jc w:val="left"/>
              <w:rPr>
                <w:b/>
                <w:bCs/>
              </w:rPr>
            </w:pPr>
            <w:r w:rsidRPr="00D77B29">
              <w:rPr>
                <w:b/>
                <w:bCs/>
              </w:rPr>
              <w:t>DELIMITER</w:t>
            </w:r>
          </w:p>
        </w:tc>
        <w:tc>
          <w:tcPr>
            <w:tcW w:w="3119" w:type="dxa"/>
          </w:tcPr>
          <w:p w14:paraId="1605E143" w14:textId="77777777" w:rsidR="00224D88" w:rsidRPr="00D77B29" w:rsidRDefault="00224D88" w:rsidP="00F865B0">
            <w:pPr>
              <w:spacing w:line="380" w:lineRule="exact"/>
              <w:jc w:val="left"/>
              <w:rPr>
                <w:b/>
                <w:bCs/>
              </w:rPr>
            </w:pPr>
            <w:r w:rsidRPr="00D77B29">
              <w:rPr>
                <w:b/>
                <w:bCs/>
              </w:rPr>
              <w:t>区切り文字（T＝タブ / C＝カンマ）</w:t>
            </w:r>
          </w:p>
        </w:tc>
        <w:tc>
          <w:tcPr>
            <w:tcW w:w="708" w:type="dxa"/>
          </w:tcPr>
          <w:p w14:paraId="7A9F84ED" w14:textId="77777777" w:rsidR="00224D88" w:rsidRPr="00D77B29" w:rsidRDefault="00224D88" w:rsidP="00F865B0">
            <w:pPr>
              <w:spacing w:line="380" w:lineRule="exact"/>
              <w:jc w:val="left"/>
              <w:rPr>
                <w:b/>
                <w:bCs/>
              </w:rPr>
            </w:pPr>
            <w:r w:rsidRPr="00D77B29">
              <w:rPr>
                <w:b/>
                <w:bCs/>
              </w:rPr>
              <w:t>YES</w:t>
            </w:r>
          </w:p>
        </w:tc>
        <w:tc>
          <w:tcPr>
            <w:tcW w:w="2410" w:type="dxa"/>
          </w:tcPr>
          <w:p w14:paraId="54BB8423" w14:textId="77777777" w:rsidR="00224D88" w:rsidRPr="00D77B29" w:rsidRDefault="00224D88" w:rsidP="00F865B0">
            <w:pPr>
              <w:spacing w:line="380" w:lineRule="exact"/>
              <w:jc w:val="left"/>
              <w:rPr>
                <w:b/>
                <w:bCs/>
              </w:rPr>
            </w:pPr>
            <w:r w:rsidRPr="00D77B29">
              <w:rPr>
                <w:b/>
                <w:bCs/>
              </w:rPr>
              <w:t>STRING（例：T / C）。定義値の詳細は 2.2 を参照</w:t>
            </w:r>
          </w:p>
        </w:tc>
      </w:tr>
      <w:tr w:rsidR="00224D88" w:rsidRPr="00D77B29" w14:paraId="71B248BA" w14:textId="77777777">
        <w:tc>
          <w:tcPr>
            <w:tcW w:w="467" w:type="dxa"/>
          </w:tcPr>
          <w:p w14:paraId="16C214EE" w14:textId="4D5E7ECE" w:rsidR="00224D88" w:rsidRPr="00D77B29" w:rsidRDefault="00224D88" w:rsidP="00F865B0">
            <w:pPr>
              <w:spacing w:line="380" w:lineRule="exact"/>
              <w:jc w:val="left"/>
              <w:rPr>
                <w:b/>
                <w:bCs/>
              </w:rPr>
            </w:pPr>
            <w:r w:rsidRPr="00D77B29">
              <w:rPr>
                <w:b/>
                <w:bCs/>
              </w:rPr>
              <w:t>1</w:t>
            </w:r>
            <w:r w:rsidR="00A15970" w:rsidRPr="00D77B29">
              <w:rPr>
                <w:rFonts w:hint="eastAsia"/>
                <w:b/>
                <w:bCs/>
              </w:rPr>
              <w:t>4</w:t>
            </w:r>
          </w:p>
        </w:tc>
        <w:tc>
          <w:tcPr>
            <w:tcW w:w="2051" w:type="dxa"/>
          </w:tcPr>
          <w:p w14:paraId="2EA9A708" w14:textId="77777777" w:rsidR="00224D88" w:rsidRPr="00D77B29" w:rsidRDefault="00224D88" w:rsidP="00F865B0">
            <w:pPr>
              <w:spacing w:line="380" w:lineRule="exact"/>
              <w:jc w:val="left"/>
              <w:rPr>
                <w:b/>
                <w:bCs/>
              </w:rPr>
            </w:pPr>
            <w:r w:rsidRPr="00D77B29">
              <w:rPr>
                <w:b/>
                <w:bCs/>
              </w:rPr>
              <w:t>CHARSET</w:t>
            </w:r>
          </w:p>
        </w:tc>
        <w:tc>
          <w:tcPr>
            <w:tcW w:w="3119" w:type="dxa"/>
          </w:tcPr>
          <w:p w14:paraId="3D79BD11" w14:textId="77777777" w:rsidR="00224D88" w:rsidRPr="00D77B29" w:rsidRDefault="00224D88" w:rsidP="00F865B0">
            <w:pPr>
              <w:spacing w:line="380" w:lineRule="exact"/>
              <w:jc w:val="left"/>
              <w:rPr>
                <w:b/>
                <w:bCs/>
              </w:rPr>
            </w:pPr>
            <w:r w:rsidRPr="00D77B29">
              <w:rPr>
                <w:b/>
                <w:bCs/>
              </w:rPr>
              <w:t>ファイルの文字エンコーディング</w:t>
            </w:r>
          </w:p>
        </w:tc>
        <w:tc>
          <w:tcPr>
            <w:tcW w:w="708" w:type="dxa"/>
          </w:tcPr>
          <w:p w14:paraId="025702E1" w14:textId="77777777" w:rsidR="00224D88" w:rsidRPr="00D77B29" w:rsidRDefault="00224D88" w:rsidP="00F865B0">
            <w:pPr>
              <w:spacing w:line="380" w:lineRule="exact"/>
              <w:jc w:val="left"/>
              <w:rPr>
                <w:b/>
                <w:bCs/>
              </w:rPr>
            </w:pPr>
            <w:r w:rsidRPr="00D77B29">
              <w:rPr>
                <w:b/>
                <w:bCs/>
              </w:rPr>
              <w:t>YES</w:t>
            </w:r>
          </w:p>
        </w:tc>
        <w:tc>
          <w:tcPr>
            <w:tcW w:w="2410" w:type="dxa"/>
          </w:tcPr>
          <w:p w14:paraId="5F163313" w14:textId="77777777" w:rsidR="00224D88" w:rsidRPr="00D77B29" w:rsidRDefault="00224D88" w:rsidP="00F865B0">
            <w:pPr>
              <w:spacing w:line="380" w:lineRule="exact"/>
              <w:jc w:val="left"/>
              <w:rPr>
                <w:b/>
                <w:bCs/>
              </w:rPr>
            </w:pPr>
            <w:r w:rsidRPr="00D77B29">
              <w:rPr>
                <w:b/>
                <w:bCs/>
              </w:rPr>
              <w:t>STRING（例：Shift-JIS）。定義値の詳細は 2.2 を参照</w:t>
            </w:r>
          </w:p>
        </w:tc>
      </w:tr>
      <w:tr w:rsidR="00224D88" w:rsidRPr="00D77B29" w14:paraId="7E543E56" w14:textId="77777777">
        <w:tc>
          <w:tcPr>
            <w:tcW w:w="467" w:type="dxa"/>
          </w:tcPr>
          <w:p w14:paraId="5F9CFCD5" w14:textId="7BAF2318" w:rsidR="00224D88" w:rsidRPr="00D77B29" w:rsidRDefault="00224D88" w:rsidP="00F865B0">
            <w:pPr>
              <w:spacing w:line="380" w:lineRule="exact"/>
              <w:jc w:val="left"/>
              <w:rPr>
                <w:b/>
                <w:bCs/>
              </w:rPr>
            </w:pPr>
            <w:r w:rsidRPr="00D77B29">
              <w:rPr>
                <w:b/>
                <w:bCs/>
              </w:rPr>
              <w:t>1</w:t>
            </w:r>
            <w:r w:rsidR="00A15970" w:rsidRPr="00D77B29">
              <w:rPr>
                <w:rFonts w:hint="eastAsia"/>
                <w:b/>
                <w:bCs/>
              </w:rPr>
              <w:t>5</w:t>
            </w:r>
          </w:p>
        </w:tc>
        <w:tc>
          <w:tcPr>
            <w:tcW w:w="2051" w:type="dxa"/>
          </w:tcPr>
          <w:p w14:paraId="249C5B8F" w14:textId="77777777" w:rsidR="00224D88" w:rsidRPr="00D77B29" w:rsidRDefault="00224D88" w:rsidP="00F865B0">
            <w:pPr>
              <w:spacing w:line="380" w:lineRule="exact"/>
              <w:jc w:val="left"/>
              <w:rPr>
                <w:b/>
                <w:bCs/>
              </w:rPr>
            </w:pPr>
            <w:r w:rsidRPr="00D77B29">
              <w:rPr>
                <w:b/>
                <w:bCs/>
              </w:rPr>
              <w:t>NEWLINE_CODE</w:t>
            </w:r>
          </w:p>
        </w:tc>
        <w:tc>
          <w:tcPr>
            <w:tcW w:w="3119" w:type="dxa"/>
          </w:tcPr>
          <w:p w14:paraId="1D71512C" w14:textId="77777777" w:rsidR="00224D88" w:rsidRPr="00D77B29" w:rsidRDefault="00224D88" w:rsidP="00F865B0">
            <w:pPr>
              <w:spacing w:line="380" w:lineRule="exact"/>
              <w:jc w:val="left"/>
              <w:rPr>
                <w:b/>
                <w:bCs/>
              </w:rPr>
            </w:pPr>
            <w:r w:rsidRPr="00D77B29">
              <w:rPr>
                <w:b/>
                <w:bCs/>
              </w:rPr>
              <w:t>ファイル内の改行コード種別</w:t>
            </w:r>
          </w:p>
        </w:tc>
        <w:tc>
          <w:tcPr>
            <w:tcW w:w="708" w:type="dxa"/>
          </w:tcPr>
          <w:p w14:paraId="1F43BEC2" w14:textId="77777777" w:rsidR="00224D88" w:rsidRPr="00D77B29" w:rsidRDefault="00224D88" w:rsidP="00F865B0">
            <w:pPr>
              <w:spacing w:line="380" w:lineRule="exact"/>
              <w:jc w:val="left"/>
              <w:rPr>
                <w:b/>
                <w:bCs/>
              </w:rPr>
            </w:pPr>
            <w:r w:rsidRPr="00D77B29">
              <w:rPr>
                <w:b/>
                <w:bCs/>
              </w:rPr>
              <w:t>YES</w:t>
            </w:r>
          </w:p>
        </w:tc>
        <w:tc>
          <w:tcPr>
            <w:tcW w:w="2410" w:type="dxa"/>
          </w:tcPr>
          <w:p w14:paraId="04F9CDAE" w14:textId="77777777" w:rsidR="00224D88" w:rsidRPr="00D77B29" w:rsidRDefault="00224D88" w:rsidP="00F865B0">
            <w:pPr>
              <w:spacing w:line="380" w:lineRule="exact"/>
              <w:jc w:val="left"/>
              <w:rPr>
                <w:b/>
                <w:bCs/>
              </w:rPr>
            </w:pPr>
            <w:r w:rsidRPr="00D77B29">
              <w:rPr>
                <w:b/>
                <w:bCs/>
              </w:rPr>
              <w:t>STRING（例：CRLF / LF）。定義値の詳細は 2.2 を参照</w:t>
            </w:r>
          </w:p>
        </w:tc>
      </w:tr>
      <w:tr w:rsidR="00224D88" w:rsidRPr="00D77B29" w14:paraId="7B2270F6" w14:textId="77777777">
        <w:tc>
          <w:tcPr>
            <w:tcW w:w="467" w:type="dxa"/>
          </w:tcPr>
          <w:p w14:paraId="00E856F1" w14:textId="6C044F35" w:rsidR="00224D88" w:rsidRPr="00D77B29" w:rsidRDefault="00224D88" w:rsidP="00F865B0">
            <w:pPr>
              <w:spacing w:line="380" w:lineRule="exact"/>
              <w:jc w:val="left"/>
              <w:rPr>
                <w:b/>
                <w:bCs/>
              </w:rPr>
            </w:pPr>
            <w:r w:rsidRPr="00D77B29">
              <w:rPr>
                <w:b/>
                <w:bCs/>
              </w:rPr>
              <w:t>1</w:t>
            </w:r>
            <w:r w:rsidR="00A15970" w:rsidRPr="00D77B29">
              <w:rPr>
                <w:rFonts w:hint="eastAsia"/>
                <w:b/>
                <w:bCs/>
              </w:rPr>
              <w:t>6</w:t>
            </w:r>
          </w:p>
        </w:tc>
        <w:tc>
          <w:tcPr>
            <w:tcW w:w="2051" w:type="dxa"/>
          </w:tcPr>
          <w:p w14:paraId="6C5C0C07" w14:textId="77777777" w:rsidR="00224D88" w:rsidRPr="00D77B29" w:rsidRDefault="00224D88" w:rsidP="00F865B0">
            <w:pPr>
              <w:spacing w:line="380" w:lineRule="exact"/>
              <w:jc w:val="left"/>
              <w:rPr>
                <w:b/>
                <w:bCs/>
              </w:rPr>
            </w:pPr>
            <w:r w:rsidRPr="00D77B29">
              <w:rPr>
                <w:b/>
                <w:bCs/>
              </w:rPr>
              <w:t>DATE_FORMAT</w:t>
            </w:r>
          </w:p>
        </w:tc>
        <w:tc>
          <w:tcPr>
            <w:tcW w:w="3119" w:type="dxa"/>
          </w:tcPr>
          <w:p w14:paraId="22465664" w14:textId="77777777" w:rsidR="00224D88" w:rsidRPr="00D77B29" w:rsidRDefault="00224D88" w:rsidP="00F865B0">
            <w:pPr>
              <w:spacing w:line="380" w:lineRule="exact"/>
              <w:jc w:val="left"/>
              <w:rPr>
                <w:b/>
                <w:bCs/>
              </w:rPr>
            </w:pPr>
            <w:r w:rsidRPr="00D77B29">
              <w:rPr>
                <w:b/>
                <w:bCs/>
              </w:rPr>
              <w:t>ファイル内の日付データのフォーマット</w:t>
            </w:r>
          </w:p>
        </w:tc>
        <w:tc>
          <w:tcPr>
            <w:tcW w:w="708" w:type="dxa"/>
          </w:tcPr>
          <w:p w14:paraId="7F6D0447" w14:textId="77777777" w:rsidR="00224D88" w:rsidRPr="00D77B29" w:rsidRDefault="00224D88" w:rsidP="00F865B0">
            <w:pPr>
              <w:spacing w:line="380" w:lineRule="exact"/>
              <w:jc w:val="left"/>
              <w:rPr>
                <w:b/>
                <w:bCs/>
              </w:rPr>
            </w:pPr>
            <w:r w:rsidRPr="00D77B29">
              <w:rPr>
                <w:b/>
                <w:bCs/>
              </w:rPr>
              <w:t>YES</w:t>
            </w:r>
          </w:p>
        </w:tc>
        <w:tc>
          <w:tcPr>
            <w:tcW w:w="2410" w:type="dxa"/>
          </w:tcPr>
          <w:p w14:paraId="144A22B7" w14:textId="77777777" w:rsidR="00224D88" w:rsidRPr="00D77B29" w:rsidRDefault="00224D88" w:rsidP="00F865B0">
            <w:pPr>
              <w:spacing w:line="380" w:lineRule="exact"/>
              <w:jc w:val="left"/>
              <w:rPr>
                <w:b/>
                <w:bCs/>
              </w:rPr>
            </w:pPr>
            <w:r w:rsidRPr="00D77B29">
              <w:rPr>
                <w:b/>
                <w:bCs/>
              </w:rPr>
              <w:t>STRING（例：YYYYMMDD）</w:t>
            </w:r>
          </w:p>
        </w:tc>
      </w:tr>
      <w:tr w:rsidR="00224D88" w:rsidRPr="00D77B29" w14:paraId="2C64EDA7" w14:textId="77777777">
        <w:tc>
          <w:tcPr>
            <w:tcW w:w="467" w:type="dxa"/>
          </w:tcPr>
          <w:p w14:paraId="73548D31" w14:textId="7A0A2748" w:rsidR="00224D88" w:rsidRPr="00D77B29" w:rsidRDefault="00224D88" w:rsidP="00F865B0">
            <w:pPr>
              <w:spacing w:line="380" w:lineRule="exact"/>
              <w:jc w:val="left"/>
              <w:rPr>
                <w:b/>
                <w:bCs/>
              </w:rPr>
            </w:pPr>
            <w:r w:rsidRPr="00D77B29">
              <w:rPr>
                <w:b/>
                <w:bCs/>
              </w:rPr>
              <w:t>1</w:t>
            </w:r>
            <w:r w:rsidR="00A15970" w:rsidRPr="00D77B29">
              <w:rPr>
                <w:rFonts w:hint="eastAsia"/>
                <w:b/>
                <w:bCs/>
              </w:rPr>
              <w:t>7</w:t>
            </w:r>
          </w:p>
        </w:tc>
        <w:tc>
          <w:tcPr>
            <w:tcW w:w="2051" w:type="dxa"/>
          </w:tcPr>
          <w:p w14:paraId="0DB98C83" w14:textId="77777777" w:rsidR="00224D88" w:rsidRPr="00D77B29" w:rsidRDefault="00224D88" w:rsidP="00F865B0">
            <w:pPr>
              <w:spacing w:line="380" w:lineRule="exact"/>
              <w:jc w:val="left"/>
              <w:rPr>
                <w:b/>
                <w:bCs/>
              </w:rPr>
            </w:pPr>
            <w:r w:rsidRPr="00D77B29">
              <w:rPr>
                <w:b/>
                <w:bCs/>
              </w:rPr>
              <w:t>TIME_ZONE</w:t>
            </w:r>
          </w:p>
        </w:tc>
        <w:tc>
          <w:tcPr>
            <w:tcW w:w="3119" w:type="dxa"/>
          </w:tcPr>
          <w:p w14:paraId="22502CDF" w14:textId="77777777" w:rsidR="00224D88" w:rsidRPr="00D77B29" w:rsidRDefault="00224D88" w:rsidP="00F865B0">
            <w:pPr>
              <w:spacing w:line="380" w:lineRule="exact"/>
              <w:jc w:val="left"/>
              <w:rPr>
                <w:b/>
                <w:bCs/>
              </w:rPr>
            </w:pPr>
            <w:r w:rsidRPr="00D77B29">
              <w:rPr>
                <w:b/>
                <w:bCs/>
              </w:rPr>
              <w:t>ファイル名タイムスタンプのタイムゾーン</w:t>
            </w:r>
          </w:p>
        </w:tc>
        <w:tc>
          <w:tcPr>
            <w:tcW w:w="708" w:type="dxa"/>
          </w:tcPr>
          <w:p w14:paraId="78D63216" w14:textId="77777777" w:rsidR="00224D88" w:rsidRPr="00D77B29" w:rsidRDefault="00224D88" w:rsidP="00F865B0">
            <w:pPr>
              <w:spacing w:line="380" w:lineRule="exact"/>
              <w:jc w:val="left"/>
              <w:rPr>
                <w:b/>
                <w:bCs/>
              </w:rPr>
            </w:pPr>
            <w:r w:rsidRPr="00D77B29">
              <w:rPr>
                <w:b/>
                <w:bCs/>
              </w:rPr>
              <w:t>YES</w:t>
            </w:r>
          </w:p>
        </w:tc>
        <w:tc>
          <w:tcPr>
            <w:tcW w:w="2410" w:type="dxa"/>
          </w:tcPr>
          <w:p w14:paraId="4C4C7658" w14:textId="77777777" w:rsidR="00224D88" w:rsidRPr="00D77B29" w:rsidRDefault="00224D88" w:rsidP="00F865B0">
            <w:pPr>
              <w:spacing w:line="380" w:lineRule="exact"/>
              <w:jc w:val="left"/>
              <w:rPr>
                <w:b/>
                <w:bCs/>
              </w:rPr>
            </w:pPr>
            <w:r w:rsidRPr="00D77B29">
              <w:rPr>
                <w:b/>
                <w:bCs/>
              </w:rPr>
              <w:t>STRING（例：JST）。基本は JST</w:t>
            </w:r>
          </w:p>
        </w:tc>
      </w:tr>
      <w:tr w:rsidR="00224D88" w:rsidRPr="00D77B29" w14:paraId="60E36782" w14:textId="77777777">
        <w:tc>
          <w:tcPr>
            <w:tcW w:w="467" w:type="dxa"/>
          </w:tcPr>
          <w:p w14:paraId="36FDF7C9" w14:textId="24F1F915" w:rsidR="00224D88" w:rsidRPr="00D77B29" w:rsidRDefault="00A15970" w:rsidP="00F865B0">
            <w:pPr>
              <w:spacing w:line="380" w:lineRule="exact"/>
              <w:jc w:val="left"/>
              <w:rPr>
                <w:b/>
                <w:bCs/>
              </w:rPr>
            </w:pPr>
            <w:r w:rsidRPr="00D77B29">
              <w:rPr>
                <w:rFonts w:hint="eastAsia"/>
                <w:b/>
                <w:bCs/>
              </w:rPr>
              <w:t>18</w:t>
            </w:r>
          </w:p>
        </w:tc>
        <w:tc>
          <w:tcPr>
            <w:tcW w:w="2051" w:type="dxa"/>
          </w:tcPr>
          <w:p w14:paraId="4817A4DF" w14:textId="77777777" w:rsidR="00224D88" w:rsidRPr="00D77B29" w:rsidRDefault="00224D88" w:rsidP="00F865B0">
            <w:pPr>
              <w:spacing w:line="380" w:lineRule="exact"/>
              <w:jc w:val="left"/>
              <w:rPr>
                <w:b/>
                <w:bCs/>
              </w:rPr>
            </w:pPr>
            <w:r w:rsidRPr="00D77B29">
              <w:rPr>
                <w:b/>
                <w:bCs/>
              </w:rPr>
              <w:t>TRIGGER_TYPE</w:t>
            </w:r>
          </w:p>
        </w:tc>
        <w:tc>
          <w:tcPr>
            <w:tcW w:w="3119" w:type="dxa"/>
          </w:tcPr>
          <w:p w14:paraId="4E1CEA75" w14:textId="77777777" w:rsidR="00224D88" w:rsidRPr="00D77B29" w:rsidRDefault="00224D88" w:rsidP="00F865B0">
            <w:pPr>
              <w:spacing w:line="380" w:lineRule="exact"/>
              <w:jc w:val="left"/>
              <w:rPr>
                <w:b/>
                <w:bCs/>
              </w:rPr>
            </w:pPr>
            <w:r w:rsidRPr="00D77B29">
              <w:rPr>
                <w:b/>
                <w:bCs/>
              </w:rPr>
              <w:t>データ取込処理を起動する方式</w:t>
            </w:r>
          </w:p>
        </w:tc>
        <w:tc>
          <w:tcPr>
            <w:tcW w:w="708" w:type="dxa"/>
          </w:tcPr>
          <w:p w14:paraId="465B767A" w14:textId="77777777" w:rsidR="00224D88" w:rsidRPr="00D77B29" w:rsidRDefault="00224D88" w:rsidP="00F865B0">
            <w:pPr>
              <w:spacing w:line="380" w:lineRule="exact"/>
              <w:jc w:val="left"/>
              <w:rPr>
                <w:b/>
                <w:bCs/>
              </w:rPr>
            </w:pPr>
            <w:r w:rsidRPr="00D77B29">
              <w:rPr>
                <w:b/>
                <w:bCs/>
              </w:rPr>
              <w:t>YES</w:t>
            </w:r>
          </w:p>
        </w:tc>
        <w:tc>
          <w:tcPr>
            <w:tcW w:w="2410" w:type="dxa"/>
          </w:tcPr>
          <w:p w14:paraId="2DF68E78" w14:textId="77777777" w:rsidR="00224D88" w:rsidRPr="00D77B29" w:rsidRDefault="00224D88" w:rsidP="00F865B0">
            <w:pPr>
              <w:spacing w:line="380" w:lineRule="exact"/>
              <w:jc w:val="left"/>
              <w:rPr>
                <w:b/>
                <w:bCs/>
              </w:rPr>
            </w:pPr>
            <w:r w:rsidRPr="00D77B29">
              <w:rPr>
                <w:b/>
                <w:bCs/>
              </w:rPr>
              <w:t>STRING（例：JP1 / SCHEDULE）</w:t>
            </w:r>
          </w:p>
          <w:p w14:paraId="3DDCF658" w14:textId="6ED0BA58" w:rsidR="005557DE" w:rsidRPr="00D77B29" w:rsidRDefault="005557DE" w:rsidP="005557DE">
            <w:pPr>
              <w:rPr>
                <w:b/>
                <w:bCs/>
              </w:rPr>
            </w:pPr>
            <w:r w:rsidRPr="00D77B29">
              <w:rPr>
                <w:rFonts w:hint="eastAsia"/>
                <w:b/>
                <w:bCs/>
              </w:rPr>
              <w:t>※JP1 は外部ジョブ管理</w:t>
            </w:r>
            <w:r w:rsidR="00833812" w:rsidRPr="00D77B29">
              <w:rPr>
                <w:rFonts w:hint="eastAsia"/>
                <w:b/>
                <w:bCs/>
              </w:rPr>
              <w:t>（</w:t>
            </w:r>
            <w:r w:rsidR="003601A2" w:rsidRPr="00D77B29">
              <w:rPr>
                <w:rFonts w:hint="eastAsia"/>
                <w:b/>
                <w:bCs/>
              </w:rPr>
              <w:t>JP1</w:t>
            </w:r>
            <w:r w:rsidR="00833812" w:rsidRPr="00D77B29">
              <w:rPr>
                <w:rFonts w:hint="eastAsia"/>
                <w:b/>
                <w:bCs/>
              </w:rPr>
              <w:t>）</w:t>
            </w:r>
            <w:r w:rsidRPr="00D77B29">
              <w:rPr>
                <w:rFonts w:hint="eastAsia"/>
                <w:b/>
                <w:bCs/>
              </w:rPr>
              <w:t>による起動を表す</w:t>
            </w:r>
            <w:r w:rsidR="00833812" w:rsidRPr="00D77B29">
              <w:rPr>
                <w:rFonts w:hint="eastAsia"/>
                <w:b/>
                <w:bCs/>
              </w:rPr>
              <w:t>。</w:t>
            </w:r>
          </w:p>
        </w:tc>
      </w:tr>
      <w:tr w:rsidR="00224D88" w:rsidRPr="00D77B29" w14:paraId="5C985AD7" w14:textId="77777777">
        <w:tc>
          <w:tcPr>
            <w:tcW w:w="467" w:type="dxa"/>
          </w:tcPr>
          <w:p w14:paraId="0F06C264" w14:textId="5ECD6DA1" w:rsidR="00224D88" w:rsidRPr="00D77B29" w:rsidRDefault="00A15970" w:rsidP="00F865B0">
            <w:pPr>
              <w:spacing w:line="380" w:lineRule="exact"/>
              <w:jc w:val="left"/>
              <w:rPr>
                <w:b/>
                <w:bCs/>
              </w:rPr>
            </w:pPr>
            <w:r w:rsidRPr="00D77B29">
              <w:rPr>
                <w:rFonts w:hint="eastAsia"/>
                <w:b/>
                <w:bCs/>
              </w:rPr>
              <w:t>19</w:t>
            </w:r>
          </w:p>
        </w:tc>
        <w:tc>
          <w:tcPr>
            <w:tcW w:w="2051" w:type="dxa"/>
          </w:tcPr>
          <w:p w14:paraId="115C39D7" w14:textId="77777777" w:rsidR="00224D88" w:rsidRPr="00D77B29" w:rsidRDefault="00224D88" w:rsidP="00F865B0">
            <w:pPr>
              <w:spacing w:line="380" w:lineRule="exact"/>
              <w:jc w:val="left"/>
              <w:rPr>
                <w:b/>
                <w:bCs/>
              </w:rPr>
            </w:pPr>
            <w:r w:rsidRPr="00D77B29">
              <w:rPr>
                <w:b/>
                <w:bCs/>
              </w:rPr>
              <w:t>SCHEDULE_ID</w:t>
            </w:r>
          </w:p>
        </w:tc>
        <w:tc>
          <w:tcPr>
            <w:tcW w:w="3119" w:type="dxa"/>
          </w:tcPr>
          <w:p w14:paraId="1A23B9D6" w14:textId="77777777" w:rsidR="00224D88" w:rsidRPr="00D77B29" w:rsidRDefault="00224D88" w:rsidP="00F865B0">
            <w:pPr>
              <w:spacing w:line="380" w:lineRule="exact"/>
              <w:jc w:val="left"/>
              <w:rPr>
                <w:b/>
                <w:bCs/>
              </w:rPr>
            </w:pPr>
            <w:r w:rsidRPr="00D77B29">
              <w:rPr>
                <w:b/>
                <w:bCs/>
              </w:rPr>
              <w:t>Snowflake 側のスケジュール ID</w:t>
            </w:r>
          </w:p>
        </w:tc>
        <w:tc>
          <w:tcPr>
            <w:tcW w:w="708" w:type="dxa"/>
          </w:tcPr>
          <w:p w14:paraId="679CFA37" w14:textId="77777777" w:rsidR="00224D88" w:rsidRPr="00D77B29" w:rsidRDefault="00224D88" w:rsidP="00F865B0">
            <w:pPr>
              <w:spacing w:line="380" w:lineRule="exact"/>
              <w:jc w:val="left"/>
              <w:rPr>
                <w:b/>
                <w:bCs/>
              </w:rPr>
            </w:pPr>
            <w:r w:rsidRPr="00D77B29">
              <w:rPr>
                <w:b/>
                <w:bCs/>
              </w:rPr>
              <w:t>TRIGGER_TYPE = 'SCHEDULE'</w:t>
            </w:r>
          </w:p>
        </w:tc>
        <w:tc>
          <w:tcPr>
            <w:tcW w:w="2410" w:type="dxa"/>
          </w:tcPr>
          <w:p w14:paraId="0C380805" w14:textId="2D442BDF" w:rsidR="00224D88" w:rsidRPr="00D77B29" w:rsidRDefault="00224D88" w:rsidP="00F865B0">
            <w:pPr>
              <w:spacing w:line="380" w:lineRule="exact"/>
              <w:jc w:val="left"/>
              <w:rPr>
                <w:b/>
                <w:bCs/>
              </w:rPr>
            </w:pPr>
            <w:r w:rsidRPr="00D77B29">
              <w:rPr>
                <w:b/>
                <w:bCs/>
              </w:rPr>
              <w:t>STRING（例：S001）。</w:t>
            </w:r>
            <w:r w:rsidR="00E82FBD" w:rsidRPr="00D77B29">
              <w:rPr>
                <w:rFonts w:hint="eastAsia"/>
                <w:b/>
                <w:bCs/>
              </w:rPr>
              <w:t>プロシージャ定義書</w:t>
            </w:r>
            <w:r w:rsidRPr="00D77B29">
              <w:rPr>
                <w:b/>
                <w:bCs/>
              </w:rPr>
              <w:t xml:space="preserve"> を参照</w:t>
            </w:r>
          </w:p>
        </w:tc>
      </w:tr>
      <w:tr w:rsidR="00224D88" w:rsidRPr="00D77B29" w14:paraId="53CDDA04" w14:textId="77777777">
        <w:tc>
          <w:tcPr>
            <w:tcW w:w="467" w:type="dxa"/>
          </w:tcPr>
          <w:p w14:paraId="5BE1DEB1" w14:textId="62397A3C" w:rsidR="00224D88" w:rsidRPr="00D77B29" w:rsidRDefault="00224D88" w:rsidP="00F865B0">
            <w:pPr>
              <w:spacing w:line="380" w:lineRule="exact"/>
              <w:jc w:val="left"/>
              <w:rPr>
                <w:b/>
                <w:bCs/>
              </w:rPr>
            </w:pPr>
            <w:r w:rsidRPr="00D77B29">
              <w:rPr>
                <w:b/>
                <w:bCs/>
              </w:rPr>
              <w:t>2</w:t>
            </w:r>
            <w:r w:rsidR="00A15970" w:rsidRPr="00D77B29">
              <w:rPr>
                <w:rFonts w:hint="eastAsia"/>
                <w:b/>
                <w:bCs/>
              </w:rPr>
              <w:t>0</w:t>
            </w:r>
          </w:p>
        </w:tc>
        <w:tc>
          <w:tcPr>
            <w:tcW w:w="2051" w:type="dxa"/>
          </w:tcPr>
          <w:p w14:paraId="03291E6C" w14:textId="77777777" w:rsidR="00224D88" w:rsidRPr="00D77B29" w:rsidRDefault="00224D88" w:rsidP="00F865B0">
            <w:pPr>
              <w:spacing w:line="380" w:lineRule="exact"/>
              <w:jc w:val="left"/>
              <w:rPr>
                <w:b/>
                <w:bCs/>
              </w:rPr>
            </w:pPr>
            <w:r w:rsidRPr="00D77B29">
              <w:rPr>
                <w:b/>
                <w:bCs/>
              </w:rPr>
              <w:t>ERROR_HANDLING_MODE</w:t>
            </w:r>
          </w:p>
        </w:tc>
        <w:tc>
          <w:tcPr>
            <w:tcW w:w="3119" w:type="dxa"/>
          </w:tcPr>
          <w:p w14:paraId="5B80BAD9" w14:textId="77777777" w:rsidR="00224D88" w:rsidRPr="00D77B29" w:rsidRDefault="00224D88" w:rsidP="00F865B0">
            <w:pPr>
              <w:spacing w:line="380" w:lineRule="exact"/>
              <w:jc w:val="left"/>
              <w:rPr>
                <w:b/>
                <w:bCs/>
              </w:rPr>
            </w:pPr>
            <w:r w:rsidRPr="00D77B29">
              <w:rPr>
                <w:b/>
                <w:bCs/>
              </w:rPr>
              <w:t>エラー発生時の処理方式</w:t>
            </w:r>
          </w:p>
        </w:tc>
        <w:tc>
          <w:tcPr>
            <w:tcW w:w="708" w:type="dxa"/>
          </w:tcPr>
          <w:p w14:paraId="748CF7B7" w14:textId="77777777" w:rsidR="00224D88" w:rsidRPr="00D77B29" w:rsidRDefault="00224D88" w:rsidP="00F865B0">
            <w:pPr>
              <w:spacing w:line="380" w:lineRule="exact"/>
              <w:jc w:val="left"/>
              <w:rPr>
                <w:b/>
                <w:bCs/>
              </w:rPr>
            </w:pPr>
            <w:r w:rsidRPr="00D77B29">
              <w:rPr>
                <w:b/>
                <w:bCs/>
              </w:rPr>
              <w:t>YES</w:t>
            </w:r>
          </w:p>
        </w:tc>
        <w:tc>
          <w:tcPr>
            <w:tcW w:w="2410" w:type="dxa"/>
          </w:tcPr>
          <w:p w14:paraId="5F081300" w14:textId="77777777" w:rsidR="00224D88" w:rsidRPr="00D77B29" w:rsidRDefault="00224D88" w:rsidP="00F865B0">
            <w:pPr>
              <w:spacing w:line="380" w:lineRule="exact"/>
              <w:jc w:val="left"/>
              <w:rPr>
                <w:b/>
                <w:bCs/>
              </w:rPr>
            </w:pPr>
            <w:r w:rsidRPr="00D77B29">
              <w:rPr>
                <w:b/>
                <w:bCs/>
              </w:rPr>
              <w:t>STRING（ALL_OR_NOTHING / STOP_ON_ERROR）</w:t>
            </w:r>
          </w:p>
        </w:tc>
      </w:tr>
      <w:tr w:rsidR="00CC601E" w:rsidRPr="00D77B29" w14:paraId="13C8EAF0" w14:textId="77777777">
        <w:tc>
          <w:tcPr>
            <w:tcW w:w="467" w:type="dxa"/>
          </w:tcPr>
          <w:p w14:paraId="461E59E0" w14:textId="478F7D17" w:rsidR="00CC601E" w:rsidRPr="00D77B29" w:rsidRDefault="00CC601E" w:rsidP="00F865B0">
            <w:pPr>
              <w:spacing w:line="380" w:lineRule="exact"/>
              <w:jc w:val="left"/>
              <w:rPr>
                <w:b/>
                <w:bCs/>
              </w:rPr>
            </w:pPr>
            <w:r w:rsidRPr="00D77B29">
              <w:rPr>
                <w:rFonts w:hint="eastAsia"/>
                <w:b/>
                <w:bCs/>
              </w:rPr>
              <w:t>2</w:t>
            </w:r>
            <w:r w:rsidR="00A15970" w:rsidRPr="00D77B29">
              <w:rPr>
                <w:rFonts w:hint="eastAsia"/>
                <w:b/>
                <w:bCs/>
              </w:rPr>
              <w:t>1</w:t>
            </w:r>
          </w:p>
        </w:tc>
        <w:tc>
          <w:tcPr>
            <w:tcW w:w="2051" w:type="dxa"/>
          </w:tcPr>
          <w:p w14:paraId="156AC251" w14:textId="1FFBB450" w:rsidR="00CC601E" w:rsidRPr="00D77B29" w:rsidRDefault="00236B49" w:rsidP="00F865B0">
            <w:pPr>
              <w:spacing w:line="380" w:lineRule="exact"/>
              <w:jc w:val="left"/>
              <w:rPr>
                <w:b/>
                <w:bCs/>
              </w:rPr>
            </w:pPr>
            <w:r w:rsidRPr="00D77B29">
              <w:rPr>
                <w:b/>
                <w:bCs/>
              </w:rPr>
              <w:t>ARCHIVE_STAGE_NAME</w:t>
            </w:r>
          </w:p>
        </w:tc>
        <w:tc>
          <w:tcPr>
            <w:tcW w:w="3119" w:type="dxa"/>
          </w:tcPr>
          <w:p w14:paraId="3BAD4C08" w14:textId="2AE3751B" w:rsidR="00CC601E" w:rsidRPr="00D77B29" w:rsidRDefault="00236B49" w:rsidP="00F865B0">
            <w:pPr>
              <w:spacing w:line="380" w:lineRule="exact"/>
              <w:jc w:val="left"/>
              <w:rPr>
                <w:b/>
                <w:bCs/>
              </w:rPr>
            </w:pPr>
            <w:r w:rsidRPr="00D77B29">
              <w:rPr>
                <w:rFonts w:hint="eastAsia"/>
                <w:b/>
                <w:bCs/>
              </w:rPr>
              <w:t>退避ステージ名</w:t>
            </w:r>
          </w:p>
        </w:tc>
        <w:tc>
          <w:tcPr>
            <w:tcW w:w="708" w:type="dxa"/>
          </w:tcPr>
          <w:p w14:paraId="024AA800" w14:textId="1C6F259B" w:rsidR="00CC601E" w:rsidRPr="00D77B29" w:rsidRDefault="00F40E5B" w:rsidP="00F865B0">
            <w:pPr>
              <w:spacing w:line="380" w:lineRule="exact"/>
              <w:jc w:val="left"/>
              <w:rPr>
                <w:b/>
                <w:bCs/>
              </w:rPr>
            </w:pPr>
            <w:r w:rsidRPr="00D77B29">
              <w:rPr>
                <w:rFonts w:hint="eastAsia"/>
                <w:b/>
                <w:bCs/>
              </w:rPr>
              <w:t>YES</w:t>
            </w:r>
          </w:p>
        </w:tc>
        <w:tc>
          <w:tcPr>
            <w:tcW w:w="2410" w:type="dxa"/>
          </w:tcPr>
          <w:p w14:paraId="051BBA5B" w14:textId="68314C9D" w:rsidR="00CC601E" w:rsidRPr="00D77B29" w:rsidRDefault="00F40E5B" w:rsidP="00F865B0">
            <w:pPr>
              <w:spacing w:line="380" w:lineRule="exact"/>
              <w:jc w:val="left"/>
              <w:rPr>
                <w:b/>
                <w:bCs/>
              </w:rPr>
            </w:pPr>
            <w:r w:rsidRPr="00D77B29">
              <w:rPr>
                <w:rFonts w:hint="eastAsia"/>
                <w:b/>
                <w:bCs/>
              </w:rPr>
              <w:t>STRING（</w:t>
            </w:r>
            <w:r w:rsidRPr="00D77B29">
              <w:rPr>
                <w:b/>
                <w:bCs/>
              </w:rPr>
              <w:t>ARCHIVE_STAGE_01</w:t>
            </w:r>
            <w:r w:rsidRPr="00D77B29">
              <w:rPr>
                <w:rFonts w:hint="eastAsia"/>
                <w:b/>
                <w:bCs/>
              </w:rPr>
              <w:t>）</w:t>
            </w:r>
          </w:p>
        </w:tc>
      </w:tr>
      <w:tr w:rsidR="00CC601E" w:rsidRPr="00D77B29" w14:paraId="2D8916F2" w14:textId="77777777">
        <w:tc>
          <w:tcPr>
            <w:tcW w:w="467" w:type="dxa"/>
          </w:tcPr>
          <w:p w14:paraId="3F911157" w14:textId="3BDB609D" w:rsidR="00CC601E" w:rsidRPr="00D77B29" w:rsidRDefault="00CC601E" w:rsidP="00F865B0">
            <w:pPr>
              <w:spacing w:line="380" w:lineRule="exact"/>
              <w:jc w:val="left"/>
              <w:rPr>
                <w:b/>
                <w:bCs/>
              </w:rPr>
            </w:pPr>
            <w:r w:rsidRPr="00D77B29">
              <w:rPr>
                <w:rFonts w:hint="eastAsia"/>
                <w:b/>
                <w:bCs/>
              </w:rPr>
              <w:t>2</w:t>
            </w:r>
            <w:r w:rsidR="00A15970" w:rsidRPr="00D77B29">
              <w:rPr>
                <w:rFonts w:hint="eastAsia"/>
                <w:b/>
                <w:bCs/>
              </w:rPr>
              <w:t>2</w:t>
            </w:r>
          </w:p>
        </w:tc>
        <w:tc>
          <w:tcPr>
            <w:tcW w:w="2051" w:type="dxa"/>
          </w:tcPr>
          <w:p w14:paraId="3B52F9F7" w14:textId="3A3CEED2" w:rsidR="00CC601E" w:rsidRPr="00D77B29" w:rsidRDefault="00236B49" w:rsidP="00F865B0">
            <w:pPr>
              <w:spacing w:line="380" w:lineRule="exact"/>
              <w:jc w:val="left"/>
              <w:rPr>
                <w:b/>
                <w:bCs/>
              </w:rPr>
            </w:pPr>
            <w:r w:rsidRPr="00D77B29">
              <w:rPr>
                <w:b/>
                <w:bCs/>
              </w:rPr>
              <w:t>ARCHIVE_RETENTION_DAYS</w:t>
            </w:r>
          </w:p>
        </w:tc>
        <w:tc>
          <w:tcPr>
            <w:tcW w:w="3119" w:type="dxa"/>
          </w:tcPr>
          <w:p w14:paraId="794C5DE1" w14:textId="14A5F8DE" w:rsidR="00CC601E" w:rsidRPr="00D77B29" w:rsidRDefault="00236B49" w:rsidP="00F865B0">
            <w:pPr>
              <w:spacing w:line="380" w:lineRule="exact"/>
              <w:jc w:val="left"/>
              <w:rPr>
                <w:b/>
                <w:bCs/>
              </w:rPr>
            </w:pPr>
            <w:r w:rsidRPr="00D77B29">
              <w:rPr>
                <w:rFonts w:hint="eastAsia"/>
                <w:b/>
                <w:bCs/>
              </w:rPr>
              <w:t>退避保持期間</w:t>
            </w:r>
          </w:p>
        </w:tc>
        <w:tc>
          <w:tcPr>
            <w:tcW w:w="708" w:type="dxa"/>
          </w:tcPr>
          <w:p w14:paraId="01BA8930" w14:textId="25E12254" w:rsidR="00CC601E" w:rsidRPr="00D77B29" w:rsidRDefault="00F40E5B" w:rsidP="00F865B0">
            <w:pPr>
              <w:spacing w:line="380" w:lineRule="exact"/>
              <w:jc w:val="left"/>
              <w:rPr>
                <w:b/>
                <w:bCs/>
              </w:rPr>
            </w:pPr>
            <w:r w:rsidRPr="00D77B29">
              <w:rPr>
                <w:rFonts w:hint="eastAsia"/>
                <w:b/>
                <w:bCs/>
              </w:rPr>
              <w:t>YES</w:t>
            </w:r>
          </w:p>
        </w:tc>
        <w:tc>
          <w:tcPr>
            <w:tcW w:w="2410" w:type="dxa"/>
          </w:tcPr>
          <w:p w14:paraId="6C2DA112" w14:textId="1D076B31" w:rsidR="00CC601E" w:rsidRPr="00D77B29" w:rsidRDefault="00F40E5B" w:rsidP="00F865B0">
            <w:pPr>
              <w:spacing w:line="380" w:lineRule="exact"/>
              <w:jc w:val="left"/>
              <w:rPr>
                <w:b/>
                <w:bCs/>
              </w:rPr>
            </w:pPr>
            <w:r w:rsidRPr="00D77B29">
              <w:rPr>
                <w:rFonts w:hint="eastAsia"/>
                <w:b/>
                <w:bCs/>
              </w:rPr>
              <w:t>INT（</w:t>
            </w:r>
            <w:r w:rsidR="00B91AFE" w:rsidRPr="00D77B29">
              <w:rPr>
                <w:rFonts w:hint="eastAsia"/>
                <w:b/>
                <w:bCs/>
              </w:rPr>
              <w:t>14/-1</w:t>
            </w:r>
            <w:r w:rsidRPr="00D77B29">
              <w:rPr>
                <w:rFonts w:hint="eastAsia"/>
                <w:b/>
                <w:bCs/>
              </w:rPr>
              <w:t>）</w:t>
            </w:r>
            <w:r w:rsidR="00B91AFE" w:rsidRPr="00D77B29">
              <w:rPr>
                <w:rFonts w:hint="eastAsia"/>
                <w:b/>
                <w:bCs/>
              </w:rPr>
              <w:t>-1は無期限として扱う</w:t>
            </w:r>
          </w:p>
        </w:tc>
      </w:tr>
      <w:tr w:rsidR="00224D88" w:rsidRPr="00D77B29" w14:paraId="1688C124" w14:textId="77777777">
        <w:tc>
          <w:tcPr>
            <w:tcW w:w="467" w:type="dxa"/>
          </w:tcPr>
          <w:p w14:paraId="1B319E54" w14:textId="734D9CD6" w:rsidR="00224D88" w:rsidRPr="00D77B29" w:rsidRDefault="00224D88" w:rsidP="00F865B0">
            <w:pPr>
              <w:spacing w:line="380" w:lineRule="exact"/>
              <w:jc w:val="left"/>
              <w:rPr>
                <w:b/>
                <w:bCs/>
              </w:rPr>
            </w:pPr>
            <w:r w:rsidRPr="00D77B29">
              <w:rPr>
                <w:b/>
                <w:bCs/>
              </w:rPr>
              <w:t>2</w:t>
            </w:r>
            <w:r w:rsidR="00A15970" w:rsidRPr="00D77B29">
              <w:rPr>
                <w:rFonts w:hint="eastAsia"/>
                <w:b/>
                <w:bCs/>
              </w:rPr>
              <w:t>3</w:t>
            </w:r>
          </w:p>
        </w:tc>
        <w:tc>
          <w:tcPr>
            <w:tcW w:w="2051" w:type="dxa"/>
          </w:tcPr>
          <w:p w14:paraId="5993ABF2" w14:textId="77777777" w:rsidR="00224D88" w:rsidRPr="00D77B29" w:rsidRDefault="00224D88" w:rsidP="00F865B0">
            <w:pPr>
              <w:spacing w:line="380" w:lineRule="exact"/>
              <w:jc w:val="left"/>
              <w:rPr>
                <w:b/>
                <w:bCs/>
              </w:rPr>
            </w:pPr>
            <w:r w:rsidRPr="00D77B29">
              <w:rPr>
                <w:b/>
                <w:bCs/>
              </w:rPr>
              <w:t>COMMENTS</w:t>
            </w:r>
          </w:p>
        </w:tc>
        <w:tc>
          <w:tcPr>
            <w:tcW w:w="3119" w:type="dxa"/>
          </w:tcPr>
          <w:p w14:paraId="11383BEF" w14:textId="77777777" w:rsidR="00224D88" w:rsidRPr="00D77B29" w:rsidRDefault="00224D88" w:rsidP="00F865B0">
            <w:pPr>
              <w:spacing w:line="380" w:lineRule="exact"/>
              <w:jc w:val="left"/>
              <w:rPr>
                <w:b/>
                <w:bCs/>
              </w:rPr>
            </w:pPr>
            <w:r w:rsidRPr="00D77B29">
              <w:rPr>
                <w:b/>
                <w:bCs/>
              </w:rPr>
              <w:t>補足事項の記載用途</w:t>
            </w:r>
          </w:p>
        </w:tc>
        <w:tc>
          <w:tcPr>
            <w:tcW w:w="708" w:type="dxa"/>
          </w:tcPr>
          <w:p w14:paraId="355FEB35" w14:textId="77777777" w:rsidR="00224D88" w:rsidRPr="00D77B29" w:rsidRDefault="00224D88" w:rsidP="00F865B0">
            <w:pPr>
              <w:spacing w:line="380" w:lineRule="exact"/>
              <w:jc w:val="left"/>
              <w:rPr>
                <w:b/>
                <w:bCs/>
              </w:rPr>
            </w:pPr>
            <w:r w:rsidRPr="00D77B29">
              <w:rPr>
                <w:b/>
                <w:bCs/>
              </w:rPr>
              <w:t>NO</w:t>
            </w:r>
          </w:p>
        </w:tc>
        <w:tc>
          <w:tcPr>
            <w:tcW w:w="2410" w:type="dxa"/>
          </w:tcPr>
          <w:p w14:paraId="3BCF309D" w14:textId="77777777" w:rsidR="00224D88" w:rsidRPr="00D77B29" w:rsidRDefault="00224D88" w:rsidP="00F865B0">
            <w:pPr>
              <w:spacing w:line="380" w:lineRule="exact"/>
              <w:jc w:val="left"/>
              <w:rPr>
                <w:b/>
                <w:bCs/>
              </w:rPr>
            </w:pPr>
            <w:r w:rsidRPr="00D77B29">
              <w:rPr>
                <w:b/>
                <w:bCs/>
              </w:rPr>
              <w:t>STRING</w:t>
            </w:r>
          </w:p>
        </w:tc>
      </w:tr>
    </w:tbl>
    <w:p w14:paraId="43DD4930" w14:textId="77777777" w:rsidR="00224D88" w:rsidRPr="00D77B29" w:rsidRDefault="00224D88" w:rsidP="001974DB">
      <w:pPr>
        <w:spacing w:line="380" w:lineRule="exact"/>
        <w:rPr>
          <w:b/>
          <w:bCs/>
        </w:rPr>
      </w:pPr>
    </w:p>
    <w:p w14:paraId="7FB8652C" w14:textId="375DD8C5" w:rsidR="001974DB" w:rsidRPr="00D77B29" w:rsidRDefault="001974DB" w:rsidP="001974DB">
      <w:pPr>
        <w:spacing w:line="380" w:lineRule="exact"/>
        <w:rPr>
          <w:b/>
          <w:bCs/>
        </w:rPr>
      </w:pPr>
      <w:r w:rsidRPr="00D77B29">
        <w:rPr>
          <w:rFonts w:hint="eastAsia"/>
          <w:b/>
          <w:bCs/>
        </w:rPr>
        <w:t>入力制御</w:t>
      </w:r>
    </w:p>
    <w:p w14:paraId="38D9AA64" w14:textId="0A5B4F2E" w:rsidR="003F1F98" w:rsidRPr="00D77B29" w:rsidRDefault="001974DB" w:rsidP="001974DB">
      <w:pPr>
        <w:spacing w:line="380" w:lineRule="exact"/>
      </w:pPr>
      <w:r w:rsidRPr="00D77B29">
        <w:rPr>
          <w:rFonts w:hint="eastAsia"/>
        </w:rPr>
        <w:t>各項目の必須条件および入力制御は以下の通りとする。</w:t>
      </w:r>
    </w:p>
    <w:p w14:paraId="549E2F6E" w14:textId="77777777" w:rsidR="00A15970" w:rsidRPr="00D77B29" w:rsidRDefault="00A15970" w:rsidP="001974DB">
      <w:pPr>
        <w:spacing w:line="380" w:lineRule="exact"/>
      </w:pPr>
    </w:p>
    <w:p w14:paraId="3CAF8590" w14:textId="274003EE" w:rsidR="001974DB" w:rsidRPr="00D77B29" w:rsidRDefault="001974DB" w:rsidP="001974DB">
      <w:pPr>
        <w:spacing w:line="380" w:lineRule="exact"/>
        <w:rPr>
          <w:b/>
          <w:bCs/>
        </w:rPr>
      </w:pPr>
      <w:r w:rsidRPr="00D77B29">
        <w:rPr>
          <w:rFonts w:hint="eastAsia"/>
          <w:b/>
          <w:bCs/>
        </w:rPr>
        <w:t>HAS_HEADER による制御</w:t>
      </w:r>
    </w:p>
    <w:p w14:paraId="2448976B" w14:textId="16338586" w:rsidR="004C7AE7" w:rsidRPr="00D77B29" w:rsidRDefault="004C7AE7" w:rsidP="004C7AE7">
      <w:pPr>
        <w:numPr>
          <w:ilvl w:val="0"/>
          <w:numId w:val="43"/>
        </w:numPr>
        <w:spacing w:before="120" w:line="380" w:lineRule="exact"/>
      </w:pPr>
      <w:r w:rsidRPr="00D77B29">
        <w:rPr>
          <w:rFonts w:hint="eastAsia"/>
        </w:rPr>
        <w:t>HAS_HEADER = 0 の場合</w:t>
      </w:r>
    </w:p>
    <w:p w14:paraId="79449C76" w14:textId="151A32C5" w:rsidR="004C7AE7" w:rsidRPr="00D77B29" w:rsidRDefault="004C7AE7" w:rsidP="004C7AE7">
      <w:pPr>
        <w:numPr>
          <w:ilvl w:val="1"/>
          <w:numId w:val="43"/>
        </w:numPr>
        <w:spacing w:before="120" w:line="380" w:lineRule="exact"/>
      </w:pPr>
      <w:r w:rsidRPr="00D77B29">
        <w:rPr>
          <w:rFonts w:hint="eastAsia"/>
        </w:rPr>
        <w:t>SEARCH_KEY_POSITIONS：必須（ヘッダーが存在しないため、キー列を列位置で指定する）</w:t>
      </w:r>
    </w:p>
    <w:p w14:paraId="299AA371" w14:textId="6EC315F2" w:rsidR="004C7AE7" w:rsidRPr="00D77B29" w:rsidRDefault="004C7AE7" w:rsidP="004C7AE7">
      <w:pPr>
        <w:numPr>
          <w:ilvl w:val="0"/>
          <w:numId w:val="43"/>
        </w:numPr>
        <w:spacing w:before="120" w:line="380" w:lineRule="exact"/>
      </w:pPr>
      <w:r w:rsidRPr="00D77B29">
        <w:rPr>
          <w:rFonts w:hint="eastAsia"/>
        </w:rPr>
        <w:t>HAS_HEADER = 1 の場合</w:t>
      </w:r>
    </w:p>
    <w:p w14:paraId="64E468F0" w14:textId="3682E4CD" w:rsidR="004C7AE7" w:rsidRPr="00D77B29" w:rsidRDefault="00A65423" w:rsidP="004C7AE7">
      <w:pPr>
        <w:numPr>
          <w:ilvl w:val="1"/>
          <w:numId w:val="43"/>
        </w:numPr>
        <w:spacing w:before="120" w:line="380" w:lineRule="exact"/>
      </w:pPr>
      <w:r w:rsidRPr="00D77B29">
        <w:rPr>
          <w:rFonts w:hint="eastAsia"/>
        </w:rPr>
        <w:t>SEARCH_KEY_POSITIONS：不要（ヘッダーの列名により列を特定可能なため）</w:t>
      </w:r>
    </w:p>
    <w:p w14:paraId="7C18DD65" w14:textId="77777777" w:rsidR="001974DB" w:rsidRPr="00D77B29" w:rsidRDefault="001974DB" w:rsidP="001974DB">
      <w:pPr>
        <w:spacing w:line="380" w:lineRule="exact"/>
      </w:pPr>
    </w:p>
    <w:p w14:paraId="3BE0B249" w14:textId="6D906B7A" w:rsidR="001974DB" w:rsidRPr="00D77B29" w:rsidRDefault="001974DB" w:rsidP="001974DB">
      <w:pPr>
        <w:spacing w:line="380" w:lineRule="exact"/>
        <w:rPr>
          <w:b/>
          <w:bCs/>
        </w:rPr>
      </w:pPr>
      <w:r w:rsidRPr="00D77B29">
        <w:rPr>
          <w:rFonts w:hint="eastAsia"/>
          <w:b/>
          <w:bCs/>
        </w:rPr>
        <w:t>TRIGGER_TYPE による制御</w:t>
      </w:r>
    </w:p>
    <w:p w14:paraId="562588CA" w14:textId="6A84559F" w:rsidR="00A65423" w:rsidRPr="00D77B29" w:rsidRDefault="00A65423" w:rsidP="00A65423">
      <w:pPr>
        <w:numPr>
          <w:ilvl w:val="0"/>
          <w:numId w:val="43"/>
        </w:numPr>
        <w:spacing w:before="120" w:line="380" w:lineRule="exact"/>
      </w:pPr>
      <w:r w:rsidRPr="00D77B29">
        <w:rPr>
          <w:rFonts w:hint="eastAsia"/>
        </w:rPr>
        <w:t>TRIGGER_TYPE = SCHEDULE の場合</w:t>
      </w:r>
    </w:p>
    <w:p w14:paraId="78FD7FCD" w14:textId="431CD2E1" w:rsidR="00A65423" w:rsidRPr="00D77B29" w:rsidRDefault="00A65423" w:rsidP="00A65423">
      <w:pPr>
        <w:numPr>
          <w:ilvl w:val="1"/>
          <w:numId w:val="43"/>
        </w:numPr>
        <w:spacing w:before="120" w:line="380" w:lineRule="exact"/>
      </w:pPr>
      <w:r w:rsidRPr="00D77B29">
        <w:rPr>
          <w:rFonts w:hint="eastAsia"/>
        </w:rPr>
        <w:t>SCHEDULE_ID：必須</w:t>
      </w:r>
    </w:p>
    <w:p w14:paraId="6F524512" w14:textId="0FE48CEE" w:rsidR="00A65423" w:rsidRPr="00D77B29" w:rsidRDefault="00A65423" w:rsidP="00A65423">
      <w:pPr>
        <w:numPr>
          <w:ilvl w:val="0"/>
          <w:numId w:val="43"/>
        </w:numPr>
        <w:spacing w:before="120" w:line="380" w:lineRule="exact"/>
      </w:pPr>
      <w:r w:rsidRPr="00D77B29">
        <w:rPr>
          <w:rFonts w:hint="eastAsia"/>
        </w:rPr>
        <w:t>TRIGGER_TYPE = SCHEDULE以外 の場合</w:t>
      </w:r>
    </w:p>
    <w:p w14:paraId="4230AD30" w14:textId="5C9C590B" w:rsidR="00A65423" w:rsidRPr="00D77B29" w:rsidRDefault="00A65423" w:rsidP="00A65423">
      <w:pPr>
        <w:numPr>
          <w:ilvl w:val="1"/>
          <w:numId w:val="43"/>
        </w:numPr>
        <w:spacing w:before="120" w:line="380" w:lineRule="exact"/>
      </w:pPr>
      <w:r w:rsidRPr="00D77B29">
        <w:rPr>
          <w:rFonts w:hint="eastAsia"/>
        </w:rPr>
        <w:t>SCHEDULE_ID：</w:t>
      </w:r>
      <w:r w:rsidR="00223ED1" w:rsidRPr="00D77B29">
        <w:rPr>
          <w:rFonts w:hint="eastAsia"/>
        </w:rPr>
        <w:t>不要</w:t>
      </w:r>
    </w:p>
    <w:p w14:paraId="36084888" w14:textId="484718D2" w:rsidR="0071350A" w:rsidRPr="00D77B29" w:rsidRDefault="0071350A" w:rsidP="00416B63">
      <w:pPr>
        <w:spacing w:line="380" w:lineRule="exact"/>
      </w:pPr>
    </w:p>
    <w:p w14:paraId="494ADF31" w14:textId="1E28F5D6" w:rsidR="001878C1" w:rsidRPr="00D77B29" w:rsidRDefault="001878C1" w:rsidP="00416B63">
      <w:pPr>
        <w:spacing w:line="380" w:lineRule="exact"/>
      </w:pPr>
      <w:r w:rsidRPr="00D77B29">
        <w:rPr>
          <w:rFonts w:hint="eastAsia"/>
          <w:b/>
          <w:bCs/>
        </w:rPr>
        <w:t>補足事項</w:t>
      </w:r>
    </w:p>
    <w:p w14:paraId="2718A7A1" w14:textId="6BB28E9E" w:rsidR="001878C1" w:rsidRPr="00D77B29" w:rsidRDefault="001A5D34" w:rsidP="00416B63">
      <w:pPr>
        <w:spacing w:line="380" w:lineRule="exact"/>
        <w:rPr>
          <w:b/>
          <w:bCs/>
        </w:rPr>
      </w:pPr>
      <w:r w:rsidRPr="00D77B29">
        <w:rPr>
          <w:rFonts w:hint="eastAsia"/>
          <w:b/>
          <w:bCs/>
        </w:rPr>
        <w:t>IS_ENABLED（有効フラグ）</w:t>
      </w:r>
    </w:p>
    <w:p w14:paraId="14DDFBED" w14:textId="4EE7EBEC" w:rsidR="001A5D34" w:rsidRPr="00D77B29" w:rsidRDefault="001A5D34" w:rsidP="001A5D34">
      <w:pPr>
        <w:spacing w:line="380" w:lineRule="exact"/>
      </w:pPr>
      <w:r w:rsidRPr="00D77B29">
        <w:t xml:space="preserve">IS_ENABLED = FALSE の </w:t>
      </w:r>
      <w:r w:rsidR="0073287C" w:rsidRPr="00D77B29">
        <w:t>CONFIG</w:t>
      </w:r>
      <w:r w:rsidR="00BD6E8C" w:rsidRPr="00D77B29">
        <w:rPr>
          <w:rFonts w:hint="eastAsia"/>
        </w:rPr>
        <w:t>_FILE</w:t>
      </w:r>
      <w:r w:rsidRPr="00D77B29">
        <w:t>定義は、抽出・転送・取込の対象外とする。 無効レコードはスケジューラ起動対象にも含めない。 ただし、設定値の妥当性チェック対象には含めるものとする。</w:t>
      </w:r>
    </w:p>
    <w:p w14:paraId="39AB650B" w14:textId="77777777" w:rsidR="001A5D34" w:rsidRPr="00D77B29" w:rsidRDefault="001A5D34" w:rsidP="00416B63">
      <w:pPr>
        <w:spacing w:line="380" w:lineRule="exact"/>
      </w:pPr>
    </w:p>
    <w:p w14:paraId="43E972B7" w14:textId="77777777" w:rsidR="001A5D34" w:rsidRPr="00D77B29" w:rsidRDefault="001A5D34" w:rsidP="001A5D34">
      <w:pPr>
        <w:spacing w:line="380" w:lineRule="exact"/>
        <w:rPr>
          <w:b/>
          <w:bCs/>
        </w:rPr>
      </w:pPr>
      <w:r w:rsidRPr="00D77B29">
        <w:rPr>
          <w:rFonts w:hint="eastAsia"/>
          <w:b/>
          <w:bCs/>
        </w:rPr>
        <w:t>ERROR_HANDLING_MODE（エラー処理方式）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6682"/>
      </w:tblGrid>
      <w:tr w:rsidR="00F76CAE" w:rsidRPr="00D77B29" w14:paraId="41417B67" w14:textId="77777777">
        <w:tc>
          <w:tcPr>
            <w:tcW w:w="0" w:type="auto"/>
          </w:tcPr>
          <w:p w14:paraId="21333DB3" w14:textId="77777777" w:rsidR="00F76CAE" w:rsidRPr="00D77B29" w:rsidRDefault="00F76CAE" w:rsidP="00F865B0">
            <w:pPr>
              <w:spacing w:line="380" w:lineRule="exact"/>
              <w:jc w:val="left"/>
              <w:rPr>
                <w:b/>
                <w:bCs/>
              </w:rPr>
            </w:pPr>
            <w:r w:rsidRPr="00D77B29">
              <w:rPr>
                <w:b/>
                <w:bCs/>
              </w:rPr>
              <w:t>設定値</w:t>
            </w:r>
          </w:p>
        </w:tc>
        <w:tc>
          <w:tcPr>
            <w:tcW w:w="0" w:type="auto"/>
          </w:tcPr>
          <w:p w14:paraId="45D2C0F6" w14:textId="77777777" w:rsidR="00F76CAE" w:rsidRPr="00D77B29" w:rsidRDefault="00F76CAE" w:rsidP="00F865B0">
            <w:pPr>
              <w:spacing w:line="380" w:lineRule="exact"/>
              <w:jc w:val="left"/>
              <w:rPr>
                <w:b/>
                <w:bCs/>
              </w:rPr>
            </w:pPr>
            <w:r w:rsidRPr="00D77B29">
              <w:rPr>
                <w:b/>
                <w:bCs/>
              </w:rPr>
              <w:t>動作</w:t>
            </w:r>
          </w:p>
        </w:tc>
      </w:tr>
      <w:tr w:rsidR="00F76CAE" w:rsidRPr="00D77B29" w14:paraId="36F682FE" w14:textId="77777777">
        <w:tc>
          <w:tcPr>
            <w:tcW w:w="0" w:type="auto"/>
          </w:tcPr>
          <w:p w14:paraId="0827F6B0" w14:textId="77777777" w:rsidR="00F76CAE" w:rsidRPr="00D77B29" w:rsidRDefault="00F76CAE" w:rsidP="00F865B0">
            <w:pPr>
              <w:spacing w:line="380" w:lineRule="exact"/>
              <w:jc w:val="left"/>
            </w:pPr>
            <w:r w:rsidRPr="00D77B29">
              <w:t>ALL_OR_NOTHING</w:t>
            </w:r>
          </w:p>
        </w:tc>
        <w:tc>
          <w:tcPr>
            <w:tcW w:w="0" w:type="auto"/>
          </w:tcPr>
          <w:p w14:paraId="002F705E" w14:textId="77777777" w:rsidR="00F76CAE" w:rsidRPr="00D77B29" w:rsidRDefault="00F76CAE" w:rsidP="00F865B0">
            <w:pPr>
              <w:spacing w:line="380" w:lineRule="exact"/>
              <w:jc w:val="left"/>
            </w:pPr>
            <w:r w:rsidRPr="00D77B29">
              <w:t>当該ファイルの処理全体を 1 単位として扱い、一部でもエラーが発生した場合は反映を確定しない（全件ロールバック）</w:t>
            </w:r>
          </w:p>
        </w:tc>
      </w:tr>
      <w:tr w:rsidR="00F76CAE" w:rsidRPr="00D77B29" w14:paraId="554DAC3D" w14:textId="77777777">
        <w:tc>
          <w:tcPr>
            <w:tcW w:w="0" w:type="auto"/>
          </w:tcPr>
          <w:p w14:paraId="2A0C10A2" w14:textId="77777777" w:rsidR="00F76CAE" w:rsidRPr="00D77B29" w:rsidRDefault="00F76CAE" w:rsidP="00F865B0">
            <w:pPr>
              <w:spacing w:line="380" w:lineRule="exact"/>
              <w:jc w:val="left"/>
            </w:pPr>
            <w:r w:rsidRPr="00D77B29">
              <w:t>STOP_ON_ERROR</w:t>
            </w:r>
          </w:p>
        </w:tc>
        <w:tc>
          <w:tcPr>
            <w:tcW w:w="0" w:type="auto"/>
          </w:tcPr>
          <w:p w14:paraId="2BE6EE38" w14:textId="77777777" w:rsidR="00F76CAE" w:rsidRPr="00D77B29" w:rsidRDefault="00F76CAE" w:rsidP="00F865B0">
            <w:pPr>
              <w:spacing w:line="380" w:lineRule="exact"/>
              <w:jc w:val="left"/>
            </w:pPr>
            <w:r w:rsidRPr="00D77B29">
              <w:t>エラー発生時点で処理を中断し、以降の後続処理を実行しない</w:t>
            </w:r>
          </w:p>
        </w:tc>
      </w:tr>
    </w:tbl>
    <w:p w14:paraId="65396086" w14:textId="77777777" w:rsidR="00376C29" w:rsidRPr="00D77B29" w:rsidRDefault="00376C29" w:rsidP="00416B63">
      <w:pPr>
        <w:spacing w:line="380" w:lineRule="exact"/>
      </w:pPr>
    </w:p>
    <w:p w14:paraId="0F741B00" w14:textId="412C8F0B" w:rsidR="004D022E" w:rsidRPr="00D77B29" w:rsidRDefault="004D022E" w:rsidP="004A6BA0">
      <w:pPr>
        <w:pStyle w:val="Heading3"/>
        <w:spacing w:after="180"/>
        <w:ind w:left="709"/>
        <w:rPr>
          <w:rFonts w:ascii="Yu Mincho" w:eastAsia="Yu Mincho" w:hAnsi="Yu Mincho"/>
        </w:rPr>
      </w:pPr>
      <w:bookmarkStart w:id="15" w:name="_Toc230282373"/>
      <w:bookmarkStart w:id="16" w:name="_Toc230958812"/>
      <w:r w:rsidRPr="00D77B29">
        <w:rPr>
          <w:rFonts w:ascii="Yu Mincho" w:eastAsia="Yu Mincho" w:hAnsi="Yu Mincho" w:hint="eastAsia"/>
        </w:rPr>
        <w:t>DBルーティング定義（DB_ROUTING_</w:t>
      </w:r>
      <w:r w:rsidR="0073287C" w:rsidRPr="00D77B29">
        <w:rPr>
          <w:rFonts w:ascii="Yu Mincho" w:eastAsia="Yu Mincho" w:hAnsi="Yu Mincho" w:hint="eastAsia"/>
        </w:rPr>
        <w:t>CONFIG</w:t>
      </w:r>
      <w:r w:rsidRPr="00D77B29">
        <w:rPr>
          <w:rFonts w:ascii="Yu Mincho" w:eastAsia="Yu Mincho" w:hAnsi="Yu Mincho" w:hint="eastAsia"/>
        </w:rPr>
        <w:t>）</w:t>
      </w:r>
      <w:bookmarkEnd w:id="15"/>
      <w:bookmarkEnd w:id="16"/>
    </w:p>
    <w:p w14:paraId="4748324F" w14:textId="0D2294D0" w:rsidR="00834737" w:rsidRPr="00D77B29" w:rsidRDefault="00834737" w:rsidP="00834737">
      <w:pPr>
        <w:spacing w:line="380" w:lineRule="exact"/>
      </w:pPr>
      <w:r w:rsidRPr="00D77B29">
        <w:rPr>
          <w:rFonts w:hint="eastAsia"/>
        </w:rPr>
        <w:t>DB_ROUTING_</w:t>
      </w:r>
      <w:r w:rsidR="0073287C" w:rsidRPr="00D77B29">
        <w:rPr>
          <w:rFonts w:hint="eastAsia"/>
        </w:rPr>
        <w:t>CONFIG</w:t>
      </w:r>
      <w:r w:rsidRPr="00D77B29">
        <w:rPr>
          <w:rFonts w:hint="eastAsia"/>
        </w:rPr>
        <w:t xml:space="preserve"> は、汎用取込プロシージャが参照対象とするデータベースを管理するための定義テーブルである。本テーブルはデータベース単位で処理対象を制御し、</w:t>
      </w:r>
    </w:p>
    <w:p w14:paraId="3B67D455" w14:textId="434E481A" w:rsidR="00834737" w:rsidRPr="00D77B29" w:rsidRDefault="00834737" w:rsidP="00834737">
      <w:pPr>
        <w:spacing w:line="380" w:lineRule="exact"/>
      </w:pPr>
      <w:r w:rsidRPr="00D77B29">
        <w:rPr>
          <w:rFonts w:hint="eastAsia"/>
        </w:rPr>
        <w:t xml:space="preserve">各データベースに配置された </w:t>
      </w:r>
      <w:r w:rsidR="0073287C" w:rsidRPr="00D77B29">
        <w:rPr>
          <w:rFonts w:hint="eastAsia"/>
        </w:rPr>
        <w:t>CONFIG_FILE</w:t>
      </w:r>
      <w:r w:rsidRPr="00D77B29">
        <w:rPr>
          <w:rFonts w:hint="eastAsia"/>
        </w:rPr>
        <w:t xml:space="preserve"> を参照するためのルーティング情報を提供する。</w:t>
      </w:r>
    </w:p>
    <w:p w14:paraId="37BECEC6" w14:textId="49875449" w:rsidR="00834737" w:rsidRPr="00D77B29" w:rsidRDefault="00834737" w:rsidP="00834737">
      <w:pPr>
        <w:spacing w:line="380" w:lineRule="exact"/>
      </w:pPr>
      <w:r w:rsidRPr="00D77B29">
        <w:rPr>
          <w:rFonts w:hint="eastAsia"/>
        </w:rPr>
        <w:t xml:space="preserve">個別のファイル連携定義（IF定義）は各DBの </w:t>
      </w:r>
      <w:r w:rsidR="0073287C" w:rsidRPr="00D77B29">
        <w:rPr>
          <w:rFonts w:hint="eastAsia"/>
        </w:rPr>
        <w:t>CONFIG_FILE</w:t>
      </w:r>
      <w:r w:rsidRPr="00D77B29">
        <w:rPr>
          <w:rFonts w:hint="eastAsia"/>
        </w:rPr>
        <w:t xml:space="preserve"> にて管理し、</w:t>
      </w:r>
    </w:p>
    <w:p w14:paraId="2413D15E" w14:textId="4E194D66" w:rsidR="004A6BA0" w:rsidRPr="00D77B29" w:rsidRDefault="00834737" w:rsidP="00834737">
      <w:pPr>
        <w:spacing w:line="380" w:lineRule="exact"/>
      </w:pPr>
      <w:r w:rsidRPr="00D77B29">
        <w:rPr>
          <w:rFonts w:hint="eastAsia"/>
        </w:rPr>
        <w:t>DB_ROUTING_</w:t>
      </w:r>
      <w:r w:rsidR="0073287C" w:rsidRPr="00D77B29">
        <w:rPr>
          <w:rFonts w:hint="eastAsia"/>
        </w:rPr>
        <w:t>CONFIG</w:t>
      </w:r>
      <w:r w:rsidRPr="00D77B29">
        <w:rPr>
          <w:rFonts w:hint="eastAsia"/>
        </w:rPr>
        <w:t xml:space="preserve"> では管理しないものとする。</w:t>
      </w:r>
    </w:p>
    <w:p w14:paraId="520D843C" w14:textId="77777777" w:rsidR="004A6BA0" w:rsidRPr="00D77B29" w:rsidRDefault="004A6BA0" w:rsidP="00416B63">
      <w:pPr>
        <w:spacing w:line="380" w:lineRule="exact"/>
      </w:pPr>
    </w:p>
    <w:p w14:paraId="389EA1BB" w14:textId="161E1B5D" w:rsidR="003334AE" w:rsidRPr="00D77B29" w:rsidRDefault="003334AE" w:rsidP="003334AE">
      <w:pPr>
        <w:spacing w:line="380" w:lineRule="exact"/>
        <w:jc w:val="center"/>
      </w:pPr>
      <w:r w:rsidRPr="00D77B29">
        <w:rPr>
          <w:rFonts w:hint="eastAsia"/>
        </w:rPr>
        <w:t>表</w:t>
      </w:r>
      <w:r w:rsidRPr="00D77B29">
        <w:fldChar w:fldCharType="begin"/>
      </w:r>
      <w:r w:rsidRPr="00D77B29">
        <w:instrText xml:space="preserve"> STYLEREF 1 \s </w:instrText>
      </w:r>
      <w:r w:rsidRPr="00D77B29">
        <w:fldChar w:fldCharType="separate"/>
      </w:r>
      <w:r w:rsidR="0073287C" w:rsidRPr="00D77B29">
        <w:rPr>
          <w:noProof/>
        </w:rPr>
        <w:t>2</w:t>
      </w:r>
      <w:r w:rsidRPr="00D77B29">
        <w:fldChar w:fldCharType="end"/>
      </w:r>
      <w:r w:rsidRPr="00D77B29">
        <w:noBreakHyphen/>
      </w:r>
      <w:r w:rsidRPr="00D77B29">
        <w:rPr>
          <w:rFonts w:hint="eastAsia"/>
        </w:rPr>
        <w:t xml:space="preserve">2 </w:t>
      </w:r>
      <w:r w:rsidR="008816E8" w:rsidRPr="00D77B29">
        <w:rPr>
          <w:rFonts w:hint="eastAsia"/>
        </w:rPr>
        <w:t>DB_ROUTING_</w:t>
      </w:r>
      <w:r w:rsidR="0073287C" w:rsidRPr="00D77B29">
        <w:rPr>
          <w:rFonts w:hint="eastAsia"/>
        </w:rPr>
        <w:t>CONFIG</w:t>
      </w:r>
      <w:r w:rsidRPr="00D77B29">
        <w:rPr>
          <w:rFonts w:hint="eastAsia"/>
        </w:rPr>
        <w:t xml:space="preserve"> 項目定義</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
        <w:gridCol w:w="2051"/>
        <w:gridCol w:w="3119"/>
        <w:gridCol w:w="708"/>
        <w:gridCol w:w="2410"/>
      </w:tblGrid>
      <w:tr w:rsidR="003334AE" w:rsidRPr="00D77B29" w14:paraId="05F2A8B6" w14:textId="77777777">
        <w:tc>
          <w:tcPr>
            <w:tcW w:w="467" w:type="dxa"/>
          </w:tcPr>
          <w:p w14:paraId="38AF6611" w14:textId="77777777" w:rsidR="003334AE" w:rsidRPr="00D77B29" w:rsidRDefault="003334AE">
            <w:pPr>
              <w:spacing w:line="380" w:lineRule="exact"/>
              <w:jc w:val="left"/>
              <w:rPr>
                <w:b/>
                <w:bCs/>
              </w:rPr>
            </w:pPr>
            <w:r w:rsidRPr="00D77B29">
              <w:rPr>
                <w:b/>
                <w:bCs/>
              </w:rPr>
              <w:t>No</w:t>
            </w:r>
          </w:p>
        </w:tc>
        <w:tc>
          <w:tcPr>
            <w:tcW w:w="2051" w:type="dxa"/>
          </w:tcPr>
          <w:p w14:paraId="3BEB5991" w14:textId="77777777" w:rsidR="003334AE" w:rsidRPr="00D77B29" w:rsidRDefault="003334AE">
            <w:pPr>
              <w:spacing w:line="380" w:lineRule="exact"/>
              <w:jc w:val="left"/>
              <w:rPr>
                <w:b/>
                <w:bCs/>
              </w:rPr>
            </w:pPr>
            <w:r w:rsidRPr="00D77B29">
              <w:rPr>
                <w:b/>
                <w:bCs/>
              </w:rPr>
              <w:t>カラム名</w:t>
            </w:r>
          </w:p>
        </w:tc>
        <w:tc>
          <w:tcPr>
            <w:tcW w:w="3119" w:type="dxa"/>
          </w:tcPr>
          <w:p w14:paraId="4ED7DCC7" w14:textId="77777777" w:rsidR="003334AE" w:rsidRPr="00D77B29" w:rsidRDefault="003334AE">
            <w:pPr>
              <w:spacing w:line="380" w:lineRule="exact"/>
              <w:jc w:val="left"/>
              <w:rPr>
                <w:b/>
                <w:bCs/>
              </w:rPr>
            </w:pPr>
            <w:r w:rsidRPr="00D77B29">
              <w:rPr>
                <w:b/>
                <w:bCs/>
              </w:rPr>
              <w:t>説明</w:t>
            </w:r>
          </w:p>
        </w:tc>
        <w:tc>
          <w:tcPr>
            <w:tcW w:w="708" w:type="dxa"/>
          </w:tcPr>
          <w:p w14:paraId="4A3D949C" w14:textId="77777777" w:rsidR="003334AE" w:rsidRPr="00D77B29" w:rsidRDefault="003334AE">
            <w:pPr>
              <w:spacing w:line="380" w:lineRule="exact"/>
              <w:jc w:val="left"/>
              <w:rPr>
                <w:b/>
                <w:bCs/>
              </w:rPr>
            </w:pPr>
            <w:r w:rsidRPr="00D77B29">
              <w:rPr>
                <w:b/>
                <w:bCs/>
              </w:rPr>
              <w:t>必須</w:t>
            </w:r>
          </w:p>
        </w:tc>
        <w:tc>
          <w:tcPr>
            <w:tcW w:w="2410" w:type="dxa"/>
          </w:tcPr>
          <w:p w14:paraId="377B081A" w14:textId="77777777" w:rsidR="003334AE" w:rsidRPr="00D77B29" w:rsidRDefault="003334AE">
            <w:pPr>
              <w:spacing w:line="380" w:lineRule="exact"/>
              <w:jc w:val="left"/>
              <w:rPr>
                <w:b/>
                <w:bCs/>
              </w:rPr>
            </w:pPr>
            <w:r w:rsidRPr="00D77B29">
              <w:rPr>
                <w:b/>
                <w:bCs/>
              </w:rPr>
              <w:t>型・備考</w:t>
            </w:r>
          </w:p>
        </w:tc>
      </w:tr>
      <w:tr w:rsidR="003334AE" w:rsidRPr="00D77B29" w14:paraId="1FE7F150" w14:textId="77777777">
        <w:tc>
          <w:tcPr>
            <w:tcW w:w="467" w:type="dxa"/>
          </w:tcPr>
          <w:p w14:paraId="493F0ABC" w14:textId="77777777" w:rsidR="003334AE" w:rsidRPr="00D77B29" w:rsidRDefault="003334AE">
            <w:pPr>
              <w:spacing w:line="380" w:lineRule="exact"/>
              <w:jc w:val="left"/>
              <w:rPr>
                <w:b/>
                <w:bCs/>
              </w:rPr>
            </w:pPr>
            <w:r w:rsidRPr="00D77B29">
              <w:rPr>
                <w:b/>
                <w:bCs/>
              </w:rPr>
              <w:t>1</w:t>
            </w:r>
          </w:p>
        </w:tc>
        <w:tc>
          <w:tcPr>
            <w:tcW w:w="2051" w:type="dxa"/>
          </w:tcPr>
          <w:p w14:paraId="128BA61E" w14:textId="0645788B" w:rsidR="003334AE" w:rsidRPr="00D77B29" w:rsidRDefault="006E4ECD">
            <w:pPr>
              <w:spacing w:line="380" w:lineRule="exact"/>
              <w:jc w:val="left"/>
              <w:rPr>
                <w:b/>
                <w:bCs/>
              </w:rPr>
            </w:pPr>
            <w:r w:rsidRPr="00D77B29">
              <w:rPr>
                <w:b/>
                <w:bCs/>
              </w:rPr>
              <w:t>ROUTING_ID</w:t>
            </w:r>
          </w:p>
        </w:tc>
        <w:tc>
          <w:tcPr>
            <w:tcW w:w="3119" w:type="dxa"/>
          </w:tcPr>
          <w:p w14:paraId="12707BE2" w14:textId="4B6DE721" w:rsidR="003334AE" w:rsidRPr="00D77B29" w:rsidRDefault="009D5EE5">
            <w:pPr>
              <w:spacing w:line="380" w:lineRule="exact"/>
              <w:jc w:val="left"/>
              <w:rPr>
                <w:b/>
                <w:bCs/>
              </w:rPr>
            </w:pPr>
            <w:r w:rsidRPr="00D77B29">
              <w:rPr>
                <w:rFonts w:hint="eastAsia"/>
                <w:b/>
                <w:bCs/>
              </w:rPr>
              <w:t>ルーティングID：本テーブルの一意ID（主キー）</w:t>
            </w:r>
          </w:p>
        </w:tc>
        <w:tc>
          <w:tcPr>
            <w:tcW w:w="708" w:type="dxa"/>
          </w:tcPr>
          <w:p w14:paraId="004D3C50" w14:textId="77777777" w:rsidR="003334AE" w:rsidRPr="00D77B29" w:rsidRDefault="003334AE">
            <w:pPr>
              <w:spacing w:line="380" w:lineRule="exact"/>
              <w:jc w:val="left"/>
              <w:rPr>
                <w:b/>
                <w:bCs/>
              </w:rPr>
            </w:pPr>
            <w:r w:rsidRPr="00D77B29">
              <w:rPr>
                <w:b/>
                <w:bCs/>
              </w:rPr>
              <w:t>YES</w:t>
            </w:r>
          </w:p>
        </w:tc>
        <w:tc>
          <w:tcPr>
            <w:tcW w:w="2410" w:type="dxa"/>
          </w:tcPr>
          <w:p w14:paraId="2E0F66CF" w14:textId="4B55695D" w:rsidR="003334AE" w:rsidRPr="00D77B29" w:rsidRDefault="009D5EE5">
            <w:pPr>
              <w:spacing w:line="380" w:lineRule="exact"/>
              <w:jc w:val="left"/>
              <w:rPr>
                <w:b/>
                <w:bCs/>
              </w:rPr>
            </w:pPr>
            <w:r w:rsidRPr="00D77B29">
              <w:rPr>
                <w:rFonts w:hint="eastAsia"/>
                <w:b/>
                <w:bCs/>
              </w:rPr>
              <w:t>INT / 例: 1,2 / シーケンスまたは採番管理</w:t>
            </w:r>
          </w:p>
        </w:tc>
      </w:tr>
      <w:tr w:rsidR="003334AE" w:rsidRPr="00D77B29" w14:paraId="0C944511" w14:textId="77777777">
        <w:tc>
          <w:tcPr>
            <w:tcW w:w="467" w:type="dxa"/>
          </w:tcPr>
          <w:p w14:paraId="20215152" w14:textId="77777777" w:rsidR="003334AE" w:rsidRPr="00D77B29" w:rsidRDefault="003334AE">
            <w:pPr>
              <w:spacing w:line="380" w:lineRule="exact"/>
              <w:jc w:val="left"/>
              <w:rPr>
                <w:b/>
                <w:bCs/>
              </w:rPr>
            </w:pPr>
            <w:r w:rsidRPr="00D77B29">
              <w:rPr>
                <w:b/>
                <w:bCs/>
              </w:rPr>
              <w:t>2</w:t>
            </w:r>
          </w:p>
        </w:tc>
        <w:tc>
          <w:tcPr>
            <w:tcW w:w="2051" w:type="dxa"/>
          </w:tcPr>
          <w:p w14:paraId="393986AA" w14:textId="5048BC2B" w:rsidR="003334AE" w:rsidRPr="00D77B29" w:rsidRDefault="009D5EE5">
            <w:pPr>
              <w:spacing w:line="380" w:lineRule="exact"/>
              <w:jc w:val="left"/>
              <w:rPr>
                <w:b/>
                <w:bCs/>
              </w:rPr>
            </w:pPr>
            <w:r w:rsidRPr="00D77B29">
              <w:rPr>
                <w:b/>
                <w:bCs/>
              </w:rPr>
              <w:t>TARGET_DB</w:t>
            </w:r>
          </w:p>
        </w:tc>
        <w:tc>
          <w:tcPr>
            <w:tcW w:w="3119" w:type="dxa"/>
          </w:tcPr>
          <w:p w14:paraId="6EEFF35C" w14:textId="46E928FD" w:rsidR="003334AE" w:rsidRPr="00D77B29" w:rsidRDefault="009D5EE5">
            <w:pPr>
              <w:spacing w:line="380" w:lineRule="exact"/>
              <w:jc w:val="left"/>
              <w:rPr>
                <w:b/>
                <w:bCs/>
              </w:rPr>
            </w:pPr>
            <w:r w:rsidRPr="00D77B29">
              <w:rPr>
                <w:rFonts w:hint="eastAsia"/>
                <w:b/>
                <w:bCs/>
              </w:rPr>
              <w:t>対象DB名：処理対象となるSnowflakeのデータベース名を定義する</w:t>
            </w:r>
          </w:p>
        </w:tc>
        <w:tc>
          <w:tcPr>
            <w:tcW w:w="708" w:type="dxa"/>
          </w:tcPr>
          <w:p w14:paraId="0657F4D4" w14:textId="77777777" w:rsidR="003334AE" w:rsidRPr="00D77B29" w:rsidRDefault="003334AE">
            <w:pPr>
              <w:spacing w:line="380" w:lineRule="exact"/>
              <w:jc w:val="left"/>
              <w:rPr>
                <w:b/>
                <w:bCs/>
              </w:rPr>
            </w:pPr>
            <w:r w:rsidRPr="00D77B29">
              <w:rPr>
                <w:b/>
                <w:bCs/>
              </w:rPr>
              <w:t>YES</w:t>
            </w:r>
          </w:p>
        </w:tc>
        <w:tc>
          <w:tcPr>
            <w:tcW w:w="2410" w:type="dxa"/>
          </w:tcPr>
          <w:p w14:paraId="77582BC6" w14:textId="0D48FE8D" w:rsidR="003334AE" w:rsidRPr="00D77B29" w:rsidRDefault="00E975D3">
            <w:pPr>
              <w:spacing w:line="380" w:lineRule="exact"/>
              <w:jc w:val="left"/>
              <w:rPr>
                <w:b/>
                <w:bCs/>
              </w:rPr>
            </w:pPr>
            <w:r w:rsidRPr="00D77B29">
              <w:rPr>
                <w:rFonts w:hint="eastAsia"/>
                <w:b/>
                <w:bCs/>
              </w:rPr>
              <w:t>STRING / 例: DB_A / USE DATABASEで使用される</w:t>
            </w:r>
          </w:p>
        </w:tc>
      </w:tr>
      <w:tr w:rsidR="006E4ECD" w:rsidRPr="00D77B29" w14:paraId="759F9CD4" w14:textId="77777777">
        <w:tc>
          <w:tcPr>
            <w:tcW w:w="467" w:type="dxa"/>
          </w:tcPr>
          <w:p w14:paraId="21502175" w14:textId="077E0EE9" w:rsidR="006E4ECD" w:rsidRPr="00D77B29" w:rsidRDefault="00E975D3">
            <w:pPr>
              <w:spacing w:line="380" w:lineRule="exact"/>
              <w:jc w:val="left"/>
              <w:rPr>
                <w:b/>
                <w:bCs/>
              </w:rPr>
            </w:pPr>
            <w:r w:rsidRPr="00D77B29">
              <w:rPr>
                <w:rFonts w:hint="eastAsia"/>
                <w:b/>
                <w:bCs/>
              </w:rPr>
              <w:t>3</w:t>
            </w:r>
          </w:p>
        </w:tc>
        <w:tc>
          <w:tcPr>
            <w:tcW w:w="2051" w:type="dxa"/>
          </w:tcPr>
          <w:p w14:paraId="1A204B7D" w14:textId="263D325B" w:rsidR="006E4ECD" w:rsidRPr="00D77B29" w:rsidRDefault="0073287C">
            <w:pPr>
              <w:spacing w:line="380" w:lineRule="exact"/>
              <w:jc w:val="left"/>
              <w:rPr>
                <w:b/>
                <w:bCs/>
              </w:rPr>
            </w:pPr>
            <w:r w:rsidRPr="00D77B29">
              <w:rPr>
                <w:b/>
                <w:bCs/>
              </w:rPr>
              <w:t>CONFIG</w:t>
            </w:r>
            <w:r w:rsidR="00E975D3" w:rsidRPr="00D77B29">
              <w:rPr>
                <w:b/>
                <w:bCs/>
              </w:rPr>
              <w:t>_SCHEMA_NAME</w:t>
            </w:r>
          </w:p>
        </w:tc>
        <w:tc>
          <w:tcPr>
            <w:tcW w:w="3119" w:type="dxa"/>
          </w:tcPr>
          <w:p w14:paraId="63FCC6E9" w14:textId="220CAAD0" w:rsidR="006E4ECD" w:rsidRPr="00D77B29" w:rsidRDefault="0073287C">
            <w:pPr>
              <w:spacing w:line="380" w:lineRule="exact"/>
              <w:jc w:val="left"/>
              <w:rPr>
                <w:b/>
                <w:bCs/>
              </w:rPr>
            </w:pPr>
            <w:r w:rsidRPr="00D77B29">
              <w:rPr>
                <w:rFonts w:hint="eastAsia"/>
                <w:b/>
                <w:bCs/>
              </w:rPr>
              <w:t>CONFIG</w:t>
            </w:r>
            <w:r w:rsidR="00E975D3" w:rsidRPr="00D77B29">
              <w:rPr>
                <w:rFonts w:hint="eastAsia"/>
                <w:b/>
                <w:bCs/>
              </w:rPr>
              <w:t>スキーマ名：</w:t>
            </w:r>
            <w:r w:rsidRPr="00D77B29">
              <w:rPr>
                <w:rFonts w:hint="eastAsia"/>
                <w:b/>
                <w:bCs/>
              </w:rPr>
              <w:t>CONFIG_FILE</w:t>
            </w:r>
            <w:r w:rsidR="00E975D3" w:rsidRPr="00D77B29">
              <w:rPr>
                <w:rFonts w:hint="eastAsia"/>
                <w:b/>
                <w:bCs/>
              </w:rPr>
              <w:t>が格納されているスキーマ名を定義する</w:t>
            </w:r>
          </w:p>
        </w:tc>
        <w:tc>
          <w:tcPr>
            <w:tcW w:w="708" w:type="dxa"/>
          </w:tcPr>
          <w:p w14:paraId="7367C3F0" w14:textId="57B341D0" w:rsidR="006E4ECD" w:rsidRPr="00D77B29" w:rsidRDefault="00E975D3">
            <w:pPr>
              <w:spacing w:line="380" w:lineRule="exact"/>
              <w:jc w:val="left"/>
              <w:rPr>
                <w:b/>
                <w:bCs/>
              </w:rPr>
            </w:pPr>
            <w:r w:rsidRPr="00D77B29">
              <w:rPr>
                <w:rFonts w:hint="eastAsia"/>
                <w:b/>
                <w:bCs/>
              </w:rPr>
              <w:t>YES</w:t>
            </w:r>
          </w:p>
        </w:tc>
        <w:tc>
          <w:tcPr>
            <w:tcW w:w="2410" w:type="dxa"/>
          </w:tcPr>
          <w:p w14:paraId="6ED4D295" w14:textId="14AC4FBB" w:rsidR="006E4ECD" w:rsidRPr="00D77B29" w:rsidRDefault="00E975D3">
            <w:pPr>
              <w:spacing w:line="380" w:lineRule="exact"/>
              <w:jc w:val="left"/>
              <w:rPr>
                <w:b/>
                <w:bCs/>
              </w:rPr>
            </w:pPr>
            <w:r w:rsidRPr="00D77B29">
              <w:rPr>
                <w:rFonts w:hint="eastAsia"/>
                <w:b/>
                <w:bCs/>
              </w:rPr>
              <w:t xml:space="preserve">STRING / 例: </w:t>
            </w:r>
            <w:r w:rsidR="0073287C" w:rsidRPr="00D77B29">
              <w:rPr>
                <w:rFonts w:hint="eastAsia"/>
                <w:b/>
                <w:bCs/>
              </w:rPr>
              <w:t>CONFIG</w:t>
            </w:r>
            <w:r w:rsidRPr="00D77B29">
              <w:rPr>
                <w:rFonts w:hint="eastAsia"/>
                <w:b/>
                <w:bCs/>
              </w:rPr>
              <w:t>_SCHEMA / 原則固定値（</w:t>
            </w:r>
            <w:r w:rsidR="0073287C" w:rsidRPr="00D77B29">
              <w:rPr>
                <w:rFonts w:hint="eastAsia"/>
                <w:b/>
                <w:bCs/>
              </w:rPr>
              <w:t>CONFIG</w:t>
            </w:r>
            <w:r w:rsidRPr="00D77B29">
              <w:rPr>
                <w:rFonts w:hint="eastAsia"/>
                <w:b/>
                <w:bCs/>
              </w:rPr>
              <w:t>_SCHEMA）</w:t>
            </w:r>
          </w:p>
        </w:tc>
      </w:tr>
      <w:tr w:rsidR="006E4ECD" w:rsidRPr="00D77B29" w14:paraId="58563FED" w14:textId="77777777">
        <w:tc>
          <w:tcPr>
            <w:tcW w:w="467" w:type="dxa"/>
          </w:tcPr>
          <w:p w14:paraId="08A2859B" w14:textId="1A308868" w:rsidR="006E4ECD" w:rsidRPr="00D77B29" w:rsidRDefault="00E975D3">
            <w:pPr>
              <w:spacing w:line="380" w:lineRule="exact"/>
              <w:jc w:val="left"/>
              <w:rPr>
                <w:b/>
                <w:bCs/>
              </w:rPr>
            </w:pPr>
            <w:r w:rsidRPr="00D77B29">
              <w:rPr>
                <w:rFonts w:hint="eastAsia"/>
                <w:b/>
                <w:bCs/>
              </w:rPr>
              <w:t>4</w:t>
            </w:r>
          </w:p>
        </w:tc>
        <w:tc>
          <w:tcPr>
            <w:tcW w:w="2051" w:type="dxa"/>
          </w:tcPr>
          <w:p w14:paraId="5DEC4FDE" w14:textId="6908D226" w:rsidR="006E4ECD" w:rsidRPr="00D77B29" w:rsidRDefault="0073287C">
            <w:pPr>
              <w:spacing w:line="380" w:lineRule="exact"/>
              <w:jc w:val="left"/>
              <w:rPr>
                <w:b/>
                <w:bCs/>
              </w:rPr>
            </w:pPr>
            <w:r w:rsidRPr="00D77B29">
              <w:rPr>
                <w:b/>
                <w:bCs/>
              </w:rPr>
              <w:t>CONFIG</w:t>
            </w:r>
            <w:r w:rsidR="00395A4D" w:rsidRPr="00D77B29">
              <w:rPr>
                <w:b/>
                <w:bCs/>
              </w:rPr>
              <w:t>_TABLE_NAME</w:t>
            </w:r>
          </w:p>
        </w:tc>
        <w:tc>
          <w:tcPr>
            <w:tcW w:w="3119" w:type="dxa"/>
          </w:tcPr>
          <w:p w14:paraId="4DC0D934" w14:textId="69B44217" w:rsidR="006E4ECD" w:rsidRPr="00D77B29" w:rsidRDefault="0073287C">
            <w:pPr>
              <w:spacing w:line="380" w:lineRule="exact"/>
              <w:jc w:val="left"/>
              <w:rPr>
                <w:b/>
                <w:bCs/>
              </w:rPr>
            </w:pPr>
            <w:r w:rsidRPr="00D77B29">
              <w:rPr>
                <w:rFonts w:hint="eastAsia"/>
                <w:b/>
                <w:bCs/>
              </w:rPr>
              <w:t>CONFIG</w:t>
            </w:r>
            <w:r w:rsidR="00395A4D" w:rsidRPr="00D77B29">
              <w:rPr>
                <w:rFonts w:hint="eastAsia"/>
                <w:b/>
                <w:bCs/>
              </w:rPr>
              <w:t>テーブル名：</w:t>
            </w:r>
            <w:r w:rsidRPr="00D77B29">
              <w:rPr>
                <w:rFonts w:hint="eastAsia"/>
                <w:b/>
                <w:bCs/>
              </w:rPr>
              <w:t>CONFIG_FILE</w:t>
            </w:r>
            <w:r w:rsidR="00395A4D" w:rsidRPr="00D77B29">
              <w:rPr>
                <w:rFonts w:hint="eastAsia"/>
                <w:b/>
                <w:bCs/>
              </w:rPr>
              <w:t>のテーブル名を定義する</w:t>
            </w:r>
          </w:p>
        </w:tc>
        <w:tc>
          <w:tcPr>
            <w:tcW w:w="708" w:type="dxa"/>
          </w:tcPr>
          <w:p w14:paraId="7A598CC2" w14:textId="382AF1B5" w:rsidR="006E4ECD" w:rsidRPr="00D77B29" w:rsidRDefault="00E975D3">
            <w:pPr>
              <w:spacing w:line="380" w:lineRule="exact"/>
              <w:jc w:val="left"/>
              <w:rPr>
                <w:b/>
                <w:bCs/>
              </w:rPr>
            </w:pPr>
            <w:r w:rsidRPr="00D77B29">
              <w:rPr>
                <w:rFonts w:hint="eastAsia"/>
                <w:b/>
                <w:bCs/>
              </w:rPr>
              <w:t>YES</w:t>
            </w:r>
          </w:p>
        </w:tc>
        <w:tc>
          <w:tcPr>
            <w:tcW w:w="2410" w:type="dxa"/>
          </w:tcPr>
          <w:p w14:paraId="5879EBC1" w14:textId="1A22C6F3" w:rsidR="006E4ECD" w:rsidRPr="00D77B29" w:rsidRDefault="00395A4D">
            <w:pPr>
              <w:spacing w:line="380" w:lineRule="exact"/>
              <w:jc w:val="left"/>
              <w:rPr>
                <w:b/>
                <w:bCs/>
              </w:rPr>
            </w:pPr>
            <w:r w:rsidRPr="00D77B29">
              <w:rPr>
                <w:rFonts w:hint="eastAsia"/>
                <w:b/>
                <w:bCs/>
              </w:rPr>
              <w:t xml:space="preserve">STRING / 例: </w:t>
            </w:r>
            <w:r w:rsidR="0073287C" w:rsidRPr="00D77B29">
              <w:rPr>
                <w:rFonts w:hint="eastAsia"/>
                <w:b/>
                <w:bCs/>
              </w:rPr>
              <w:t>CONFIG_FILE</w:t>
            </w:r>
            <w:r w:rsidRPr="00D77B29">
              <w:rPr>
                <w:rFonts w:hint="eastAsia"/>
                <w:b/>
                <w:bCs/>
              </w:rPr>
              <w:t xml:space="preserve"> / 原則固定値（</w:t>
            </w:r>
            <w:r w:rsidR="0073287C" w:rsidRPr="00D77B29">
              <w:rPr>
                <w:rFonts w:hint="eastAsia"/>
                <w:b/>
                <w:bCs/>
              </w:rPr>
              <w:t>CONFIG_FILE</w:t>
            </w:r>
            <w:r w:rsidRPr="00D77B29">
              <w:rPr>
                <w:rFonts w:hint="eastAsia"/>
                <w:b/>
                <w:bCs/>
              </w:rPr>
              <w:t>）</w:t>
            </w:r>
          </w:p>
        </w:tc>
      </w:tr>
      <w:tr w:rsidR="006E4ECD" w:rsidRPr="00D77B29" w14:paraId="5FF646C7" w14:textId="77777777">
        <w:tc>
          <w:tcPr>
            <w:tcW w:w="467" w:type="dxa"/>
          </w:tcPr>
          <w:p w14:paraId="05816BE3" w14:textId="52EDCE2E" w:rsidR="006E4ECD" w:rsidRPr="00D77B29" w:rsidRDefault="00E975D3">
            <w:pPr>
              <w:spacing w:line="380" w:lineRule="exact"/>
              <w:jc w:val="left"/>
              <w:rPr>
                <w:b/>
                <w:bCs/>
              </w:rPr>
            </w:pPr>
            <w:r w:rsidRPr="00D77B29">
              <w:rPr>
                <w:rFonts w:hint="eastAsia"/>
                <w:b/>
                <w:bCs/>
              </w:rPr>
              <w:t>5</w:t>
            </w:r>
          </w:p>
        </w:tc>
        <w:tc>
          <w:tcPr>
            <w:tcW w:w="2051" w:type="dxa"/>
          </w:tcPr>
          <w:p w14:paraId="5114851B" w14:textId="5A3C91A7" w:rsidR="006E4ECD" w:rsidRPr="00D77B29" w:rsidRDefault="00395A4D">
            <w:pPr>
              <w:spacing w:line="380" w:lineRule="exact"/>
              <w:jc w:val="left"/>
              <w:rPr>
                <w:b/>
                <w:bCs/>
              </w:rPr>
            </w:pPr>
            <w:r w:rsidRPr="00D77B29">
              <w:rPr>
                <w:b/>
                <w:bCs/>
              </w:rPr>
              <w:t>IS_ENABLED</w:t>
            </w:r>
          </w:p>
        </w:tc>
        <w:tc>
          <w:tcPr>
            <w:tcW w:w="3119" w:type="dxa"/>
          </w:tcPr>
          <w:p w14:paraId="1B434C01" w14:textId="421ECBBA" w:rsidR="006E4ECD" w:rsidRPr="00D77B29" w:rsidRDefault="00395A4D">
            <w:pPr>
              <w:spacing w:line="380" w:lineRule="exact"/>
              <w:jc w:val="left"/>
              <w:rPr>
                <w:b/>
                <w:bCs/>
              </w:rPr>
            </w:pPr>
            <w:r w:rsidRPr="00D77B29">
              <w:rPr>
                <w:rFonts w:hint="eastAsia"/>
                <w:b/>
                <w:bCs/>
              </w:rPr>
              <w:t>有効フラグ：当該DBを処理対象とするかを制御する(TRUE=対象 / FALSE=対象外)</w:t>
            </w:r>
          </w:p>
        </w:tc>
        <w:tc>
          <w:tcPr>
            <w:tcW w:w="708" w:type="dxa"/>
          </w:tcPr>
          <w:p w14:paraId="7FC78B1D" w14:textId="628777C1" w:rsidR="006E4ECD" w:rsidRPr="00D77B29" w:rsidRDefault="00E975D3">
            <w:pPr>
              <w:spacing w:line="380" w:lineRule="exact"/>
              <w:jc w:val="left"/>
              <w:rPr>
                <w:b/>
                <w:bCs/>
              </w:rPr>
            </w:pPr>
            <w:r w:rsidRPr="00D77B29">
              <w:rPr>
                <w:rFonts w:hint="eastAsia"/>
                <w:b/>
                <w:bCs/>
              </w:rPr>
              <w:t>YES</w:t>
            </w:r>
          </w:p>
        </w:tc>
        <w:tc>
          <w:tcPr>
            <w:tcW w:w="2410" w:type="dxa"/>
          </w:tcPr>
          <w:p w14:paraId="2530E60D" w14:textId="6445C049" w:rsidR="006E4ECD" w:rsidRPr="00D77B29" w:rsidRDefault="00395A4D">
            <w:pPr>
              <w:spacing w:line="380" w:lineRule="exact"/>
              <w:jc w:val="left"/>
              <w:rPr>
                <w:b/>
                <w:bCs/>
              </w:rPr>
            </w:pPr>
            <w:r w:rsidRPr="00D77B29">
              <w:rPr>
                <w:rFonts w:hint="eastAsia"/>
                <w:b/>
                <w:bCs/>
              </w:rPr>
              <w:t>BOOLEAN / 例: TRUE / FALSE / FALSEの場合は対象外とする</w:t>
            </w:r>
          </w:p>
        </w:tc>
      </w:tr>
      <w:tr w:rsidR="006E4ECD" w:rsidRPr="00D77B29" w14:paraId="54CD7E25" w14:textId="77777777">
        <w:tc>
          <w:tcPr>
            <w:tcW w:w="467" w:type="dxa"/>
          </w:tcPr>
          <w:p w14:paraId="13E0B789" w14:textId="080B90BB" w:rsidR="006E4ECD" w:rsidRPr="00D77B29" w:rsidRDefault="00E975D3">
            <w:pPr>
              <w:spacing w:line="380" w:lineRule="exact"/>
              <w:jc w:val="left"/>
              <w:rPr>
                <w:b/>
                <w:bCs/>
              </w:rPr>
            </w:pPr>
            <w:r w:rsidRPr="00D77B29">
              <w:rPr>
                <w:rFonts w:hint="eastAsia"/>
                <w:b/>
                <w:bCs/>
              </w:rPr>
              <w:t>6</w:t>
            </w:r>
          </w:p>
        </w:tc>
        <w:tc>
          <w:tcPr>
            <w:tcW w:w="2051" w:type="dxa"/>
          </w:tcPr>
          <w:p w14:paraId="2EEDB785" w14:textId="618606C6" w:rsidR="006E4ECD" w:rsidRPr="00D77B29" w:rsidRDefault="00395A4D">
            <w:pPr>
              <w:spacing w:line="380" w:lineRule="exact"/>
              <w:jc w:val="left"/>
              <w:rPr>
                <w:b/>
                <w:bCs/>
              </w:rPr>
            </w:pPr>
            <w:r w:rsidRPr="00D77B29">
              <w:rPr>
                <w:b/>
                <w:bCs/>
              </w:rPr>
              <w:t>COMMENTS</w:t>
            </w:r>
          </w:p>
        </w:tc>
        <w:tc>
          <w:tcPr>
            <w:tcW w:w="3119" w:type="dxa"/>
          </w:tcPr>
          <w:p w14:paraId="70A63E5B" w14:textId="729DCB5E" w:rsidR="006E4ECD" w:rsidRPr="00D77B29" w:rsidRDefault="00395A4D">
            <w:pPr>
              <w:spacing w:line="380" w:lineRule="exact"/>
              <w:jc w:val="left"/>
              <w:rPr>
                <w:b/>
                <w:bCs/>
              </w:rPr>
            </w:pPr>
            <w:r w:rsidRPr="00D77B29">
              <w:rPr>
                <w:rFonts w:hint="eastAsia"/>
                <w:b/>
                <w:bCs/>
              </w:rPr>
              <w:t>コメント：補足事項の記載用途</w:t>
            </w:r>
          </w:p>
        </w:tc>
        <w:tc>
          <w:tcPr>
            <w:tcW w:w="708" w:type="dxa"/>
          </w:tcPr>
          <w:p w14:paraId="34B32F7B" w14:textId="4BACA9D4" w:rsidR="006E4ECD" w:rsidRPr="00D77B29" w:rsidRDefault="00395A4D">
            <w:pPr>
              <w:spacing w:line="380" w:lineRule="exact"/>
              <w:jc w:val="left"/>
              <w:rPr>
                <w:b/>
                <w:bCs/>
              </w:rPr>
            </w:pPr>
            <w:r w:rsidRPr="00D77B29">
              <w:rPr>
                <w:rFonts w:hint="eastAsia"/>
                <w:b/>
                <w:bCs/>
              </w:rPr>
              <w:t>NO</w:t>
            </w:r>
          </w:p>
        </w:tc>
        <w:tc>
          <w:tcPr>
            <w:tcW w:w="2410" w:type="dxa"/>
          </w:tcPr>
          <w:p w14:paraId="5931566D" w14:textId="00F3E059" w:rsidR="006E4ECD" w:rsidRPr="00D77B29" w:rsidRDefault="00395A4D">
            <w:pPr>
              <w:spacing w:line="380" w:lineRule="exact"/>
              <w:jc w:val="left"/>
              <w:rPr>
                <w:b/>
                <w:bCs/>
              </w:rPr>
            </w:pPr>
            <w:r w:rsidRPr="00D77B29">
              <w:rPr>
                <w:rFonts w:hint="eastAsia"/>
                <w:b/>
                <w:bCs/>
              </w:rPr>
              <w:t>STRING / 例: - / -</w:t>
            </w:r>
          </w:p>
        </w:tc>
      </w:tr>
    </w:tbl>
    <w:p w14:paraId="13BB1258" w14:textId="77777777" w:rsidR="003334AE" w:rsidRPr="00D77B29" w:rsidRDefault="003334AE" w:rsidP="00416B63">
      <w:pPr>
        <w:spacing w:line="380" w:lineRule="exact"/>
      </w:pPr>
    </w:p>
    <w:p w14:paraId="3D866A7C" w14:textId="1F027B12" w:rsidR="004C1EDE" w:rsidRPr="00D77B29" w:rsidRDefault="004C1EDE" w:rsidP="004C1EDE">
      <w:pPr>
        <w:spacing w:line="380" w:lineRule="exact"/>
        <w:rPr>
          <w:b/>
          <w:bCs/>
        </w:rPr>
      </w:pPr>
      <w:r w:rsidRPr="00D77B29">
        <w:rPr>
          <w:rFonts w:hint="eastAsia"/>
          <w:b/>
          <w:bCs/>
        </w:rPr>
        <w:t>制御ルール</w:t>
      </w:r>
    </w:p>
    <w:p w14:paraId="3DE1C6DB" w14:textId="129DE9E2" w:rsidR="004C1EDE" w:rsidRPr="00D77B29" w:rsidRDefault="00D40D8B" w:rsidP="00D40D8B">
      <w:pPr>
        <w:numPr>
          <w:ilvl w:val="0"/>
          <w:numId w:val="43"/>
        </w:numPr>
        <w:spacing w:before="120" w:line="380" w:lineRule="exact"/>
      </w:pPr>
      <w:r w:rsidRPr="00D77B29">
        <w:rPr>
          <w:rFonts w:hint="eastAsia"/>
        </w:rPr>
        <w:t>IS_ENABLED = FALSE の場合、当該DBは処理対象外とする</w:t>
      </w:r>
    </w:p>
    <w:p w14:paraId="427C04BC" w14:textId="5A048E40" w:rsidR="004C1EDE" w:rsidRPr="00D77B29" w:rsidRDefault="0073287C" w:rsidP="00BA7AE9">
      <w:pPr>
        <w:numPr>
          <w:ilvl w:val="0"/>
          <w:numId w:val="43"/>
        </w:numPr>
        <w:spacing w:before="120" w:line="380" w:lineRule="exact"/>
      </w:pPr>
      <w:r w:rsidRPr="00D77B29">
        <w:rPr>
          <w:rFonts w:hint="eastAsia"/>
        </w:rPr>
        <w:t>CONFIG</w:t>
      </w:r>
      <w:r w:rsidR="00BA7AE9" w:rsidRPr="00D77B29">
        <w:rPr>
          <w:rFonts w:hint="eastAsia"/>
        </w:rPr>
        <w:t xml:space="preserve">_SCHEMA_NAME および </w:t>
      </w:r>
      <w:r w:rsidRPr="00D77B29">
        <w:rPr>
          <w:rFonts w:hint="eastAsia"/>
        </w:rPr>
        <w:t>CONFIG</w:t>
      </w:r>
      <w:r w:rsidR="00BA7AE9" w:rsidRPr="00D77B29">
        <w:rPr>
          <w:rFonts w:hint="eastAsia"/>
        </w:rPr>
        <w:t>_TABLE_NAME は原則固定値とする</w:t>
      </w:r>
    </w:p>
    <w:p w14:paraId="30C507DC" w14:textId="77777777" w:rsidR="004C1EDE" w:rsidRPr="00D77B29" w:rsidRDefault="004C1EDE" w:rsidP="00416B63">
      <w:pPr>
        <w:spacing w:line="380" w:lineRule="exact"/>
      </w:pPr>
    </w:p>
    <w:p w14:paraId="5775F124" w14:textId="77777777" w:rsidR="003334AE" w:rsidRPr="00D77B29" w:rsidRDefault="003334AE" w:rsidP="00416B63">
      <w:pPr>
        <w:spacing w:line="380" w:lineRule="exact"/>
      </w:pPr>
    </w:p>
    <w:p w14:paraId="6E49842B" w14:textId="547026A3" w:rsidR="008320D0" w:rsidRPr="00D77B29" w:rsidRDefault="006B06D0" w:rsidP="008320D0">
      <w:pPr>
        <w:pStyle w:val="Heading2"/>
        <w:spacing w:after="180" w:line="380" w:lineRule="exact"/>
        <w:rPr>
          <w:rFonts w:ascii="Yu Mincho" w:eastAsia="Yu Mincho" w:hAnsi="Yu Mincho"/>
        </w:rPr>
      </w:pPr>
      <w:bookmarkStart w:id="17" w:name="_Toc230958813"/>
      <w:r w:rsidRPr="00D77B29">
        <w:rPr>
          <w:rFonts w:ascii="Yu Mincho" w:eastAsia="Yu Mincho" w:hAnsi="Yu Mincho" w:hint="eastAsia"/>
        </w:rPr>
        <w:t>データ更新方式（</w:t>
      </w:r>
      <w:r w:rsidR="0073287C" w:rsidRPr="00D77B29">
        <w:rPr>
          <w:rFonts w:ascii="Yu Mincho" w:eastAsia="Yu Mincho" w:hAnsi="Yu Mincho" w:hint="eastAsia"/>
        </w:rPr>
        <w:t>CONFIG</w:t>
      </w:r>
      <w:r w:rsidR="00B31D3F" w:rsidRPr="00D77B29">
        <w:rPr>
          <w:rFonts w:ascii="Yu Mincho" w:eastAsia="Yu Mincho" w:hAnsi="Yu Mincho" w:hint="eastAsia"/>
        </w:rPr>
        <w:t>_FILE</w:t>
      </w:r>
      <w:r w:rsidRPr="00D77B29">
        <w:rPr>
          <w:rFonts w:ascii="Yu Mincho" w:eastAsia="Yu Mincho" w:hAnsi="Yu Mincho" w:hint="eastAsia"/>
        </w:rPr>
        <w:t>駆動・明示的フラグ方式）</w:t>
      </w:r>
      <w:bookmarkEnd w:id="17"/>
    </w:p>
    <w:p w14:paraId="15606A2C" w14:textId="00171BAF" w:rsidR="008320D0" w:rsidRPr="00D77B29" w:rsidRDefault="008320D0" w:rsidP="008320D0">
      <w:pPr>
        <w:spacing w:line="380" w:lineRule="exact"/>
      </w:pPr>
      <w:r w:rsidRPr="00D77B29">
        <w:rPr>
          <w:rFonts w:hint="eastAsia"/>
        </w:rPr>
        <w:t xml:space="preserve">本連携において、Snowflake 側の汎用取込プロシージャは、ファイル内の </w:t>
      </w:r>
      <w:r w:rsidR="00CA7316" w:rsidRPr="00D77B29">
        <w:rPr>
          <w:rFonts w:hint="eastAsia"/>
        </w:rPr>
        <w:t>SNOWFLAKE_LOADTYPE</w:t>
      </w:r>
      <w:r w:rsidRPr="00D77B29">
        <w:rPr>
          <w:rFonts w:hint="eastAsia"/>
        </w:rPr>
        <w:t xml:space="preserve"> に基づき、以下の順序で処理を実行する。</w:t>
      </w:r>
    </w:p>
    <w:p w14:paraId="2ED5D9E6" w14:textId="77777777" w:rsidR="008320D0" w:rsidRPr="00D77B29" w:rsidRDefault="008320D0" w:rsidP="008320D0">
      <w:pPr>
        <w:spacing w:line="380" w:lineRule="exact"/>
      </w:pPr>
    </w:p>
    <w:p w14:paraId="5D152412" w14:textId="77777777" w:rsidR="008320D0" w:rsidRPr="00D77B29" w:rsidRDefault="008320D0" w:rsidP="008320D0">
      <w:pPr>
        <w:spacing w:line="380" w:lineRule="exact"/>
        <w:rPr>
          <w:b/>
          <w:bCs/>
        </w:rPr>
      </w:pPr>
      <w:r w:rsidRPr="00D77B29">
        <w:rPr>
          <w:rFonts w:hint="eastAsia"/>
          <w:b/>
          <w:bCs/>
        </w:rPr>
        <w:t xml:space="preserve">① TEMP テーブルへの受入（Load to TEMP）  </w:t>
      </w:r>
    </w:p>
    <w:p w14:paraId="7F1D7081" w14:textId="49C9270C" w:rsidR="008D457E" w:rsidRPr="00D77B29" w:rsidRDefault="008D457E" w:rsidP="008D457E">
      <w:pPr>
        <w:spacing w:line="380" w:lineRule="exact"/>
      </w:pPr>
      <w:r w:rsidRPr="00D77B29">
        <w:rPr>
          <w:rFonts w:hint="eastAsia"/>
        </w:rPr>
        <w:t>ステージ（</w:t>
      </w:r>
      <w:r w:rsidR="0073287C" w:rsidRPr="00D77B29">
        <w:rPr>
          <w:rFonts w:hint="eastAsia"/>
        </w:rPr>
        <w:t>CONFIG_FILE</w:t>
      </w:r>
      <w:r w:rsidRPr="00D77B29">
        <w:rPr>
          <w:rFonts w:hint="eastAsia"/>
        </w:rPr>
        <w:t>.STAGE_NAME）上に配置された対象ファイルを、</w:t>
      </w:r>
      <w:r w:rsidR="0073287C" w:rsidRPr="00D77B29">
        <w:rPr>
          <w:rFonts w:hint="eastAsia"/>
        </w:rPr>
        <w:t>CONFIG_FILE</w:t>
      </w:r>
      <w:r w:rsidRPr="00D77B29">
        <w:rPr>
          <w:rFonts w:hint="eastAsia"/>
        </w:rPr>
        <w:t>.TEMP_TABLE に定義された TEMP テーブルへロードする。</w:t>
      </w:r>
    </w:p>
    <w:p w14:paraId="277206A4" w14:textId="77777777" w:rsidR="008D457E" w:rsidRPr="00D77B29" w:rsidRDefault="008D457E" w:rsidP="008D457E">
      <w:pPr>
        <w:spacing w:line="380" w:lineRule="exact"/>
      </w:pPr>
      <w:r w:rsidRPr="00D77B29">
        <w:rPr>
          <w:rFonts w:hint="eastAsia"/>
        </w:rPr>
        <w:t>TEMP テーブルは全列文字列型（VARCHAR）で定義されるものとする。</w:t>
      </w:r>
    </w:p>
    <w:p w14:paraId="28972D4A" w14:textId="26831AAA" w:rsidR="008320D0" w:rsidRPr="00D77B29" w:rsidRDefault="008D457E" w:rsidP="008D457E">
      <w:pPr>
        <w:spacing w:line="380" w:lineRule="exact"/>
      </w:pPr>
      <w:r w:rsidRPr="00D77B29">
        <w:rPr>
          <w:rFonts w:hint="eastAsia"/>
        </w:rPr>
        <w:t xml:space="preserve">ヘッダー行の扱いは </w:t>
      </w:r>
      <w:r w:rsidR="0073287C" w:rsidRPr="00D77B29">
        <w:rPr>
          <w:rFonts w:hint="eastAsia"/>
        </w:rPr>
        <w:t>CONFIG_FILE</w:t>
      </w:r>
      <w:r w:rsidRPr="00D77B29">
        <w:rPr>
          <w:rFonts w:hint="eastAsia"/>
        </w:rPr>
        <w:t>.HAS_HEADER の設定値に従う。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3096"/>
      </w:tblGrid>
      <w:tr w:rsidR="00FC3450" w:rsidRPr="00D77B29" w14:paraId="132033F2" w14:textId="77777777">
        <w:tc>
          <w:tcPr>
            <w:tcW w:w="0" w:type="auto"/>
          </w:tcPr>
          <w:p w14:paraId="1C7F955A" w14:textId="77777777" w:rsidR="00FC3450" w:rsidRPr="00D77B29" w:rsidRDefault="00FC3450" w:rsidP="00F865B0">
            <w:pPr>
              <w:spacing w:line="380" w:lineRule="exact"/>
              <w:jc w:val="left"/>
              <w:rPr>
                <w:b/>
                <w:bCs/>
              </w:rPr>
            </w:pPr>
            <w:r w:rsidRPr="00D77B29">
              <w:rPr>
                <w:b/>
                <w:bCs/>
              </w:rPr>
              <w:t>HAS_HEADER</w:t>
            </w:r>
          </w:p>
        </w:tc>
        <w:tc>
          <w:tcPr>
            <w:tcW w:w="0" w:type="auto"/>
          </w:tcPr>
          <w:p w14:paraId="659152BE" w14:textId="77777777" w:rsidR="00FC3450" w:rsidRPr="00D77B29" w:rsidRDefault="00FC3450" w:rsidP="00F865B0">
            <w:pPr>
              <w:spacing w:line="380" w:lineRule="exact"/>
              <w:jc w:val="left"/>
              <w:rPr>
                <w:b/>
                <w:bCs/>
              </w:rPr>
            </w:pPr>
            <w:r w:rsidRPr="00D77B29">
              <w:rPr>
                <w:b/>
                <w:bCs/>
              </w:rPr>
              <w:t>動作</w:t>
            </w:r>
          </w:p>
        </w:tc>
      </w:tr>
      <w:tr w:rsidR="00FC3450" w:rsidRPr="00D77B29" w14:paraId="6A51F25E" w14:textId="77777777">
        <w:tc>
          <w:tcPr>
            <w:tcW w:w="0" w:type="auto"/>
          </w:tcPr>
          <w:p w14:paraId="55757420" w14:textId="77777777" w:rsidR="00FC3450" w:rsidRPr="00D77B29" w:rsidRDefault="00FC3450" w:rsidP="00F865B0">
            <w:pPr>
              <w:spacing w:line="380" w:lineRule="exact"/>
              <w:jc w:val="left"/>
            </w:pPr>
            <w:r w:rsidRPr="00D77B29">
              <w:t>1</w:t>
            </w:r>
          </w:p>
        </w:tc>
        <w:tc>
          <w:tcPr>
            <w:tcW w:w="0" w:type="auto"/>
          </w:tcPr>
          <w:p w14:paraId="15F4C5B8" w14:textId="77777777" w:rsidR="00FC3450" w:rsidRPr="00D77B29" w:rsidRDefault="00FC3450" w:rsidP="00F865B0">
            <w:pPr>
              <w:spacing w:line="380" w:lineRule="exact"/>
              <w:jc w:val="left"/>
            </w:pPr>
            <w:r w:rsidRPr="00D77B29">
              <w:t>先頭行をヘッダーとして読み飛ばす</w:t>
            </w:r>
          </w:p>
        </w:tc>
      </w:tr>
      <w:tr w:rsidR="00FC3450" w:rsidRPr="00D77B29" w14:paraId="51319966" w14:textId="77777777">
        <w:tc>
          <w:tcPr>
            <w:tcW w:w="0" w:type="auto"/>
          </w:tcPr>
          <w:p w14:paraId="64CBE7C6" w14:textId="77777777" w:rsidR="00FC3450" w:rsidRPr="00D77B29" w:rsidRDefault="00FC3450" w:rsidP="00F865B0">
            <w:pPr>
              <w:spacing w:line="380" w:lineRule="exact"/>
              <w:jc w:val="left"/>
            </w:pPr>
            <w:r w:rsidRPr="00D77B29">
              <w:t>0</w:t>
            </w:r>
          </w:p>
        </w:tc>
        <w:tc>
          <w:tcPr>
            <w:tcW w:w="0" w:type="auto"/>
          </w:tcPr>
          <w:p w14:paraId="7D8778C8" w14:textId="77777777" w:rsidR="00FC3450" w:rsidRPr="00D77B29" w:rsidRDefault="00FC3450" w:rsidP="00F865B0">
            <w:pPr>
              <w:spacing w:line="380" w:lineRule="exact"/>
              <w:jc w:val="left"/>
            </w:pPr>
            <w:r w:rsidRPr="00D77B29">
              <w:t>先頭行からデータとしてロードする</w:t>
            </w:r>
          </w:p>
        </w:tc>
      </w:tr>
    </w:tbl>
    <w:p w14:paraId="2FA41D31" w14:textId="77777777" w:rsidR="008D457E" w:rsidRPr="00D77B29" w:rsidRDefault="008D457E" w:rsidP="008D457E">
      <w:pPr>
        <w:spacing w:line="380" w:lineRule="exact"/>
      </w:pPr>
    </w:p>
    <w:p w14:paraId="39E03B01" w14:textId="2755550C" w:rsidR="00BC7190" w:rsidRPr="00D77B29" w:rsidRDefault="000B3C2F" w:rsidP="000B3C2F">
      <w:pPr>
        <w:spacing w:line="380" w:lineRule="exact"/>
      </w:pPr>
      <w:r w:rsidRPr="00D77B29">
        <w:rPr>
          <w:rFonts w:hint="eastAsia"/>
        </w:rPr>
        <w:t xml:space="preserve">TEMPテーブルへのロード後、データ行の列数が </w:t>
      </w:r>
      <w:r w:rsidR="0073287C" w:rsidRPr="00D77B29">
        <w:rPr>
          <w:rFonts w:hint="eastAsia"/>
        </w:rPr>
        <w:t>CONFIG_FILE</w:t>
      </w:r>
      <w:r w:rsidRPr="00D77B29">
        <w:rPr>
          <w:rFonts w:hint="eastAsia"/>
        </w:rPr>
        <w:t xml:space="preserve">.COLUMN_COUNT と一致していることを確認する。また、HAS_HEADER = 1 の場合は、ヘッダー行についても列数が </w:t>
      </w:r>
      <w:r w:rsidR="0073287C" w:rsidRPr="00D77B29">
        <w:rPr>
          <w:rFonts w:hint="eastAsia"/>
        </w:rPr>
        <w:t>CONFIG_FILE</w:t>
      </w:r>
      <w:r w:rsidRPr="00D77B29">
        <w:rPr>
          <w:rFonts w:hint="eastAsia"/>
        </w:rPr>
        <w:t>.COLUMN_COUNT と一致していることを確認する。</w:t>
      </w:r>
      <w:r w:rsidR="00BC7190" w:rsidRPr="00D77B29">
        <w:t xml:space="preserve"> 一致しない場合はデータ構造不整合エラーとし、 後続の削除・</w:t>
      </w:r>
      <w:r w:rsidR="005C53CA" w:rsidRPr="00D77B29">
        <w:rPr>
          <w:rFonts w:hint="eastAsia"/>
        </w:rPr>
        <w:t>更新・</w:t>
      </w:r>
      <w:r w:rsidR="00BC7190" w:rsidRPr="00D77B29">
        <w:t>挿入処理は実行せず異常終了とする。</w:t>
      </w:r>
    </w:p>
    <w:p w14:paraId="20C0A865" w14:textId="77777777" w:rsidR="008D457E" w:rsidRPr="00D77B29" w:rsidRDefault="008D457E" w:rsidP="008D457E">
      <w:pPr>
        <w:spacing w:line="380" w:lineRule="exact"/>
      </w:pPr>
    </w:p>
    <w:p w14:paraId="2997C6C0" w14:textId="76E8BEB6" w:rsidR="0015367D" w:rsidRPr="00D77B29" w:rsidRDefault="008320D0" w:rsidP="0015367D">
      <w:pPr>
        <w:spacing w:line="380" w:lineRule="exact"/>
        <w:rPr>
          <w:b/>
          <w:bCs/>
        </w:rPr>
      </w:pPr>
      <w:r w:rsidRPr="00D77B29">
        <w:rPr>
          <w:rFonts w:hint="eastAsia"/>
          <w:b/>
          <w:bCs/>
        </w:rPr>
        <w:t xml:space="preserve">② 既存データの物理削除（D フラグ処理）  </w:t>
      </w:r>
    </w:p>
    <w:p w14:paraId="3EB078C2" w14:textId="569579F4" w:rsidR="0015367D" w:rsidRPr="00D77B29" w:rsidRDefault="0015367D" w:rsidP="0015367D">
      <w:pPr>
        <w:spacing w:line="380" w:lineRule="exact"/>
      </w:pPr>
      <w:r w:rsidRPr="00D77B29">
        <w:rPr>
          <w:rFonts w:hint="eastAsia"/>
        </w:rPr>
        <w:t>TEMP テーブル内にロードされたデータのうち、処理区分フラグが「D（Delete）」のレコードを読み取り、</w:t>
      </w:r>
      <w:r w:rsidR="0073287C" w:rsidRPr="00D77B29">
        <w:rPr>
          <w:rFonts w:hint="eastAsia"/>
        </w:rPr>
        <w:t>CONFIG_FILE</w:t>
      </w:r>
      <w:r w:rsidRPr="00D77B29">
        <w:rPr>
          <w:rFonts w:hint="eastAsia"/>
        </w:rPr>
        <w:t>.SEARCH_KEY_FIELDS に定義されたキー列に基づき、本番テーブル（</w:t>
      </w:r>
      <w:r w:rsidR="0073287C" w:rsidRPr="00D77B29">
        <w:rPr>
          <w:rFonts w:hint="eastAsia"/>
        </w:rPr>
        <w:t>CONFIG_FILE</w:t>
      </w:r>
      <w:r w:rsidRPr="00D77B29">
        <w:rPr>
          <w:rFonts w:hint="eastAsia"/>
        </w:rPr>
        <w:t>.TARGET_TABLE）から該当データを削除する。</w:t>
      </w:r>
    </w:p>
    <w:p w14:paraId="07DD210F" w14:textId="71991FA9" w:rsidR="0040211B" w:rsidRPr="00D77B29" w:rsidRDefault="0015367D" w:rsidP="0015367D">
      <w:pPr>
        <w:spacing w:line="380" w:lineRule="exact"/>
      </w:pPr>
      <w:r w:rsidRPr="00D77B29">
        <w:rPr>
          <w:rFonts w:hint="eastAsia"/>
        </w:rPr>
        <w:t>削除対象は、TEMP テーブル上の D レコードと本番テーブル上の同一キー列を等価条件で突合することにより特定する。</w:t>
      </w:r>
      <w:r w:rsidR="00FE4302" w:rsidRPr="00D77B29">
        <w:rPr>
          <w:rFonts w:hint="eastAsia"/>
        </w:rPr>
        <w:t xml:space="preserve">キー列の特定方法は </w:t>
      </w:r>
      <w:r w:rsidR="0073287C" w:rsidRPr="00D77B29">
        <w:rPr>
          <w:rFonts w:hint="eastAsia"/>
        </w:rPr>
        <w:t>CONFIG_FILE</w:t>
      </w:r>
      <w:r w:rsidR="00FE4302" w:rsidRPr="00D77B29">
        <w:rPr>
          <w:rFonts w:hint="eastAsia"/>
        </w:rPr>
        <w:t>.HAS_HEADER の設定値により異なる。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4679"/>
      </w:tblGrid>
      <w:tr w:rsidR="00FE4302" w:rsidRPr="00D77B29" w14:paraId="4B5EE7AB" w14:textId="77777777">
        <w:tc>
          <w:tcPr>
            <w:tcW w:w="0" w:type="auto"/>
          </w:tcPr>
          <w:p w14:paraId="1F8B7340" w14:textId="77777777" w:rsidR="00FE4302" w:rsidRPr="00D77B29" w:rsidRDefault="00FE4302" w:rsidP="00F865B0">
            <w:pPr>
              <w:spacing w:line="380" w:lineRule="exact"/>
              <w:jc w:val="left"/>
              <w:rPr>
                <w:b/>
                <w:bCs/>
              </w:rPr>
            </w:pPr>
            <w:r w:rsidRPr="00D77B29">
              <w:rPr>
                <w:b/>
                <w:bCs/>
              </w:rPr>
              <w:t>HAS_HEADER</w:t>
            </w:r>
          </w:p>
        </w:tc>
        <w:tc>
          <w:tcPr>
            <w:tcW w:w="0" w:type="auto"/>
          </w:tcPr>
          <w:p w14:paraId="43D13158" w14:textId="77777777" w:rsidR="00FE4302" w:rsidRPr="00D77B29" w:rsidRDefault="00FE4302" w:rsidP="00F865B0">
            <w:pPr>
              <w:spacing w:line="380" w:lineRule="exact"/>
              <w:jc w:val="left"/>
              <w:rPr>
                <w:b/>
                <w:bCs/>
              </w:rPr>
            </w:pPr>
            <w:r w:rsidRPr="00D77B29">
              <w:rPr>
                <w:b/>
                <w:bCs/>
              </w:rPr>
              <w:t>キー列の特定方法</w:t>
            </w:r>
          </w:p>
        </w:tc>
      </w:tr>
      <w:tr w:rsidR="00FE4302" w:rsidRPr="00D77B29" w14:paraId="0D88A345" w14:textId="77777777">
        <w:tc>
          <w:tcPr>
            <w:tcW w:w="0" w:type="auto"/>
          </w:tcPr>
          <w:p w14:paraId="12EA57C7" w14:textId="77777777" w:rsidR="00FE4302" w:rsidRPr="00D77B29" w:rsidRDefault="00FE4302" w:rsidP="00F865B0">
            <w:pPr>
              <w:spacing w:line="380" w:lineRule="exact"/>
              <w:jc w:val="left"/>
            </w:pPr>
            <w:r w:rsidRPr="00D77B29">
              <w:t>1</w:t>
            </w:r>
          </w:p>
        </w:tc>
        <w:tc>
          <w:tcPr>
            <w:tcW w:w="0" w:type="auto"/>
          </w:tcPr>
          <w:p w14:paraId="433619CD" w14:textId="77777777" w:rsidR="00FE4302" w:rsidRPr="00D77B29" w:rsidRDefault="00FE4302" w:rsidP="00F865B0">
            <w:pPr>
              <w:spacing w:line="380" w:lineRule="exact"/>
              <w:jc w:val="left"/>
            </w:pPr>
            <w:r w:rsidRPr="00D77B29">
              <w:t>SEARCH_KEY_FIELDS に定義された列名で特定</w:t>
            </w:r>
          </w:p>
        </w:tc>
      </w:tr>
      <w:tr w:rsidR="00FE4302" w:rsidRPr="00D77B29" w14:paraId="51661536" w14:textId="77777777">
        <w:tc>
          <w:tcPr>
            <w:tcW w:w="0" w:type="auto"/>
          </w:tcPr>
          <w:p w14:paraId="4DEC40B8" w14:textId="77777777" w:rsidR="00FE4302" w:rsidRPr="00D77B29" w:rsidRDefault="00FE4302" w:rsidP="00F865B0">
            <w:pPr>
              <w:spacing w:line="380" w:lineRule="exact"/>
              <w:jc w:val="left"/>
            </w:pPr>
            <w:r w:rsidRPr="00D77B29">
              <w:t>0</w:t>
            </w:r>
          </w:p>
        </w:tc>
        <w:tc>
          <w:tcPr>
            <w:tcW w:w="0" w:type="auto"/>
          </w:tcPr>
          <w:p w14:paraId="7B7BA496" w14:textId="77777777" w:rsidR="00FE4302" w:rsidRPr="00D77B29" w:rsidRDefault="00FE4302" w:rsidP="00F865B0">
            <w:pPr>
              <w:spacing w:line="380" w:lineRule="exact"/>
              <w:jc w:val="left"/>
            </w:pPr>
            <w:r w:rsidRPr="00D77B29">
              <w:t>SEARCH_KEY_POSITIONS に定義された列位置で特定</w:t>
            </w:r>
          </w:p>
        </w:tc>
      </w:tr>
    </w:tbl>
    <w:p w14:paraId="3CBA086B" w14:textId="77777777" w:rsidR="007418FD" w:rsidRPr="00D77B29" w:rsidRDefault="007418FD" w:rsidP="008320D0">
      <w:pPr>
        <w:spacing w:line="380" w:lineRule="exact"/>
      </w:pPr>
    </w:p>
    <w:p w14:paraId="03ABCE96" w14:textId="1CA924D8" w:rsidR="00D86E7D" w:rsidRPr="00D77B29" w:rsidRDefault="00D86E7D" w:rsidP="00D86E7D">
      <w:pPr>
        <w:spacing w:line="380" w:lineRule="exact"/>
        <w:rPr>
          <w:b/>
          <w:bCs/>
        </w:rPr>
      </w:pPr>
      <w:r w:rsidRPr="00D77B29">
        <w:rPr>
          <w:rFonts w:hint="eastAsia"/>
          <w:b/>
          <w:bCs/>
        </w:rPr>
        <w:t>③ 既存データの更新（U フラグ処理）</w:t>
      </w:r>
    </w:p>
    <w:p w14:paraId="71210A42" w14:textId="2F5739F3" w:rsidR="00D86E7D" w:rsidRPr="00D77B29" w:rsidRDefault="00D86E7D" w:rsidP="00D86E7D">
      <w:pPr>
        <w:spacing w:line="380" w:lineRule="exact"/>
      </w:pPr>
      <w:r w:rsidRPr="00D77B29">
        <w:rPr>
          <w:rFonts w:hint="eastAsia"/>
        </w:rPr>
        <w:t>TEMP テーブル内にロードされたデータのうち、処理区分フラグが「U（Update）」のレコードを読み取り、</w:t>
      </w:r>
      <w:r w:rsidR="0073287C" w:rsidRPr="00D77B29">
        <w:rPr>
          <w:rFonts w:hint="eastAsia"/>
        </w:rPr>
        <w:t>CONFIG_FILE</w:t>
      </w:r>
      <w:r w:rsidRPr="00D77B29">
        <w:rPr>
          <w:rFonts w:hint="eastAsia"/>
        </w:rPr>
        <w:t>.SEARCH_KEY_FIELDS に定義されたキー列に基づき、本番テーブル（</w:t>
      </w:r>
      <w:r w:rsidR="0073287C" w:rsidRPr="00D77B29">
        <w:rPr>
          <w:rFonts w:hint="eastAsia"/>
        </w:rPr>
        <w:t>CONFIG_FILE</w:t>
      </w:r>
      <w:r w:rsidRPr="00D77B29">
        <w:rPr>
          <w:rFonts w:hint="eastAsia"/>
        </w:rPr>
        <w:t>.TARGET_TABLE）上の既存レコードを更新する。</w:t>
      </w:r>
    </w:p>
    <w:p w14:paraId="1B9387E8" w14:textId="77777777" w:rsidR="00D86E7D" w:rsidRPr="00D77B29" w:rsidRDefault="00D86E7D" w:rsidP="00D86E7D">
      <w:pPr>
        <w:spacing w:line="380" w:lineRule="exact"/>
      </w:pPr>
    </w:p>
    <w:p w14:paraId="05D18190" w14:textId="5F6CB5F0" w:rsidR="00D86E7D" w:rsidRPr="00D77B29" w:rsidRDefault="00D86E7D" w:rsidP="00D86E7D">
      <w:pPr>
        <w:spacing w:line="380" w:lineRule="exact"/>
      </w:pPr>
      <w:r w:rsidRPr="00D77B29">
        <w:rPr>
          <w:rFonts w:hint="eastAsia"/>
        </w:rPr>
        <w:t>更新対象は、TEMP テーブル上の U レコードと本番テーブル上の同一キー列を等価条件で突合することにより特定する。キー列の特定方法は D フラグ処理と同様に、</w:t>
      </w:r>
      <w:r w:rsidR="0073287C" w:rsidRPr="00D77B29">
        <w:rPr>
          <w:rFonts w:hint="eastAsia"/>
        </w:rPr>
        <w:t>CONFIG_FILE</w:t>
      </w:r>
      <w:r w:rsidRPr="00D77B29">
        <w:rPr>
          <w:rFonts w:hint="eastAsia"/>
        </w:rPr>
        <w:t>.HAS_HEADER の設定値に従う。</w:t>
      </w:r>
    </w:p>
    <w:p w14:paraId="51642038" w14:textId="77777777" w:rsidR="00D86E7D" w:rsidRPr="00D77B29" w:rsidRDefault="00D86E7D" w:rsidP="00D86E7D">
      <w:pPr>
        <w:spacing w:line="380" w:lineRule="exact"/>
      </w:pPr>
    </w:p>
    <w:p w14:paraId="6745CF3D" w14:textId="0934D2F2" w:rsidR="0081260A" w:rsidRPr="00D77B29" w:rsidRDefault="00D86E7D" w:rsidP="00D86E7D">
      <w:pPr>
        <w:spacing w:line="380" w:lineRule="exact"/>
      </w:pPr>
      <w:r w:rsidRPr="00D77B29">
        <w:rPr>
          <w:rFonts w:hint="eastAsia"/>
        </w:rPr>
        <w:t>U フラグ処理では、キー列を除く更新対象列について、本番テーブルの列定義に従って適切な型変換（CAST）を行ったうえで更新する。</w:t>
      </w:r>
    </w:p>
    <w:p w14:paraId="479430D5" w14:textId="77777777" w:rsidR="0081260A" w:rsidRPr="00D77B29" w:rsidRDefault="0081260A" w:rsidP="008320D0">
      <w:pPr>
        <w:spacing w:line="380" w:lineRule="exact"/>
      </w:pPr>
    </w:p>
    <w:p w14:paraId="42EB856C" w14:textId="52D83268" w:rsidR="008320D0" w:rsidRPr="00D77B29" w:rsidRDefault="00D86E7D" w:rsidP="008320D0">
      <w:pPr>
        <w:spacing w:line="380" w:lineRule="exact"/>
        <w:rPr>
          <w:b/>
          <w:bCs/>
        </w:rPr>
      </w:pPr>
      <w:r w:rsidRPr="00D77B29">
        <w:rPr>
          <w:rFonts w:hint="eastAsia"/>
          <w:b/>
          <w:bCs/>
        </w:rPr>
        <w:t>④</w:t>
      </w:r>
      <w:r w:rsidR="008320D0" w:rsidRPr="00D77B29">
        <w:rPr>
          <w:rFonts w:hint="eastAsia"/>
          <w:b/>
          <w:bCs/>
        </w:rPr>
        <w:t xml:space="preserve"> 本番テーブルへの反映（I フラグ処理・型変換）</w:t>
      </w:r>
    </w:p>
    <w:p w14:paraId="45769018" w14:textId="74BC5D59" w:rsidR="00D66522" w:rsidRPr="00D77B29" w:rsidRDefault="00D66522" w:rsidP="00D66522">
      <w:pPr>
        <w:spacing w:line="380" w:lineRule="exact"/>
      </w:pPr>
      <w:r w:rsidRPr="00D77B29">
        <w:rPr>
          <w:rFonts w:hint="eastAsia"/>
        </w:rPr>
        <w:t>TEMP テーブル内にロードされたデータのうち、処理区分フラグが「I（Insert）」のレコードを抽出し、本番テーブル（</w:t>
      </w:r>
      <w:r w:rsidR="0073287C" w:rsidRPr="00D77B29">
        <w:rPr>
          <w:rFonts w:hint="eastAsia"/>
        </w:rPr>
        <w:t>CONFIG_FILE</w:t>
      </w:r>
      <w:r w:rsidRPr="00D77B29">
        <w:rPr>
          <w:rFonts w:hint="eastAsia"/>
        </w:rPr>
        <w:t>.TARGET_TABLE）へ一括挿入する。</w:t>
      </w:r>
    </w:p>
    <w:p w14:paraId="7082CC5F" w14:textId="77777777" w:rsidR="00D66522" w:rsidRPr="00D77B29" w:rsidRDefault="00D66522" w:rsidP="00D66522">
      <w:pPr>
        <w:spacing w:line="380" w:lineRule="exact"/>
      </w:pPr>
      <w:r w:rsidRPr="00D77B29">
        <w:rPr>
          <w:rFonts w:hint="eastAsia"/>
        </w:rPr>
        <w:t>TEMP テーブルは全列文字列型（VARCHAR）として受け入れているため、本番テーブルへの反映時に各列定義に従って適切な型変換（CAST）を行う。</w:t>
      </w:r>
    </w:p>
    <w:p w14:paraId="17F759D6" w14:textId="64E748AD" w:rsidR="008320D0" w:rsidRPr="00D77B29" w:rsidRDefault="00D66522" w:rsidP="00D66522">
      <w:pPr>
        <w:spacing w:line="380" w:lineRule="exact"/>
      </w:pPr>
      <w:r w:rsidRPr="00D77B29">
        <w:rPr>
          <w:rFonts w:hint="eastAsia"/>
        </w:rPr>
        <w:t>なお、数値列および日付列については、送信側にて Snowflake 側で CAST 可能な値のみを出力することを前提とする。</w:t>
      </w:r>
    </w:p>
    <w:p w14:paraId="1ABE6E64" w14:textId="77777777" w:rsidR="001E43AE" w:rsidRPr="00D77B29" w:rsidRDefault="001E43AE" w:rsidP="00D66522">
      <w:pPr>
        <w:spacing w:line="380" w:lineRule="exact"/>
      </w:pPr>
    </w:p>
    <w:p w14:paraId="2B1C50FD" w14:textId="16558A16" w:rsidR="001E43AE" w:rsidRPr="00D77B29" w:rsidRDefault="001E43AE" w:rsidP="001E43AE">
      <w:pPr>
        <w:spacing w:line="380" w:lineRule="exact"/>
        <w:rPr>
          <w:b/>
          <w:bCs/>
        </w:rPr>
      </w:pPr>
      <w:r w:rsidRPr="00D77B29">
        <w:rPr>
          <w:rFonts w:hint="eastAsia"/>
          <w:b/>
          <w:bCs/>
        </w:rPr>
        <w:t>処理フローの概要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1205"/>
        <w:gridCol w:w="6669"/>
      </w:tblGrid>
      <w:tr w:rsidR="00896BCB" w:rsidRPr="00D77B29" w14:paraId="12CCB4AC" w14:textId="77777777">
        <w:tc>
          <w:tcPr>
            <w:tcW w:w="0" w:type="auto"/>
          </w:tcPr>
          <w:p w14:paraId="56D018B0" w14:textId="38A04A11" w:rsidR="00896BCB" w:rsidRPr="00D77B29" w:rsidRDefault="00896BCB" w:rsidP="00F865B0">
            <w:pPr>
              <w:spacing w:line="380" w:lineRule="exact"/>
              <w:jc w:val="left"/>
              <w:rPr>
                <w:b/>
                <w:bCs/>
              </w:rPr>
            </w:pPr>
            <w:r w:rsidRPr="00D77B29">
              <w:rPr>
                <w:rFonts w:hint="eastAsia"/>
                <w:b/>
                <w:bCs/>
              </w:rPr>
              <w:t>Step</w:t>
            </w:r>
          </w:p>
        </w:tc>
        <w:tc>
          <w:tcPr>
            <w:tcW w:w="1239" w:type="dxa"/>
          </w:tcPr>
          <w:p w14:paraId="084FF633" w14:textId="77777777" w:rsidR="00896BCB" w:rsidRPr="00D77B29" w:rsidRDefault="00896BCB" w:rsidP="00F865B0">
            <w:pPr>
              <w:spacing w:line="380" w:lineRule="exact"/>
              <w:jc w:val="left"/>
              <w:rPr>
                <w:b/>
                <w:bCs/>
              </w:rPr>
            </w:pPr>
            <w:r w:rsidRPr="00D77B29">
              <w:rPr>
                <w:b/>
                <w:bCs/>
              </w:rPr>
              <w:t>処理名</w:t>
            </w:r>
          </w:p>
        </w:tc>
        <w:tc>
          <w:tcPr>
            <w:tcW w:w="6911" w:type="dxa"/>
          </w:tcPr>
          <w:p w14:paraId="7EA4C955" w14:textId="77777777" w:rsidR="00896BCB" w:rsidRPr="00D77B29" w:rsidRDefault="00896BCB" w:rsidP="00F865B0">
            <w:pPr>
              <w:spacing w:line="380" w:lineRule="exact"/>
              <w:jc w:val="left"/>
              <w:rPr>
                <w:b/>
                <w:bCs/>
              </w:rPr>
            </w:pPr>
            <w:r w:rsidRPr="00D77B29">
              <w:rPr>
                <w:b/>
                <w:bCs/>
              </w:rPr>
              <w:t>内容</w:t>
            </w:r>
          </w:p>
        </w:tc>
      </w:tr>
      <w:tr w:rsidR="00896BCB" w:rsidRPr="00D77B29" w14:paraId="7E3E9DCA" w14:textId="77777777">
        <w:tc>
          <w:tcPr>
            <w:tcW w:w="0" w:type="auto"/>
          </w:tcPr>
          <w:p w14:paraId="523BE873" w14:textId="77777777" w:rsidR="00896BCB" w:rsidRPr="00D77B29" w:rsidRDefault="00896BCB" w:rsidP="00F865B0">
            <w:pPr>
              <w:spacing w:line="380" w:lineRule="exact"/>
              <w:jc w:val="left"/>
              <w:rPr>
                <w:b/>
                <w:bCs/>
              </w:rPr>
            </w:pPr>
            <w:r w:rsidRPr="00D77B29">
              <w:rPr>
                <w:b/>
                <w:bCs/>
              </w:rPr>
              <w:t>1</w:t>
            </w:r>
          </w:p>
        </w:tc>
        <w:tc>
          <w:tcPr>
            <w:tcW w:w="1239" w:type="dxa"/>
          </w:tcPr>
          <w:p w14:paraId="5F5165EF" w14:textId="77777777" w:rsidR="00896BCB" w:rsidRPr="00D77B29" w:rsidRDefault="00896BCB" w:rsidP="00F865B0">
            <w:pPr>
              <w:spacing w:line="380" w:lineRule="exact"/>
              <w:jc w:val="left"/>
              <w:rPr>
                <w:b/>
                <w:bCs/>
              </w:rPr>
            </w:pPr>
            <w:r w:rsidRPr="00D77B29">
              <w:rPr>
                <w:b/>
                <w:bCs/>
              </w:rPr>
              <w:t>抽出・転送</w:t>
            </w:r>
          </w:p>
        </w:tc>
        <w:tc>
          <w:tcPr>
            <w:tcW w:w="6911" w:type="dxa"/>
          </w:tcPr>
          <w:p w14:paraId="50C059B7" w14:textId="77D0DED7" w:rsidR="00896BCB" w:rsidRPr="00D77B29" w:rsidRDefault="00896BCB" w:rsidP="00F865B0">
            <w:pPr>
              <w:spacing w:line="380" w:lineRule="exact"/>
              <w:jc w:val="left"/>
              <w:rPr>
                <w:b/>
                <w:bCs/>
              </w:rPr>
            </w:pPr>
            <w:r w:rsidRPr="00D77B29">
              <w:rPr>
                <w:b/>
                <w:bCs/>
              </w:rPr>
              <w:t>外部連携バッチが外部ソース（</w:t>
            </w:r>
            <w:r w:rsidR="0073287C" w:rsidRPr="00D77B29">
              <w:rPr>
                <w:b/>
                <w:bCs/>
              </w:rPr>
              <w:t>CONFIG_FILE</w:t>
            </w:r>
            <w:r w:rsidRPr="00D77B29">
              <w:rPr>
                <w:b/>
                <w:bCs/>
              </w:rPr>
              <w:t>.DATA_SOURCE）からデータを抽出し、規定フォーマットのファイルを作成し</w:t>
            </w:r>
            <w:r w:rsidR="00A91AF9" w:rsidRPr="00D77B29">
              <w:rPr>
                <w:rFonts w:hint="eastAsia"/>
                <w:b/>
                <w:bCs/>
              </w:rPr>
              <w:t>、Snowflake</w:t>
            </w:r>
            <w:r w:rsidRPr="00D77B29">
              <w:rPr>
                <w:rFonts w:hint="eastAsia"/>
                <w:b/>
                <w:bCs/>
              </w:rPr>
              <w:t>内部</w:t>
            </w:r>
            <w:r w:rsidRPr="00D77B29">
              <w:rPr>
                <w:b/>
                <w:bCs/>
              </w:rPr>
              <w:t>ステージへ転送する</w:t>
            </w:r>
          </w:p>
        </w:tc>
      </w:tr>
      <w:tr w:rsidR="00896BCB" w:rsidRPr="00D77B29" w14:paraId="6E3147B5" w14:textId="77777777">
        <w:tc>
          <w:tcPr>
            <w:tcW w:w="0" w:type="auto"/>
          </w:tcPr>
          <w:p w14:paraId="43384631" w14:textId="77777777" w:rsidR="00896BCB" w:rsidRPr="00D77B29" w:rsidRDefault="00896BCB" w:rsidP="00F865B0">
            <w:pPr>
              <w:spacing w:line="380" w:lineRule="exact"/>
              <w:jc w:val="left"/>
              <w:rPr>
                <w:b/>
                <w:bCs/>
              </w:rPr>
            </w:pPr>
            <w:r w:rsidRPr="00D77B29">
              <w:rPr>
                <w:b/>
                <w:bCs/>
              </w:rPr>
              <w:t>2</w:t>
            </w:r>
          </w:p>
        </w:tc>
        <w:tc>
          <w:tcPr>
            <w:tcW w:w="1239" w:type="dxa"/>
          </w:tcPr>
          <w:p w14:paraId="60E9B0B9" w14:textId="77777777" w:rsidR="00896BCB" w:rsidRPr="00D77B29" w:rsidRDefault="00896BCB" w:rsidP="00F865B0">
            <w:pPr>
              <w:spacing w:line="380" w:lineRule="exact"/>
              <w:jc w:val="left"/>
              <w:rPr>
                <w:b/>
                <w:bCs/>
              </w:rPr>
            </w:pPr>
            <w:r w:rsidRPr="00D77B29">
              <w:rPr>
                <w:b/>
                <w:bCs/>
              </w:rPr>
              <w:t>TEMP 受入</w:t>
            </w:r>
          </w:p>
        </w:tc>
        <w:tc>
          <w:tcPr>
            <w:tcW w:w="6911" w:type="dxa"/>
          </w:tcPr>
          <w:p w14:paraId="002D8AC5" w14:textId="6E00404D" w:rsidR="00896BCB" w:rsidRPr="00D77B29" w:rsidRDefault="00896BCB" w:rsidP="00F865B0">
            <w:pPr>
              <w:spacing w:line="380" w:lineRule="exact"/>
              <w:jc w:val="left"/>
              <w:rPr>
                <w:b/>
                <w:bCs/>
              </w:rPr>
            </w:pPr>
            <w:r w:rsidRPr="00D77B29">
              <w:rPr>
                <w:b/>
                <w:bCs/>
              </w:rPr>
              <w:t>汎用取込プロシージャが</w:t>
            </w:r>
            <w:r w:rsidR="00A91AF9" w:rsidRPr="00D77B29">
              <w:rPr>
                <w:rFonts w:hint="eastAsia"/>
                <w:b/>
                <w:bCs/>
              </w:rPr>
              <w:t>内部</w:t>
            </w:r>
            <w:r w:rsidRPr="00D77B29">
              <w:rPr>
                <w:b/>
                <w:bCs/>
              </w:rPr>
              <w:t>ステージ上のファイルを TEMP テーブルへロードする</w:t>
            </w:r>
          </w:p>
        </w:tc>
      </w:tr>
      <w:tr w:rsidR="00896BCB" w:rsidRPr="00D77B29" w14:paraId="67DA4D5A" w14:textId="77777777">
        <w:tc>
          <w:tcPr>
            <w:tcW w:w="0" w:type="auto"/>
          </w:tcPr>
          <w:p w14:paraId="7398E808" w14:textId="77777777" w:rsidR="00896BCB" w:rsidRPr="00D77B29" w:rsidRDefault="00896BCB" w:rsidP="00F865B0">
            <w:pPr>
              <w:spacing w:line="380" w:lineRule="exact"/>
              <w:jc w:val="left"/>
              <w:rPr>
                <w:b/>
                <w:bCs/>
              </w:rPr>
            </w:pPr>
            <w:r w:rsidRPr="00D77B29">
              <w:rPr>
                <w:b/>
                <w:bCs/>
              </w:rPr>
              <w:t>3</w:t>
            </w:r>
          </w:p>
        </w:tc>
        <w:tc>
          <w:tcPr>
            <w:tcW w:w="1239" w:type="dxa"/>
          </w:tcPr>
          <w:p w14:paraId="4C0A7E1B" w14:textId="77777777" w:rsidR="00896BCB" w:rsidRPr="00D77B29" w:rsidRDefault="00896BCB" w:rsidP="00F865B0">
            <w:pPr>
              <w:spacing w:line="380" w:lineRule="exact"/>
              <w:jc w:val="left"/>
              <w:rPr>
                <w:b/>
                <w:bCs/>
              </w:rPr>
            </w:pPr>
            <w:r w:rsidRPr="00D77B29">
              <w:rPr>
                <w:b/>
                <w:bCs/>
              </w:rPr>
              <w:t>本番削除</w:t>
            </w:r>
          </w:p>
        </w:tc>
        <w:tc>
          <w:tcPr>
            <w:tcW w:w="6911" w:type="dxa"/>
          </w:tcPr>
          <w:p w14:paraId="4994ADBF" w14:textId="1A558777" w:rsidR="00896BCB" w:rsidRPr="00D77B29" w:rsidRDefault="0033431B" w:rsidP="0033431B">
            <w:pPr>
              <w:spacing w:line="380" w:lineRule="exact"/>
              <w:jc w:val="left"/>
              <w:rPr>
                <w:b/>
                <w:bCs/>
              </w:rPr>
            </w:pPr>
            <w:r w:rsidRPr="00D77B29">
              <w:rPr>
                <w:rFonts w:hint="eastAsia"/>
                <w:b/>
                <w:bCs/>
              </w:rPr>
              <w:t>SNOWFLAKE_LOADTYPE = D のデータを対象に、</w:t>
            </w:r>
            <w:r w:rsidR="0073287C" w:rsidRPr="00D77B29">
              <w:rPr>
                <w:rFonts w:hint="eastAsia"/>
                <w:b/>
                <w:bCs/>
              </w:rPr>
              <w:t>CONFIG_FILE</w:t>
            </w:r>
            <w:r w:rsidRPr="00D77B29">
              <w:rPr>
                <w:rFonts w:hint="eastAsia"/>
                <w:b/>
                <w:bCs/>
              </w:rPr>
              <w:t>.SEARCH_KEY_FIELDS に定義されたキー列に基づき、本番データを DELETE する。</w:t>
            </w:r>
          </w:p>
        </w:tc>
      </w:tr>
      <w:tr w:rsidR="0033431B" w:rsidRPr="00D77B29" w14:paraId="26577FE7" w14:textId="77777777">
        <w:tc>
          <w:tcPr>
            <w:tcW w:w="0" w:type="auto"/>
          </w:tcPr>
          <w:p w14:paraId="1046D8E2" w14:textId="7BBB8D02" w:rsidR="0033431B" w:rsidRPr="00D77B29" w:rsidRDefault="0033431B" w:rsidP="00F865B0">
            <w:pPr>
              <w:spacing w:line="380" w:lineRule="exact"/>
              <w:jc w:val="left"/>
              <w:rPr>
                <w:b/>
                <w:bCs/>
              </w:rPr>
            </w:pPr>
            <w:r w:rsidRPr="00D77B29">
              <w:rPr>
                <w:rFonts w:hint="eastAsia"/>
                <w:b/>
                <w:bCs/>
              </w:rPr>
              <w:t>4</w:t>
            </w:r>
          </w:p>
        </w:tc>
        <w:tc>
          <w:tcPr>
            <w:tcW w:w="1239" w:type="dxa"/>
          </w:tcPr>
          <w:p w14:paraId="08FB1E43" w14:textId="41A712A5" w:rsidR="0033431B" w:rsidRPr="00D77B29" w:rsidRDefault="0033431B" w:rsidP="00F865B0">
            <w:pPr>
              <w:spacing w:line="380" w:lineRule="exact"/>
              <w:jc w:val="left"/>
              <w:rPr>
                <w:b/>
                <w:bCs/>
              </w:rPr>
            </w:pPr>
            <w:r w:rsidRPr="00D77B29">
              <w:rPr>
                <w:rFonts w:hint="eastAsia"/>
                <w:b/>
                <w:bCs/>
              </w:rPr>
              <w:t>本番更新</w:t>
            </w:r>
          </w:p>
        </w:tc>
        <w:tc>
          <w:tcPr>
            <w:tcW w:w="6911" w:type="dxa"/>
          </w:tcPr>
          <w:p w14:paraId="24C4A0BF" w14:textId="79C6EE25" w:rsidR="0033431B" w:rsidRPr="00D77B29" w:rsidRDefault="0033431B" w:rsidP="0033431B">
            <w:pPr>
              <w:spacing w:line="380" w:lineRule="exact"/>
              <w:jc w:val="left"/>
              <w:rPr>
                <w:b/>
                <w:bCs/>
              </w:rPr>
            </w:pPr>
            <w:r w:rsidRPr="00D77B29">
              <w:rPr>
                <w:rFonts w:hint="eastAsia"/>
                <w:b/>
                <w:bCs/>
              </w:rPr>
              <w:t>SNOWFLAKE_LOADTYPE=Uのデータを対象に、</w:t>
            </w:r>
            <w:r w:rsidR="0073287C" w:rsidRPr="00D77B29">
              <w:rPr>
                <w:rFonts w:hint="eastAsia"/>
                <w:b/>
                <w:bCs/>
              </w:rPr>
              <w:t>CONFIG_FILE</w:t>
            </w:r>
            <w:r w:rsidRPr="00D77B29">
              <w:rPr>
                <w:rFonts w:hint="eastAsia"/>
                <w:b/>
                <w:bCs/>
              </w:rPr>
              <w:t>.SEARCH_KEY_FIELDS に定義されたキー列で本番データと突合し、該当レコードをUPDATEする。</w:t>
            </w:r>
          </w:p>
        </w:tc>
      </w:tr>
      <w:tr w:rsidR="00896BCB" w:rsidRPr="00D77B29" w14:paraId="66101710" w14:textId="77777777">
        <w:tc>
          <w:tcPr>
            <w:tcW w:w="0" w:type="auto"/>
          </w:tcPr>
          <w:p w14:paraId="3CD67526" w14:textId="3779FADD" w:rsidR="00896BCB" w:rsidRPr="00D77B29" w:rsidRDefault="0033431B" w:rsidP="00F865B0">
            <w:pPr>
              <w:spacing w:line="380" w:lineRule="exact"/>
              <w:jc w:val="left"/>
              <w:rPr>
                <w:b/>
                <w:bCs/>
              </w:rPr>
            </w:pPr>
            <w:r w:rsidRPr="00D77B29">
              <w:rPr>
                <w:rFonts w:hint="eastAsia"/>
                <w:b/>
                <w:bCs/>
              </w:rPr>
              <w:t>5</w:t>
            </w:r>
          </w:p>
        </w:tc>
        <w:tc>
          <w:tcPr>
            <w:tcW w:w="1239" w:type="dxa"/>
          </w:tcPr>
          <w:p w14:paraId="0A590B86" w14:textId="77777777" w:rsidR="00896BCB" w:rsidRPr="00D77B29" w:rsidRDefault="00896BCB" w:rsidP="00F865B0">
            <w:pPr>
              <w:spacing w:line="380" w:lineRule="exact"/>
              <w:jc w:val="left"/>
              <w:rPr>
                <w:b/>
                <w:bCs/>
              </w:rPr>
            </w:pPr>
            <w:r w:rsidRPr="00D77B29">
              <w:rPr>
                <w:b/>
                <w:bCs/>
              </w:rPr>
              <w:t>本番挿入</w:t>
            </w:r>
          </w:p>
        </w:tc>
        <w:tc>
          <w:tcPr>
            <w:tcW w:w="6911" w:type="dxa"/>
          </w:tcPr>
          <w:p w14:paraId="151BC98E" w14:textId="3AF54E8E" w:rsidR="00896BCB" w:rsidRPr="00D77B29" w:rsidRDefault="00CA7316" w:rsidP="00F865B0">
            <w:pPr>
              <w:spacing w:line="380" w:lineRule="exact"/>
              <w:jc w:val="left"/>
              <w:rPr>
                <w:b/>
                <w:bCs/>
              </w:rPr>
            </w:pPr>
            <w:r w:rsidRPr="00D77B29">
              <w:rPr>
                <w:b/>
                <w:bCs/>
              </w:rPr>
              <w:t>SNOWFLAKE_LOADTYPE</w:t>
            </w:r>
            <w:r w:rsidR="00896BCB" w:rsidRPr="00D77B29">
              <w:rPr>
                <w:b/>
                <w:bCs/>
              </w:rPr>
              <w:t xml:space="preserve"> = Iのデータを対象に、必要な型変換を行ったうえで本番テーブルへINSERTする</w:t>
            </w:r>
          </w:p>
        </w:tc>
      </w:tr>
      <w:tr w:rsidR="00896BCB" w:rsidRPr="00D77B29" w14:paraId="604D120A" w14:textId="77777777">
        <w:tc>
          <w:tcPr>
            <w:tcW w:w="0" w:type="auto"/>
          </w:tcPr>
          <w:p w14:paraId="1251AFC9" w14:textId="6DCCB7BD" w:rsidR="00896BCB" w:rsidRPr="00D77B29" w:rsidRDefault="0033431B" w:rsidP="00F865B0">
            <w:pPr>
              <w:spacing w:line="380" w:lineRule="exact"/>
              <w:jc w:val="left"/>
              <w:rPr>
                <w:b/>
                <w:bCs/>
              </w:rPr>
            </w:pPr>
            <w:r w:rsidRPr="00D77B29">
              <w:rPr>
                <w:rFonts w:hint="eastAsia"/>
                <w:b/>
                <w:bCs/>
              </w:rPr>
              <w:t>6</w:t>
            </w:r>
          </w:p>
        </w:tc>
        <w:tc>
          <w:tcPr>
            <w:tcW w:w="1239" w:type="dxa"/>
          </w:tcPr>
          <w:p w14:paraId="62D165DE" w14:textId="77777777" w:rsidR="00896BCB" w:rsidRPr="00D77B29" w:rsidRDefault="00896BCB" w:rsidP="00F865B0">
            <w:pPr>
              <w:spacing w:line="380" w:lineRule="exact"/>
              <w:jc w:val="left"/>
              <w:rPr>
                <w:b/>
                <w:bCs/>
              </w:rPr>
            </w:pPr>
            <w:r w:rsidRPr="00D77B29">
              <w:rPr>
                <w:b/>
                <w:bCs/>
              </w:rPr>
              <w:t>後処理</w:t>
            </w:r>
          </w:p>
        </w:tc>
        <w:tc>
          <w:tcPr>
            <w:tcW w:w="6911" w:type="dxa"/>
          </w:tcPr>
          <w:p w14:paraId="163DEA2A" w14:textId="6EE142B1" w:rsidR="00896BCB" w:rsidRPr="00D77B29" w:rsidRDefault="00896BCB" w:rsidP="00F865B0">
            <w:pPr>
              <w:spacing w:line="380" w:lineRule="exact"/>
              <w:jc w:val="left"/>
              <w:rPr>
                <w:b/>
                <w:bCs/>
              </w:rPr>
            </w:pPr>
            <w:r w:rsidRPr="00D77B29">
              <w:rPr>
                <w:b/>
                <w:bCs/>
              </w:rPr>
              <w:t>実行結果をログ</w:t>
            </w:r>
            <w:r w:rsidR="00D831A4" w:rsidRPr="00D77B29">
              <w:rPr>
                <w:rFonts w:hint="eastAsia"/>
                <w:b/>
                <w:bCs/>
              </w:rPr>
              <w:t>テーブル</w:t>
            </w:r>
            <w:r w:rsidRPr="00D77B29">
              <w:rPr>
                <w:b/>
                <w:bCs/>
              </w:rPr>
              <w:t>へ</w:t>
            </w:r>
            <w:r w:rsidR="00D831A4" w:rsidRPr="00D77B29">
              <w:rPr>
                <w:rFonts w:hint="eastAsia"/>
                <w:b/>
                <w:bCs/>
              </w:rPr>
              <w:t>記録</w:t>
            </w:r>
            <w:r w:rsidRPr="00D77B29">
              <w:rPr>
                <w:b/>
                <w:bCs/>
              </w:rPr>
              <w:t>し、必要に応じて保持期限管理対象へ引き渡す</w:t>
            </w:r>
          </w:p>
        </w:tc>
      </w:tr>
    </w:tbl>
    <w:p w14:paraId="76930EDD" w14:textId="77777777" w:rsidR="008320D0" w:rsidRPr="00D77B29" w:rsidRDefault="008320D0" w:rsidP="008320D0">
      <w:pPr>
        <w:spacing w:line="380" w:lineRule="exact"/>
      </w:pPr>
    </w:p>
    <w:p w14:paraId="3A57579E" w14:textId="02779940" w:rsidR="00095B4E" w:rsidRPr="00D77B29" w:rsidRDefault="00D27886" w:rsidP="00AC0976">
      <w:pPr>
        <w:pStyle w:val="Heading2"/>
        <w:spacing w:after="180" w:line="380" w:lineRule="exact"/>
        <w:ind w:left="567"/>
        <w:rPr>
          <w:rFonts w:ascii="Yu Mincho" w:eastAsia="Yu Mincho" w:hAnsi="Yu Mincho"/>
        </w:rPr>
      </w:pPr>
      <w:bookmarkStart w:id="18" w:name="_Toc230958814"/>
      <w:r w:rsidRPr="00D77B29">
        <w:rPr>
          <w:rFonts w:ascii="Yu Mincho" w:eastAsia="Yu Mincho" w:hAnsi="Yu Mincho" w:hint="eastAsia"/>
        </w:rPr>
        <w:t>処理区分フラグ（</w:t>
      </w:r>
      <w:r w:rsidR="00CA7316" w:rsidRPr="00D77B29">
        <w:rPr>
          <w:rFonts w:ascii="Yu Mincho" w:eastAsia="Yu Mincho" w:hAnsi="Yu Mincho" w:hint="eastAsia"/>
        </w:rPr>
        <w:t>SNOWFLAKE_LOADTYPE</w:t>
      </w:r>
      <w:r w:rsidRPr="00D77B29">
        <w:rPr>
          <w:rFonts w:ascii="Yu Mincho" w:eastAsia="Yu Mincho" w:hAnsi="Yu Mincho" w:hint="eastAsia"/>
        </w:rPr>
        <w:t>）の定義</w:t>
      </w:r>
      <w:bookmarkEnd w:id="18"/>
    </w:p>
    <w:p w14:paraId="43C91C05" w14:textId="72FEDEFD" w:rsidR="00095B4E" w:rsidRPr="00D77B29" w:rsidRDefault="00095B4E" w:rsidP="00095B4E">
      <w:r w:rsidRPr="00D77B29">
        <w:rPr>
          <w:rFonts w:hint="eastAsia"/>
        </w:rPr>
        <w:t xml:space="preserve">各レコードには、処理区分を示す </w:t>
      </w:r>
      <w:r w:rsidR="00DC725A" w:rsidRPr="00D77B29">
        <w:rPr>
          <w:rFonts w:hint="eastAsia"/>
        </w:rPr>
        <w:t>SNOWFLAKE</w:t>
      </w:r>
      <w:r w:rsidR="00CA7316" w:rsidRPr="00D77B29">
        <w:rPr>
          <w:rFonts w:hint="eastAsia"/>
        </w:rPr>
        <w:t>_LOADTYPE</w:t>
      </w:r>
      <w:r w:rsidRPr="00D77B29">
        <w:rPr>
          <w:rFonts w:hint="eastAsia"/>
        </w:rPr>
        <w:t xml:space="preserve"> 列を必ず付与する。  </w:t>
      </w:r>
    </w:p>
    <w:p w14:paraId="08B622D9" w14:textId="1A3DBC76" w:rsidR="00095B4E" w:rsidRPr="00D77B29" w:rsidRDefault="00CA7316" w:rsidP="00095B4E">
      <w:r w:rsidRPr="00D77B29">
        <w:rPr>
          <w:rFonts w:hint="eastAsia"/>
        </w:rPr>
        <w:t>SNOWFLAKE_LOADTYPE</w:t>
      </w:r>
      <w:r w:rsidR="00095B4E" w:rsidRPr="00D77B29">
        <w:rPr>
          <w:rFonts w:hint="eastAsia"/>
        </w:rPr>
        <w:t xml:space="preserve"> 列の物理的位置は固定とせず、列位置は</w:t>
      </w:r>
      <w:r w:rsidR="0073287C" w:rsidRPr="00D77B29">
        <w:rPr>
          <w:rFonts w:hint="eastAsia"/>
        </w:rPr>
        <w:t>CONFIG_FILE</w:t>
      </w:r>
      <w:r w:rsidR="009612F8" w:rsidRPr="00D77B29">
        <w:rPr>
          <w:rFonts w:hint="eastAsia"/>
        </w:rPr>
        <w:t>.LOAD_TYPE_COLUMN_POSITION にて定義する。</w:t>
      </w:r>
    </w:p>
    <w:p w14:paraId="6F73F8EA" w14:textId="77777777" w:rsidR="008320D0" w:rsidRPr="00D77B29" w:rsidRDefault="008320D0" w:rsidP="00095B4E"/>
    <w:p w14:paraId="18A0F9DA" w14:textId="07F2F3CB" w:rsidR="00095B4E" w:rsidRPr="00D77B29" w:rsidRDefault="006558AD" w:rsidP="00095B4E">
      <w:r w:rsidRPr="00D77B29">
        <w:rPr>
          <w:rFonts w:hint="eastAsia"/>
        </w:rPr>
        <w:t>先行運用</w:t>
      </w:r>
      <w:r w:rsidR="00095B4E" w:rsidRPr="00D77B29">
        <w:rPr>
          <w:rFonts w:hint="eastAsia"/>
        </w:rPr>
        <w:t>の有効値は以下の通りとする。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961"/>
        <w:gridCol w:w="5786"/>
        <w:gridCol w:w="936"/>
      </w:tblGrid>
      <w:tr w:rsidR="006558AD" w:rsidRPr="00D77B29" w14:paraId="0DA23CFD" w14:textId="77777777">
        <w:tc>
          <w:tcPr>
            <w:tcW w:w="0" w:type="auto"/>
          </w:tcPr>
          <w:p w14:paraId="39E5BE0E" w14:textId="77777777" w:rsidR="006558AD" w:rsidRPr="00D77B29" w:rsidRDefault="006558AD" w:rsidP="00F865B0">
            <w:pPr>
              <w:spacing w:line="380" w:lineRule="exact"/>
              <w:jc w:val="left"/>
              <w:rPr>
                <w:b/>
                <w:bCs/>
              </w:rPr>
            </w:pPr>
            <w:r w:rsidRPr="00D77B29">
              <w:rPr>
                <w:b/>
                <w:bCs/>
              </w:rPr>
              <w:t>値</w:t>
            </w:r>
          </w:p>
        </w:tc>
        <w:tc>
          <w:tcPr>
            <w:tcW w:w="0" w:type="auto"/>
          </w:tcPr>
          <w:p w14:paraId="3DB8E00D" w14:textId="77777777" w:rsidR="006558AD" w:rsidRPr="00D77B29" w:rsidRDefault="006558AD" w:rsidP="00F865B0">
            <w:pPr>
              <w:spacing w:line="380" w:lineRule="exact"/>
              <w:jc w:val="left"/>
              <w:rPr>
                <w:b/>
                <w:bCs/>
              </w:rPr>
            </w:pPr>
            <w:r w:rsidRPr="00D77B29">
              <w:rPr>
                <w:b/>
                <w:bCs/>
              </w:rPr>
              <w:t>名称</w:t>
            </w:r>
          </w:p>
        </w:tc>
        <w:tc>
          <w:tcPr>
            <w:tcW w:w="0" w:type="auto"/>
          </w:tcPr>
          <w:p w14:paraId="787818B4" w14:textId="77777777" w:rsidR="006558AD" w:rsidRPr="00D77B29" w:rsidRDefault="006558AD" w:rsidP="00F865B0">
            <w:pPr>
              <w:spacing w:line="380" w:lineRule="exact"/>
              <w:jc w:val="left"/>
              <w:rPr>
                <w:b/>
                <w:bCs/>
              </w:rPr>
            </w:pPr>
            <w:r w:rsidRPr="00D77B29">
              <w:rPr>
                <w:b/>
                <w:bCs/>
              </w:rPr>
              <w:t>内容・Snowflake 側の動作</w:t>
            </w:r>
          </w:p>
        </w:tc>
        <w:tc>
          <w:tcPr>
            <w:tcW w:w="0" w:type="auto"/>
          </w:tcPr>
          <w:p w14:paraId="3258A442" w14:textId="22470C47" w:rsidR="006558AD" w:rsidRPr="00D77B29" w:rsidRDefault="006558AD" w:rsidP="00F865B0">
            <w:pPr>
              <w:spacing w:line="380" w:lineRule="exact"/>
              <w:jc w:val="left"/>
              <w:rPr>
                <w:b/>
                <w:bCs/>
              </w:rPr>
            </w:pPr>
            <w:r w:rsidRPr="00D77B29">
              <w:rPr>
                <w:rFonts w:hint="eastAsia"/>
                <w:b/>
                <w:bCs/>
              </w:rPr>
              <w:t>先行運用</w:t>
            </w:r>
          </w:p>
        </w:tc>
      </w:tr>
      <w:tr w:rsidR="006558AD" w:rsidRPr="00D77B29" w14:paraId="3EB88781" w14:textId="77777777">
        <w:tc>
          <w:tcPr>
            <w:tcW w:w="0" w:type="auto"/>
          </w:tcPr>
          <w:p w14:paraId="240A748D" w14:textId="77777777" w:rsidR="006558AD" w:rsidRPr="00D77B29" w:rsidRDefault="006558AD" w:rsidP="00F865B0">
            <w:pPr>
              <w:spacing w:line="380" w:lineRule="exact"/>
              <w:jc w:val="left"/>
            </w:pPr>
            <w:r w:rsidRPr="00D77B29">
              <w:t>D</w:t>
            </w:r>
          </w:p>
        </w:tc>
        <w:tc>
          <w:tcPr>
            <w:tcW w:w="0" w:type="auto"/>
          </w:tcPr>
          <w:p w14:paraId="4026195E" w14:textId="77777777" w:rsidR="006558AD" w:rsidRPr="00D77B29" w:rsidRDefault="006558AD" w:rsidP="00F865B0">
            <w:pPr>
              <w:spacing w:line="380" w:lineRule="exact"/>
              <w:jc w:val="left"/>
            </w:pPr>
            <w:r w:rsidRPr="00D77B29">
              <w:t>Delete</w:t>
            </w:r>
          </w:p>
        </w:tc>
        <w:tc>
          <w:tcPr>
            <w:tcW w:w="0" w:type="auto"/>
          </w:tcPr>
          <w:p w14:paraId="10A80451" w14:textId="77777777" w:rsidR="006558AD" w:rsidRPr="00D77B29" w:rsidRDefault="006558AD" w:rsidP="00F865B0">
            <w:pPr>
              <w:spacing w:line="380" w:lineRule="exact"/>
              <w:jc w:val="left"/>
            </w:pPr>
            <w:r w:rsidRPr="00D77B29">
              <w:t>テーブルから対象データを削除する</w:t>
            </w:r>
          </w:p>
        </w:tc>
        <w:tc>
          <w:tcPr>
            <w:tcW w:w="0" w:type="auto"/>
          </w:tcPr>
          <w:p w14:paraId="18BA50C0" w14:textId="727DE663" w:rsidR="006558AD" w:rsidRPr="00D77B29" w:rsidRDefault="006558AD" w:rsidP="00F865B0">
            <w:pPr>
              <w:spacing w:line="380" w:lineRule="exact"/>
              <w:jc w:val="left"/>
            </w:pPr>
            <w:r w:rsidRPr="00D77B29">
              <w:rPr>
                <w:rFonts w:hint="eastAsia"/>
              </w:rPr>
              <w:t>可</w:t>
            </w:r>
          </w:p>
        </w:tc>
      </w:tr>
      <w:tr w:rsidR="006558AD" w:rsidRPr="00D77B29" w14:paraId="713874B8" w14:textId="77777777">
        <w:tc>
          <w:tcPr>
            <w:tcW w:w="0" w:type="auto"/>
          </w:tcPr>
          <w:p w14:paraId="48332AB7" w14:textId="77777777" w:rsidR="006558AD" w:rsidRPr="00D77B29" w:rsidRDefault="006558AD" w:rsidP="00F865B0">
            <w:pPr>
              <w:spacing w:line="380" w:lineRule="exact"/>
              <w:jc w:val="left"/>
            </w:pPr>
            <w:r w:rsidRPr="00D77B29">
              <w:t>I</w:t>
            </w:r>
          </w:p>
        </w:tc>
        <w:tc>
          <w:tcPr>
            <w:tcW w:w="0" w:type="auto"/>
          </w:tcPr>
          <w:p w14:paraId="6DFA99ED" w14:textId="77777777" w:rsidR="006558AD" w:rsidRPr="00D77B29" w:rsidRDefault="006558AD" w:rsidP="00F865B0">
            <w:pPr>
              <w:spacing w:line="380" w:lineRule="exact"/>
              <w:jc w:val="left"/>
            </w:pPr>
            <w:r w:rsidRPr="00D77B29">
              <w:t>Insert</w:t>
            </w:r>
          </w:p>
        </w:tc>
        <w:tc>
          <w:tcPr>
            <w:tcW w:w="0" w:type="auto"/>
          </w:tcPr>
          <w:p w14:paraId="41F00512" w14:textId="77777777" w:rsidR="006558AD" w:rsidRPr="00D77B29" w:rsidRDefault="006558AD" w:rsidP="00F865B0">
            <w:pPr>
              <w:spacing w:line="380" w:lineRule="exact"/>
              <w:jc w:val="left"/>
            </w:pPr>
            <w:r w:rsidRPr="00D77B29">
              <w:t>データを本番テーブルへ挿入する</w:t>
            </w:r>
          </w:p>
        </w:tc>
        <w:tc>
          <w:tcPr>
            <w:tcW w:w="0" w:type="auto"/>
          </w:tcPr>
          <w:p w14:paraId="2FFF53A4" w14:textId="611FFABA" w:rsidR="006558AD" w:rsidRPr="00D77B29" w:rsidRDefault="006558AD" w:rsidP="00F865B0">
            <w:pPr>
              <w:spacing w:line="380" w:lineRule="exact"/>
              <w:jc w:val="left"/>
            </w:pPr>
            <w:r w:rsidRPr="00D77B29">
              <w:rPr>
                <w:rFonts w:hint="eastAsia"/>
              </w:rPr>
              <w:t>可</w:t>
            </w:r>
          </w:p>
        </w:tc>
      </w:tr>
      <w:tr w:rsidR="006558AD" w:rsidRPr="00D77B29" w14:paraId="29C9B2D8" w14:textId="77777777">
        <w:tc>
          <w:tcPr>
            <w:tcW w:w="0" w:type="auto"/>
          </w:tcPr>
          <w:p w14:paraId="1DE2B540" w14:textId="77777777" w:rsidR="006558AD" w:rsidRPr="00D77B29" w:rsidRDefault="006558AD" w:rsidP="00F865B0">
            <w:pPr>
              <w:spacing w:line="380" w:lineRule="exact"/>
              <w:jc w:val="left"/>
            </w:pPr>
            <w:r w:rsidRPr="00D77B29">
              <w:t>U</w:t>
            </w:r>
          </w:p>
        </w:tc>
        <w:tc>
          <w:tcPr>
            <w:tcW w:w="0" w:type="auto"/>
          </w:tcPr>
          <w:p w14:paraId="1D501C36" w14:textId="77777777" w:rsidR="006558AD" w:rsidRPr="00D77B29" w:rsidRDefault="006558AD" w:rsidP="00F865B0">
            <w:pPr>
              <w:spacing w:line="380" w:lineRule="exact"/>
              <w:jc w:val="left"/>
            </w:pPr>
            <w:r w:rsidRPr="00D77B29">
              <w:t>Update</w:t>
            </w:r>
          </w:p>
        </w:tc>
        <w:tc>
          <w:tcPr>
            <w:tcW w:w="0" w:type="auto"/>
          </w:tcPr>
          <w:p w14:paraId="255713CB" w14:textId="77777777" w:rsidR="006558AD" w:rsidRPr="00D77B29" w:rsidRDefault="006558AD" w:rsidP="00F865B0">
            <w:pPr>
              <w:spacing w:line="380" w:lineRule="exact"/>
              <w:jc w:val="left"/>
            </w:pPr>
            <w:r w:rsidRPr="00D77B29">
              <w:t>キー列で突合し、既存レコードを更新する</w:t>
            </w:r>
          </w:p>
        </w:tc>
        <w:tc>
          <w:tcPr>
            <w:tcW w:w="0" w:type="auto"/>
          </w:tcPr>
          <w:p w14:paraId="189F13DD" w14:textId="4350E924" w:rsidR="006558AD" w:rsidRPr="00D77B29" w:rsidRDefault="00A716A7" w:rsidP="00F865B0">
            <w:pPr>
              <w:spacing w:line="380" w:lineRule="exact"/>
              <w:jc w:val="left"/>
            </w:pPr>
            <w:r w:rsidRPr="00D77B29">
              <w:rPr>
                <w:rFonts w:hint="eastAsia"/>
              </w:rPr>
              <w:t>可</w:t>
            </w:r>
          </w:p>
        </w:tc>
      </w:tr>
      <w:tr w:rsidR="006558AD" w:rsidRPr="00D77B29" w14:paraId="70C68FEC" w14:textId="77777777">
        <w:tc>
          <w:tcPr>
            <w:tcW w:w="0" w:type="auto"/>
          </w:tcPr>
          <w:p w14:paraId="39DECCBB" w14:textId="77777777" w:rsidR="006558AD" w:rsidRPr="00D77B29" w:rsidRDefault="006558AD" w:rsidP="00F865B0">
            <w:pPr>
              <w:spacing w:line="380" w:lineRule="exact"/>
              <w:jc w:val="left"/>
            </w:pPr>
            <w:r w:rsidRPr="00D77B29">
              <w:t>M</w:t>
            </w:r>
          </w:p>
        </w:tc>
        <w:tc>
          <w:tcPr>
            <w:tcW w:w="0" w:type="auto"/>
          </w:tcPr>
          <w:p w14:paraId="3360E79E" w14:textId="77777777" w:rsidR="006558AD" w:rsidRPr="00D77B29" w:rsidRDefault="006558AD" w:rsidP="00F865B0">
            <w:pPr>
              <w:spacing w:line="380" w:lineRule="exact"/>
              <w:jc w:val="left"/>
            </w:pPr>
            <w:r w:rsidRPr="00D77B29">
              <w:t>Merge</w:t>
            </w:r>
          </w:p>
        </w:tc>
        <w:tc>
          <w:tcPr>
            <w:tcW w:w="0" w:type="auto"/>
          </w:tcPr>
          <w:p w14:paraId="27A26F64" w14:textId="77777777" w:rsidR="006558AD" w:rsidRPr="00D77B29" w:rsidRDefault="006558AD" w:rsidP="00F865B0">
            <w:pPr>
              <w:spacing w:line="380" w:lineRule="exact"/>
              <w:jc w:val="left"/>
            </w:pPr>
            <w:r w:rsidRPr="00D77B29">
              <w:t>キー列で突合し、一致すれば更新・不一致なら挿入する（UPSERT）</w:t>
            </w:r>
          </w:p>
        </w:tc>
        <w:tc>
          <w:tcPr>
            <w:tcW w:w="0" w:type="auto"/>
          </w:tcPr>
          <w:p w14:paraId="1D9824C0" w14:textId="77777777" w:rsidR="006558AD" w:rsidRPr="00D77B29" w:rsidRDefault="006558AD" w:rsidP="00F865B0">
            <w:pPr>
              <w:spacing w:line="380" w:lineRule="exact"/>
              <w:jc w:val="left"/>
            </w:pPr>
            <w:r w:rsidRPr="00D77B29">
              <w:t>将来拡張</w:t>
            </w:r>
          </w:p>
        </w:tc>
      </w:tr>
      <w:tr w:rsidR="006558AD" w:rsidRPr="00D77B29" w14:paraId="014F147C" w14:textId="77777777">
        <w:tc>
          <w:tcPr>
            <w:tcW w:w="0" w:type="auto"/>
          </w:tcPr>
          <w:p w14:paraId="0C8C3717" w14:textId="77777777" w:rsidR="006558AD" w:rsidRPr="00D77B29" w:rsidRDefault="006558AD" w:rsidP="00F865B0">
            <w:pPr>
              <w:spacing w:line="380" w:lineRule="exact"/>
              <w:jc w:val="left"/>
            </w:pPr>
            <w:r w:rsidRPr="00D77B29">
              <w:t>T</w:t>
            </w:r>
          </w:p>
        </w:tc>
        <w:tc>
          <w:tcPr>
            <w:tcW w:w="0" w:type="auto"/>
          </w:tcPr>
          <w:p w14:paraId="7A2A25A0" w14:textId="77777777" w:rsidR="006558AD" w:rsidRPr="00D77B29" w:rsidRDefault="006558AD" w:rsidP="00F865B0">
            <w:pPr>
              <w:spacing w:line="380" w:lineRule="exact"/>
              <w:jc w:val="left"/>
            </w:pPr>
            <w:r w:rsidRPr="00D77B29">
              <w:t>Truncate</w:t>
            </w:r>
          </w:p>
        </w:tc>
        <w:tc>
          <w:tcPr>
            <w:tcW w:w="0" w:type="auto"/>
          </w:tcPr>
          <w:p w14:paraId="3DF254C6" w14:textId="460BB5D5" w:rsidR="006558AD" w:rsidRPr="00D77B29" w:rsidRDefault="00885731" w:rsidP="00F865B0">
            <w:pPr>
              <w:spacing w:line="380" w:lineRule="exact"/>
              <w:jc w:val="left"/>
            </w:pPr>
            <w:r w:rsidRPr="00D77B29">
              <w:rPr>
                <w:rFonts w:hint="eastAsia"/>
              </w:rPr>
              <w:t>本番テーブルの全データを削除したうえで再投入する（洗い替え）</w:t>
            </w:r>
          </w:p>
        </w:tc>
        <w:tc>
          <w:tcPr>
            <w:tcW w:w="0" w:type="auto"/>
          </w:tcPr>
          <w:p w14:paraId="14AB0E44" w14:textId="77777777" w:rsidR="006558AD" w:rsidRPr="00D77B29" w:rsidRDefault="006558AD" w:rsidP="00F865B0">
            <w:pPr>
              <w:spacing w:line="380" w:lineRule="exact"/>
              <w:jc w:val="left"/>
            </w:pPr>
            <w:r w:rsidRPr="00D77B29">
              <w:t>将来拡張</w:t>
            </w:r>
          </w:p>
        </w:tc>
      </w:tr>
    </w:tbl>
    <w:p w14:paraId="5D40311B" w14:textId="65911220" w:rsidR="004B3DB3" w:rsidRPr="00D77B29" w:rsidRDefault="00942E88" w:rsidP="004D6B4C">
      <w:pPr>
        <w:spacing w:line="380" w:lineRule="exact"/>
      </w:pPr>
      <w:r w:rsidRPr="00D77B29">
        <w:rPr>
          <w:rFonts w:hint="eastAsia"/>
        </w:rPr>
        <w:t>同一ファイル内に複数の SNOWFLAKE_LOADTYPE が混在する場合の出力順序は、後述の「ファイル内の出力順序（将来拡張を含む）」に従うものとする。</w:t>
      </w:r>
    </w:p>
    <w:p w14:paraId="13BD75DD" w14:textId="462D0E9F" w:rsidR="002E1A45" w:rsidRPr="00D77B29" w:rsidRDefault="004D6B4C" w:rsidP="00416B63">
      <w:pPr>
        <w:spacing w:line="380" w:lineRule="exact"/>
      </w:pPr>
      <w:r w:rsidRPr="00D77B29">
        <w:rPr>
          <w:rFonts w:hint="eastAsia"/>
        </w:rPr>
        <w:t>なお、将来拡張としてM/T等の追加を考慮するが、</w:t>
      </w:r>
      <w:r w:rsidR="00020F5B" w:rsidRPr="00D77B29">
        <w:rPr>
          <w:rFonts w:hint="eastAsia"/>
        </w:rPr>
        <w:t>先行</w:t>
      </w:r>
      <w:r w:rsidRPr="00D77B29">
        <w:rPr>
          <w:rFonts w:hint="eastAsia"/>
        </w:rPr>
        <w:t>運用で受け付ける値はD/I</w:t>
      </w:r>
      <w:r w:rsidR="002E1A45" w:rsidRPr="00D77B29">
        <w:rPr>
          <w:rFonts w:hint="eastAsia"/>
        </w:rPr>
        <w:t>/</w:t>
      </w:r>
      <w:r w:rsidR="000C22D6" w:rsidRPr="00D77B29">
        <w:rPr>
          <w:rFonts w:hint="eastAsia"/>
        </w:rPr>
        <w:t>U</w:t>
      </w:r>
      <w:r w:rsidRPr="00D77B29">
        <w:rPr>
          <w:rFonts w:hint="eastAsia"/>
        </w:rPr>
        <w:t>のみとする。</w:t>
      </w:r>
    </w:p>
    <w:p w14:paraId="4B73E5C4" w14:textId="5A15DC9E" w:rsidR="005671E0" w:rsidRPr="00D77B29" w:rsidRDefault="004D6B4C" w:rsidP="00416B63">
      <w:pPr>
        <w:spacing w:line="380" w:lineRule="exact"/>
      </w:pPr>
      <w:r w:rsidRPr="00D77B29">
        <w:rPr>
          <w:rFonts w:hint="eastAsia"/>
        </w:rPr>
        <w:t>NULL、空白、独自コード等の未定義値は出力してはならない。</w:t>
      </w:r>
    </w:p>
    <w:p w14:paraId="7A5C2DB7" w14:textId="77777777" w:rsidR="008F45E0" w:rsidRPr="00D77B29" w:rsidRDefault="008F45E0" w:rsidP="00416B63">
      <w:pPr>
        <w:spacing w:line="380" w:lineRule="exact"/>
      </w:pPr>
    </w:p>
    <w:p w14:paraId="27BF270E" w14:textId="167B21A0" w:rsidR="008F45E0" w:rsidRPr="00D77B29" w:rsidRDefault="008F45E0" w:rsidP="00416B63">
      <w:pPr>
        <w:spacing w:line="380" w:lineRule="exact"/>
        <w:rPr>
          <w:b/>
          <w:bCs/>
        </w:rPr>
      </w:pPr>
      <w:r w:rsidRPr="00D77B29">
        <w:rPr>
          <w:rFonts w:hint="eastAsia"/>
          <w:b/>
          <w:bCs/>
        </w:rPr>
        <w:t>ファイル内の出力順序</w:t>
      </w:r>
      <w:r w:rsidR="00643CA1" w:rsidRPr="00D77B29">
        <w:rPr>
          <w:rFonts w:hint="eastAsia"/>
          <w:b/>
          <w:bCs/>
        </w:rPr>
        <w:t>（将来拡張を含む）</w:t>
      </w:r>
    </w:p>
    <w:p w14:paraId="75509BC5" w14:textId="087CE665" w:rsidR="00BA55C2" w:rsidRPr="00D77B29" w:rsidRDefault="00BA55C2" w:rsidP="00BA55C2">
      <w:pPr>
        <w:spacing w:line="380" w:lineRule="exact"/>
      </w:pPr>
      <w:r w:rsidRPr="00D77B29">
        <w:rPr>
          <w:rFonts w:hint="eastAsia"/>
        </w:rPr>
        <w:t xml:space="preserve">同一ファイル内に複数の </w:t>
      </w:r>
      <w:r w:rsidR="00CA7316" w:rsidRPr="00D77B29">
        <w:rPr>
          <w:rFonts w:hint="eastAsia"/>
        </w:rPr>
        <w:t>SNOWFLAKE_LOADTYPE</w:t>
      </w:r>
      <w:r w:rsidRPr="00D77B29">
        <w:rPr>
          <w:rFonts w:hint="eastAsia"/>
        </w:rPr>
        <w:t xml:space="preserve"> が混在する場合は、以下の順序で出力すること。</w:t>
      </w:r>
      <w:r w:rsidR="008A452D" w:rsidRPr="00D77B29">
        <w:rPr>
          <w:rFonts w:hint="eastAsia"/>
        </w:rPr>
        <w:t>先行運用で受け付ける値は D/I/U のみとし、M/T は将来拡張として扱う。ただし、将来拡張時の処理順序を考慮し、出力順序は以下の通り定義する。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2551"/>
        <w:gridCol w:w="5210"/>
      </w:tblGrid>
      <w:tr w:rsidR="00E27AC3" w:rsidRPr="00D77B29" w14:paraId="644B8DCF" w14:textId="77777777" w:rsidTr="0059184D">
        <w:tc>
          <w:tcPr>
            <w:tcW w:w="959" w:type="dxa"/>
          </w:tcPr>
          <w:p w14:paraId="36F18811" w14:textId="77777777" w:rsidR="00E27AC3" w:rsidRPr="00D77B29" w:rsidRDefault="00E27AC3" w:rsidP="00F865B0">
            <w:pPr>
              <w:spacing w:line="380" w:lineRule="exact"/>
              <w:jc w:val="left"/>
              <w:rPr>
                <w:b/>
                <w:bCs/>
              </w:rPr>
            </w:pPr>
            <w:r w:rsidRPr="00D77B29">
              <w:rPr>
                <w:b/>
                <w:bCs/>
              </w:rPr>
              <w:t>優先順</w:t>
            </w:r>
          </w:p>
        </w:tc>
        <w:tc>
          <w:tcPr>
            <w:tcW w:w="2551" w:type="dxa"/>
          </w:tcPr>
          <w:p w14:paraId="6AFDB42A" w14:textId="19B80E06" w:rsidR="00E27AC3" w:rsidRPr="00D77B29" w:rsidRDefault="00CA7316" w:rsidP="00F865B0">
            <w:pPr>
              <w:spacing w:line="380" w:lineRule="exact"/>
              <w:jc w:val="left"/>
              <w:rPr>
                <w:b/>
                <w:bCs/>
              </w:rPr>
            </w:pPr>
            <w:r w:rsidRPr="00D77B29">
              <w:rPr>
                <w:b/>
                <w:bCs/>
              </w:rPr>
              <w:t>SNOWFLAKE_LOADTYPE</w:t>
            </w:r>
          </w:p>
        </w:tc>
        <w:tc>
          <w:tcPr>
            <w:tcW w:w="5210" w:type="dxa"/>
          </w:tcPr>
          <w:p w14:paraId="21F58DBF" w14:textId="77777777" w:rsidR="00E27AC3" w:rsidRPr="00D77B29" w:rsidRDefault="00E27AC3" w:rsidP="00F865B0">
            <w:pPr>
              <w:spacing w:line="380" w:lineRule="exact"/>
              <w:jc w:val="left"/>
              <w:rPr>
                <w:b/>
                <w:bCs/>
              </w:rPr>
            </w:pPr>
            <w:r w:rsidRPr="00D77B29">
              <w:rPr>
                <w:b/>
                <w:bCs/>
              </w:rPr>
              <w:t>理由</w:t>
            </w:r>
          </w:p>
        </w:tc>
      </w:tr>
      <w:tr w:rsidR="00E27AC3" w:rsidRPr="00D77B29" w14:paraId="35BD48B8" w14:textId="77777777" w:rsidTr="0059184D">
        <w:tc>
          <w:tcPr>
            <w:tcW w:w="959" w:type="dxa"/>
          </w:tcPr>
          <w:p w14:paraId="418C2B98" w14:textId="77777777" w:rsidR="00E27AC3" w:rsidRPr="00D77B29" w:rsidRDefault="00E27AC3" w:rsidP="00F865B0">
            <w:pPr>
              <w:spacing w:line="380" w:lineRule="exact"/>
              <w:jc w:val="left"/>
              <w:rPr>
                <w:b/>
                <w:bCs/>
              </w:rPr>
            </w:pPr>
            <w:r w:rsidRPr="00D77B29">
              <w:rPr>
                <w:b/>
                <w:bCs/>
              </w:rPr>
              <w:t>1</w:t>
            </w:r>
          </w:p>
        </w:tc>
        <w:tc>
          <w:tcPr>
            <w:tcW w:w="2551" w:type="dxa"/>
          </w:tcPr>
          <w:p w14:paraId="3971478D" w14:textId="77777777" w:rsidR="00E27AC3" w:rsidRPr="00D77B29" w:rsidRDefault="00E27AC3" w:rsidP="00F865B0">
            <w:pPr>
              <w:spacing w:line="380" w:lineRule="exact"/>
              <w:jc w:val="left"/>
              <w:rPr>
                <w:b/>
                <w:bCs/>
              </w:rPr>
            </w:pPr>
            <w:r w:rsidRPr="00D77B29">
              <w:rPr>
                <w:b/>
                <w:bCs/>
              </w:rPr>
              <w:t>T</w:t>
            </w:r>
          </w:p>
        </w:tc>
        <w:tc>
          <w:tcPr>
            <w:tcW w:w="5210" w:type="dxa"/>
          </w:tcPr>
          <w:p w14:paraId="49D2C430" w14:textId="77777777" w:rsidR="00E27AC3" w:rsidRPr="00D77B29" w:rsidRDefault="00E27AC3" w:rsidP="00F865B0">
            <w:pPr>
              <w:spacing w:line="380" w:lineRule="exact"/>
              <w:jc w:val="left"/>
              <w:rPr>
                <w:b/>
                <w:bCs/>
              </w:rPr>
            </w:pPr>
            <w:r w:rsidRPr="00D77B29">
              <w:rPr>
                <w:b/>
                <w:bCs/>
              </w:rPr>
              <w:t>洗い替えは他の処理に先行して実行する必要があるため</w:t>
            </w:r>
          </w:p>
        </w:tc>
      </w:tr>
      <w:tr w:rsidR="00E27AC3" w:rsidRPr="00D77B29" w14:paraId="1BD48929" w14:textId="77777777" w:rsidTr="0059184D">
        <w:tc>
          <w:tcPr>
            <w:tcW w:w="959" w:type="dxa"/>
          </w:tcPr>
          <w:p w14:paraId="399B882C" w14:textId="77777777" w:rsidR="00E27AC3" w:rsidRPr="00D77B29" w:rsidRDefault="00E27AC3" w:rsidP="00F865B0">
            <w:pPr>
              <w:spacing w:line="380" w:lineRule="exact"/>
              <w:jc w:val="left"/>
              <w:rPr>
                <w:b/>
                <w:bCs/>
              </w:rPr>
            </w:pPr>
            <w:r w:rsidRPr="00D77B29">
              <w:rPr>
                <w:b/>
                <w:bCs/>
              </w:rPr>
              <w:t>2</w:t>
            </w:r>
          </w:p>
        </w:tc>
        <w:tc>
          <w:tcPr>
            <w:tcW w:w="2551" w:type="dxa"/>
          </w:tcPr>
          <w:p w14:paraId="1EC3C4D9" w14:textId="77777777" w:rsidR="00E27AC3" w:rsidRPr="00D77B29" w:rsidRDefault="00E27AC3" w:rsidP="00F865B0">
            <w:pPr>
              <w:spacing w:line="380" w:lineRule="exact"/>
              <w:jc w:val="left"/>
              <w:rPr>
                <w:b/>
                <w:bCs/>
              </w:rPr>
            </w:pPr>
            <w:r w:rsidRPr="00D77B29">
              <w:rPr>
                <w:b/>
                <w:bCs/>
              </w:rPr>
              <w:t>D</w:t>
            </w:r>
          </w:p>
        </w:tc>
        <w:tc>
          <w:tcPr>
            <w:tcW w:w="5210" w:type="dxa"/>
          </w:tcPr>
          <w:p w14:paraId="57636989" w14:textId="77777777" w:rsidR="00E27AC3" w:rsidRPr="00D77B29" w:rsidRDefault="00E27AC3" w:rsidP="00F865B0">
            <w:pPr>
              <w:spacing w:line="380" w:lineRule="exact"/>
              <w:jc w:val="left"/>
              <w:rPr>
                <w:b/>
                <w:bCs/>
              </w:rPr>
            </w:pPr>
            <w:r w:rsidRPr="00D77B29">
              <w:rPr>
                <w:b/>
                <w:bCs/>
              </w:rPr>
              <w:t>既存データの削除を挿入・更新より先に実行するため</w:t>
            </w:r>
          </w:p>
        </w:tc>
      </w:tr>
      <w:tr w:rsidR="00E27AC3" w:rsidRPr="00D77B29" w14:paraId="7DDB9299" w14:textId="77777777" w:rsidTr="0059184D">
        <w:tc>
          <w:tcPr>
            <w:tcW w:w="959" w:type="dxa"/>
          </w:tcPr>
          <w:p w14:paraId="439E9BF2" w14:textId="77777777" w:rsidR="00E27AC3" w:rsidRPr="00D77B29" w:rsidRDefault="00E27AC3" w:rsidP="00F865B0">
            <w:pPr>
              <w:spacing w:line="380" w:lineRule="exact"/>
              <w:jc w:val="left"/>
              <w:rPr>
                <w:b/>
                <w:bCs/>
              </w:rPr>
            </w:pPr>
            <w:r w:rsidRPr="00D77B29">
              <w:rPr>
                <w:b/>
                <w:bCs/>
              </w:rPr>
              <w:t>3</w:t>
            </w:r>
          </w:p>
        </w:tc>
        <w:tc>
          <w:tcPr>
            <w:tcW w:w="2551" w:type="dxa"/>
          </w:tcPr>
          <w:p w14:paraId="36D179A4" w14:textId="77777777" w:rsidR="00E27AC3" w:rsidRPr="00D77B29" w:rsidRDefault="00E27AC3" w:rsidP="00F865B0">
            <w:pPr>
              <w:spacing w:line="380" w:lineRule="exact"/>
              <w:jc w:val="left"/>
              <w:rPr>
                <w:b/>
                <w:bCs/>
              </w:rPr>
            </w:pPr>
            <w:r w:rsidRPr="00D77B29">
              <w:rPr>
                <w:b/>
                <w:bCs/>
              </w:rPr>
              <w:t>U</w:t>
            </w:r>
          </w:p>
        </w:tc>
        <w:tc>
          <w:tcPr>
            <w:tcW w:w="5210" w:type="dxa"/>
          </w:tcPr>
          <w:p w14:paraId="1D34638B" w14:textId="77777777" w:rsidR="00E27AC3" w:rsidRPr="00D77B29" w:rsidRDefault="00E27AC3" w:rsidP="00F865B0">
            <w:pPr>
              <w:spacing w:line="380" w:lineRule="exact"/>
              <w:jc w:val="left"/>
              <w:rPr>
                <w:b/>
                <w:bCs/>
              </w:rPr>
            </w:pPr>
            <w:r w:rsidRPr="00D77B29">
              <w:rPr>
                <w:b/>
                <w:bCs/>
              </w:rPr>
              <w:t>既存データの更新を挿入より先に実行するため</w:t>
            </w:r>
          </w:p>
        </w:tc>
      </w:tr>
      <w:tr w:rsidR="00E27AC3" w:rsidRPr="00D77B29" w14:paraId="2CDC7188" w14:textId="77777777" w:rsidTr="0059184D">
        <w:tc>
          <w:tcPr>
            <w:tcW w:w="959" w:type="dxa"/>
          </w:tcPr>
          <w:p w14:paraId="6B94063E" w14:textId="77777777" w:rsidR="00E27AC3" w:rsidRPr="00D77B29" w:rsidRDefault="00E27AC3" w:rsidP="00F865B0">
            <w:pPr>
              <w:spacing w:line="380" w:lineRule="exact"/>
              <w:jc w:val="left"/>
              <w:rPr>
                <w:b/>
                <w:bCs/>
              </w:rPr>
            </w:pPr>
            <w:r w:rsidRPr="00D77B29">
              <w:rPr>
                <w:b/>
                <w:bCs/>
              </w:rPr>
              <w:t>4</w:t>
            </w:r>
          </w:p>
        </w:tc>
        <w:tc>
          <w:tcPr>
            <w:tcW w:w="2551" w:type="dxa"/>
          </w:tcPr>
          <w:p w14:paraId="28C072BC" w14:textId="77777777" w:rsidR="00E27AC3" w:rsidRPr="00D77B29" w:rsidRDefault="00E27AC3" w:rsidP="00F865B0">
            <w:pPr>
              <w:spacing w:line="380" w:lineRule="exact"/>
              <w:jc w:val="left"/>
              <w:rPr>
                <w:b/>
                <w:bCs/>
              </w:rPr>
            </w:pPr>
            <w:r w:rsidRPr="00D77B29">
              <w:rPr>
                <w:b/>
                <w:bCs/>
              </w:rPr>
              <w:t>M</w:t>
            </w:r>
          </w:p>
        </w:tc>
        <w:tc>
          <w:tcPr>
            <w:tcW w:w="5210" w:type="dxa"/>
          </w:tcPr>
          <w:p w14:paraId="79FE53A9" w14:textId="77777777" w:rsidR="00E27AC3" w:rsidRPr="00D77B29" w:rsidRDefault="00E27AC3" w:rsidP="00F865B0">
            <w:pPr>
              <w:spacing w:line="380" w:lineRule="exact"/>
              <w:jc w:val="left"/>
              <w:rPr>
                <w:b/>
                <w:bCs/>
              </w:rPr>
            </w:pPr>
            <w:r w:rsidRPr="00D77B29">
              <w:rPr>
                <w:b/>
                <w:bCs/>
              </w:rPr>
              <w:t>UPSERT は既存更新＋新規挿入を含むため、純粋な挿入の前に実行する</w:t>
            </w:r>
          </w:p>
        </w:tc>
      </w:tr>
      <w:tr w:rsidR="00E27AC3" w:rsidRPr="00D77B29" w14:paraId="51DAC95D" w14:textId="77777777" w:rsidTr="0059184D">
        <w:tc>
          <w:tcPr>
            <w:tcW w:w="959" w:type="dxa"/>
          </w:tcPr>
          <w:p w14:paraId="1FFC410E" w14:textId="77777777" w:rsidR="00E27AC3" w:rsidRPr="00D77B29" w:rsidRDefault="00E27AC3" w:rsidP="00F865B0">
            <w:pPr>
              <w:spacing w:line="380" w:lineRule="exact"/>
              <w:jc w:val="left"/>
              <w:rPr>
                <w:b/>
                <w:bCs/>
              </w:rPr>
            </w:pPr>
            <w:r w:rsidRPr="00D77B29">
              <w:rPr>
                <w:b/>
                <w:bCs/>
              </w:rPr>
              <w:t>5</w:t>
            </w:r>
          </w:p>
        </w:tc>
        <w:tc>
          <w:tcPr>
            <w:tcW w:w="2551" w:type="dxa"/>
          </w:tcPr>
          <w:p w14:paraId="2B5876FA" w14:textId="77777777" w:rsidR="00E27AC3" w:rsidRPr="00D77B29" w:rsidRDefault="00E27AC3" w:rsidP="00F865B0">
            <w:pPr>
              <w:spacing w:line="380" w:lineRule="exact"/>
              <w:jc w:val="left"/>
              <w:rPr>
                <w:b/>
                <w:bCs/>
              </w:rPr>
            </w:pPr>
            <w:r w:rsidRPr="00D77B29">
              <w:rPr>
                <w:b/>
                <w:bCs/>
              </w:rPr>
              <w:t>I</w:t>
            </w:r>
          </w:p>
        </w:tc>
        <w:tc>
          <w:tcPr>
            <w:tcW w:w="5210" w:type="dxa"/>
          </w:tcPr>
          <w:p w14:paraId="7BD913D5" w14:textId="77777777" w:rsidR="00E27AC3" w:rsidRPr="00D77B29" w:rsidRDefault="00E27AC3" w:rsidP="00F865B0">
            <w:pPr>
              <w:spacing w:line="380" w:lineRule="exact"/>
              <w:jc w:val="left"/>
              <w:rPr>
                <w:b/>
                <w:bCs/>
              </w:rPr>
            </w:pPr>
            <w:r w:rsidRPr="00D77B29">
              <w:rPr>
                <w:b/>
                <w:bCs/>
              </w:rPr>
              <w:t>新規データの挿入を最後に実行するため</w:t>
            </w:r>
          </w:p>
        </w:tc>
      </w:tr>
    </w:tbl>
    <w:p w14:paraId="4A814FE0" w14:textId="77777777" w:rsidR="00BA55C2" w:rsidRPr="00D77B29" w:rsidRDefault="00BA55C2" w:rsidP="00BA55C2">
      <w:pPr>
        <w:spacing w:line="380" w:lineRule="exact"/>
        <w:rPr>
          <w:b/>
          <w:bCs/>
        </w:rPr>
      </w:pPr>
    </w:p>
    <w:p w14:paraId="2D7A8B7D" w14:textId="62391D7C" w:rsidR="004D6B4C" w:rsidRPr="00D77B29" w:rsidRDefault="0044525A" w:rsidP="004D6B4C">
      <w:pPr>
        <w:pStyle w:val="Heading2"/>
        <w:spacing w:after="180" w:line="380" w:lineRule="exact"/>
        <w:rPr>
          <w:rFonts w:ascii="Yu Mincho" w:eastAsia="Yu Mincho" w:hAnsi="Yu Mincho"/>
        </w:rPr>
      </w:pPr>
      <w:bookmarkStart w:id="19" w:name="_Toc230958815"/>
      <w:r w:rsidRPr="00D77B29">
        <w:rPr>
          <w:rFonts w:ascii="Yu Mincho" w:eastAsia="Yu Mincho" w:hAnsi="Yu Mincho" w:hint="eastAsia"/>
        </w:rPr>
        <w:t>データ0件（差分なし）時の振る舞い</w:t>
      </w:r>
      <w:bookmarkEnd w:id="19"/>
    </w:p>
    <w:p w14:paraId="2F0CE03E" w14:textId="72E684D5" w:rsidR="00300085" w:rsidRPr="00D77B29" w:rsidRDefault="00F418E5" w:rsidP="004D6B4C">
      <w:pPr>
        <w:spacing w:line="380" w:lineRule="exact"/>
      </w:pPr>
      <w:r w:rsidRPr="00D77B29">
        <w:rPr>
          <w:rFonts w:hint="eastAsia"/>
        </w:rPr>
        <w:t>対象テーブルにおいて、抽出対象データが 0 件（差分なし）であった場合であっても、未送信と区別できるよう、ファイル到着を判別可能な形で送信することを</w:t>
      </w:r>
      <w:r w:rsidR="00273225" w:rsidRPr="00D77B29">
        <w:rPr>
          <w:rFonts w:hint="eastAsia"/>
        </w:rPr>
        <w:t>必須</w:t>
      </w:r>
      <w:r w:rsidRPr="00D77B29">
        <w:rPr>
          <w:rFonts w:hint="eastAsia"/>
        </w:rPr>
        <w:t>とする</w:t>
      </w:r>
      <w:r w:rsidR="004D6B4C" w:rsidRPr="00D77B29">
        <w:rPr>
          <w:rFonts w:hint="eastAsia"/>
        </w:rPr>
        <w:t>。</w:t>
      </w:r>
      <w:r w:rsidR="00273225" w:rsidRPr="00D77B29">
        <w:rPr>
          <w:rFonts w:hint="eastAsia"/>
        </w:rPr>
        <w:t>（例：HAS_HEADER=1 の場合はヘッダー行のみのファイル送信を行う）。</w:t>
      </w:r>
    </w:p>
    <w:p w14:paraId="21C4E029" w14:textId="77777777" w:rsidR="00F418E5" w:rsidRPr="00D77B29" w:rsidRDefault="00F418E5" w:rsidP="004D6B4C">
      <w:pPr>
        <w:spacing w:line="380" w:lineRule="exact"/>
      </w:pPr>
    </w:p>
    <w:p w14:paraId="3D3900AE" w14:textId="3560105E" w:rsidR="00F418E5" w:rsidRPr="00D77B29" w:rsidRDefault="00F418E5" w:rsidP="004D6B4C">
      <w:pPr>
        <w:spacing w:line="380" w:lineRule="exact"/>
        <w:rPr>
          <w:b/>
          <w:bCs/>
        </w:rPr>
      </w:pPr>
      <w:r w:rsidRPr="00D77B29">
        <w:rPr>
          <w:rFonts w:hint="eastAsia"/>
          <w:b/>
          <w:bCs/>
        </w:rPr>
        <w:t>送信ルール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3456"/>
        <w:gridCol w:w="2916"/>
      </w:tblGrid>
      <w:tr w:rsidR="005A7FBD" w:rsidRPr="00D77B29" w14:paraId="4F0015AF" w14:textId="77777777">
        <w:tc>
          <w:tcPr>
            <w:tcW w:w="0" w:type="auto"/>
          </w:tcPr>
          <w:p w14:paraId="3AC3903C" w14:textId="77777777" w:rsidR="005A7FBD" w:rsidRPr="00D77B29" w:rsidRDefault="005A7FBD" w:rsidP="00F865B0">
            <w:pPr>
              <w:spacing w:line="380" w:lineRule="exact"/>
              <w:jc w:val="left"/>
              <w:rPr>
                <w:b/>
                <w:bCs/>
              </w:rPr>
            </w:pPr>
            <w:r w:rsidRPr="00D77B29">
              <w:rPr>
                <w:b/>
                <w:bCs/>
              </w:rPr>
              <w:t>状態</w:t>
            </w:r>
          </w:p>
        </w:tc>
        <w:tc>
          <w:tcPr>
            <w:tcW w:w="0" w:type="auto"/>
          </w:tcPr>
          <w:p w14:paraId="7B81155A" w14:textId="77777777" w:rsidR="005A7FBD" w:rsidRPr="00D77B29" w:rsidRDefault="005A7FBD" w:rsidP="00F865B0">
            <w:pPr>
              <w:spacing w:line="380" w:lineRule="exact"/>
              <w:jc w:val="left"/>
              <w:rPr>
                <w:b/>
                <w:bCs/>
              </w:rPr>
            </w:pPr>
            <w:r w:rsidRPr="00D77B29">
              <w:rPr>
                <w:b/>
                <w:bCs/>
              </w:rPr>
              <w:t>外部ソース側の動作</w:t>
            </w:r>
          </w:p>
        </w:tc>
        <w:tc>
          <w:tcPr>
            <w:tcW w:w="0" w:type="auto"/>
          </w:tcPr>
          <w:p w14:paraId="221D0972" w14:textId="77777777" w:rsidR="005A7FBD" w:rsidRPr="00D77B29" w:rsidRDefault="005A7FBD" w:rsidP="00F865B0">
            <w:pPr>
              <w:spacing w:line="380" w:lineRule="exact"/>
              <w:jc w:val="left"/>
              <w:rPr>
                <w:b/>
                <w:bCs/>
              </w:rPr>
            </w:pPr>
            <w:r w:rsidRPr="00D77B29">
              <w:rPr>
                <w:b/>
                <w:bCs/>
              </w:rPr>
              <w:t>ファイル内容</w:t>
            </w:r>
          </w:p>
        </w:tc>
      </w:tr>
      <w:tr w:rsidR="005A7FBD" w:rsidRPr="00D77B29" w14:paraId="64CDE036" w14:textId="77777777">
        <w:tc>
          <w:tcPr>
            <w:tcW w:w="0" w:type="auto"/>
          </w:tcPr>
          <w:p w14:paraId="514CA80D" w14:textId="77777777" w:rsidR="005A7FBD" w:rsidRPr="00D77B29" w:rsidRDefault="005A7FBD" w:rsidP="00F865B0">
            <w:pPr>
              <w:spacing w:line="380" w:lineRule="exact"/>
              <w:jc w:val="left"/>
            </w:pPr>
            <w:r w:rsidRPr="00D77B29">
              <w:t>差分あり</w:t>
            </w:r>
          </w:p>
        </w:tc>
        <w:tc>
          <w:tcPr>
            <w:tcW w:w="0" w:type="auto"/>
          </w:tcPr>
          <w:p w14:paraId="04D7CD86" w14:textId="77777777" w:rsidR="005A7FBD" w:rsidRPr="00D77B29" w:rsidRDefault="005A7FBD" w:rsidP="00F865B0">
            <w:pPr>
              <w:spacing w:line="380" w:lineRule="exact"/>
              <w:jc w:val="left"/>
            </w:pPr>
            <w:r w:rsidRPr="00D77B29">
              <w:t>ファイルを作成し、ステージへ転送する</w:t>
            </w:r>
          </w:p>
        </w:tc>
        <w:tc>
          <w:tcPr>
            <w:tcW w:w="0" w:type="auto"/>
          </w:tcPr>
          <w:p w14:paraId="65F43624" w14:textId="77777777" w:rsidR="005A7FBD" w:rsidRPr="00D77B29" w:rsidRDefault="005A7FBD" w:rsidP="00F865B0">
            <w:pPr>
              <w:spacing w:line="380" w:lineRule="exact"/>
              <w:jc w:val="left"/>
            </w:pPr>
            <w:r w:rsidRPr="00D77B29">
              <w:t>ヘッダー行＋データ行</w:t>
            </w:r>
          </w:p>
        </w:tc>
      </w:tr>
      <w:tr w:rsidR="005A7FBD" w:rsidRPr="00D77B29" w14:paraId="7ECD3BC9" w14:textId="77777777">
        <w:tc>
          <w:tcPr>
            <w:tcW w:w="0" w:type="auto"/>
          </w:tcPr>
          <w:p w14:paraId="491F6F5A" w14:textId="77777777" w:rsidR="005A7FBD" w:rsidRPr="00D77B29" w:rsidRDefault="005A7FBD" w:rsidP="00F865B0">
            <w:pPr>
              <w:spacing w:line="380" w:lineRule="exact"/>
              <w:jc w:val="left"/>
            </w:pPr>
            <w:r w:rsidRPr="00D77B29">
              <w:t>差分なし（0 件）</w:t>
            </w:r>
          </w:p>
        </w:tc>
        <w:tc>
          <w:tcPr>
            <w:tcW w:w="0" w:type="auto"/>
          </w:tcPr>
          <w:p w14:paraId="55FFB393" w14:textId="77777777" w:rsidR="005A7FBD" w:rsidRPr="00D77B29" w:rsidRDefault="005A7FBD" w:rsidP="00F865B0">
            <w:pPr>
              <w:spacing w:line="380" w:lineRule="exact"/>
              <w:jc w:val="left"/>
            </w:pPr>
            <w:r w:rsidRPr="00D77B29">
              <w:t>ファイルを作成し、ステージへ転送する</w:t>
            </w:r>
          </w:p>
        </w:tc>
        <w:tc>
          <w:tcPr>
            <w:tcW w:w="0" w:type="auto"/>
          </w:tcPr>
          <w:p w14:paraId="4D98ED1C" w14:textId="77777777" w:rsidR="005A7FBD" w:rsidRPr="00D77B29" w:rsidRDefault="005A7FBD" w:rsidP="00F865B0">
            <w:pPr>
              <w:spacing w:line="380" w:lineRule="exact"/>
              <w:jc w:val="left"/>
            </w:pPr>
            <w:r w:rsidRPr="00D77B29">
              <w:t>ヘッダー行のみ（データ行なし）</w:t>
            </w:r>
          </w:p>
        </w:tc>
      </w:tr>
      <w:tr w:rsidR="005A7FBD" w:rsidRPr="00D77B29" w14:paraId="55204F40" w14:textId="77777777">
        <w:tc>
          <w:tcPr>
            <w:tcW w:w="0" w:type="auto"/>
          </w:tcPr>
          <w:p w14:paraId="227B8E73" w14:textId="77777777" w:rsidR="005A7FBD" w:rsidRPr="00D77B29" w:rsidRDefault="005A7FBD" w:rsidP="00F865B0">
            <w:pPr>
              <w:spacing w:line="380" w:lineRule="exact"/>
              <w:jc w:val="left"/>
            </w:pPr>
            <w:r w:rsidRPr="00D77B29">
              <w:t>未送信（障害等）</w:t>
            </w:r>
          </w:p>
        </w:tc>
        <w:tc>
          <w:tcPr>
            <w:tcW w:w="0" w:type="auto"/>
          </w:tcPr>
          <w:p w14:paraId="79149223" w14:textId="77777777" w:rsidR="005A7FBD" w:rsidRPr="00D77B29" w:rsidRDefault="005A7FBD" w:rsidP="00F865B0">
            <w:pPr>
              <w:spacing w:line="380" w:lineRule="exact"/>
              <w:jc w:val="left"/>
            </w:pPr>
            <w:r w:rsidRPr="00D77B29">
              <w:t>ファイルは作成されない</w:t>
            </w:r>
          </w:p>
        </w:tc>
        <w:tc>
          <w:tcPr>
            <w:tcW w:w="0" w:type="auto"/>
          </w:tcPr>
          <w:p w14:paraId="25374A0B" w14:textId="77777777" w:rsidR="005A7FBD" w:rsidRPr="00D77B29" w:rsidRDefault="005A7FBD" w:rsidP="00F865B0">
            <w:pPr>
              <w:spacing w:line="380" w:lineRule="exact"/>
              <w:jc w:val="left"/>
            </w:pPr>
            <w:r w:rsidRPr="00D77B29">
              <w:t>-</w:t>
            </w:r>
          </w:p>
        </w:tc>
      </w:tr>
    </w:tbl>
    <w:p w14:paraId="51FBDA1B" w14:textId="77777777" w:rsidR="00786B8B" w:rsidRPr="00D77B29" w:rsidRDefault="000549B2" w:rsidP="00786B8B">
      <w:pPr>
        <w:numPr>
          <w:ilvl w:val="0"/>
          <w:numId w:val="43"/>
        </w:numPr>
        <w:spacing w:before="120" w:line="380" w:lineRule="exact"/>
      </w:pPr>
      <w:r w:rsidRPr="00D77B29">
        <w:rPr>
          <w:rFonts w:hint="eastAsia"/>
        </w:rPr>
        <w:t>HAS_HEADER = 1 の場合、差分なし時はヘッダー行のみのファイルを送信する</w:t>
      </w:r>
    </w:p>
    <w:p w14:paraId="620AD250" w14:textId="65ADA766" w:rsidR="00D84608" w:rsidRPr="00D77B29" w:rsidRDefault="00786B8B" w:rsidP="00786B8B">
      <w:pPr>
        <w:numPr>
          <w:ilvl w:val="0"/>
          <w:numId w:val="43"/>
        </w:numPr>
        <w:spacing w:before="120" w:line="380" w:lineRule="exact"/>
      </w:pPr>
      <w:r w:rsidRPr="00D77B29">
        <w:rPr>
          <w:rFonts w:hint="eastAsia"/>
        </w:rPr>
        <w:t>先行運用では HAS_HEADER = 1 を前提とし、差分なし時はヘッダー行のみのファイルを送信する。HAS_HEADER = 0 の差分なし時の扱いは将来拡張とし、本版では対象外とする。</w:t>
      </w:r>
    </w:p>
    <w:p w14:paraId="1AD068BE" w14:textId="77777777" w:rsidR="00AA2400" w:rsidRPr="00D77B29" w:rsidRDefault="00AA2400" w:rsidP="00AA2400">
      <w:pPr>
        <w:spacing w:before="120" w:line="380" w:lineRule="exact"/>
        <w:ind w:left="720"/>
      </w:pPr>
    </w:p>
    <w:p w14:paraId="5FD56897" w14:textId="77777777" w:rsidR="00D84608" w:rsidRPr="00D77B29" w:rsidRDefault="00D84608" w:rsidP="00D84608">
      <w:pPr>
        <w:spacing w:before="120" w:line="380" w:lineRule="exact"/>
        <w:rPr>
          <w:b/>
          <w:bCs/>
        </w:rPr>
      </w:pPr>
      <w:r w:rsidRPr="00D77B29">
        <w:rPr>
          <w:rFonts w:hint="eastAsia"/>
          <w:b/>
          <w:bCs/>
        </w:rPr>
        <w:t>Snowflake側の動作</w:t>
      </w:r>
    </w:p>
    <w:p w14:paraId="337413E8" w14:textId="7DA5E1D3" w:rsidR="00D84608" w:rsidRPr="00D77B29" w:rsidRDefault="00D84608" w:rsidP="00D84608">
      <w:pPr>
        <w:spacing w:before="120" w:line="380" w:lineRule="exact"/>
      </w:pPr>
      <w:r w:rsidRPr="00D77B29">
        <w:rPr>
          <w:rFonts w:hint="eastAsia"/>
        </w:rPr>
        <w:t>汎用取込プロシージャは、ステージ上のファイルの状態に応じて以下の通り動作する。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9"/>
        <w:gridCol w:w="3033"/>
        <w:gridCol w:w="2592"/>
      </w:tblGrid>
      <w:tr w:rsidR="0008352A" w:rsidRPr="00D77B29" w14:paraId="58F2A4AA" w14:textId="77777777">
        <w:tc>
          <w:tcPr>
            <w:tcW w:w="2943" w:type="dxa"/>
          </w:tcPr>
          <w:p w14:paraId="62C33CD1" w14:textId="77777777" w:rsidR="0008352A" w:rsidRPr="00D77B29" w:rsidRDefault="0008352A" w:rsidP="00F865B0">
            <w:pPr>
              <w:spacing w:before="120" w:line="380" w:lineRule="exact"/>
              <w:jc w:val="left"/>
              <w:rPr>
                <w:b/>
                <w:bCs/>
              </w:rPr>
            </w:pPr>
            <w:r w:rsidRPr="00D77B29">
              <w:rPr>
                <w:b/>
                <w:bCs/>
              </w:rPr>
              <w:t>ファイルの状態</w:t>
            </w:r>
          </w:p>
        </w:tc>
        <w:tc>
          <w:tcPr>
            <w:tcW w:w="3119" w:type="dxa"/>
          </w:tcPr>
          <w:p w14:paraId="7700FB5C" w14:textId="77777777" w:rsidR="0008352A" w:rsidRPr="00D77B29" w:rsidRDefault="0008352A" w:rsidP="00F865B0">
            <w:pPr>
              <w:spacing w:before="120" w:line="380" w:lineRule="exact"/>
              <w:jc w:val="left"/>
              <w:rPr>
                <w:b/>
                <w:bCs/>
              </w:rPr>
            </w:pPr>
            <w:r w:rsidRPr="00D77B29">
              <w:rPr>
                <w:b/>
                <w:bCs/>
              </w:rPr>
              <w:t>動作</w:t>
            </w:r>
          </w:p>
        </w:tc>
        <w:tc>
          <w:tcPr>
            <w:tcW w:w="2658" w:type="dxa"/>
          </w:tcPr>
          <w:p w14:paraId="7BB7E5AA" w14:textId="77777777" w:rsidR="0008352A" w:rsidRPr="00D77B29" w:rsidRDefault="0008352A" w:rsidP="00F865B0">
            <w:pPr>
              <w:spacing w:before="120" w:line="380" w:lineRule="exact"/>
              <w:jc w:val="left"/>
              <w:rPr>
                <w:b/>
                <w:bCs/>
              </w:rPr>
            </w:pPr>
            <w:r w:rsidRPr="00D77B29">
              <w:rPr>
                <w:b/>
                <w:bCs/>
              </w:rPr>
              <w:t>終了ステータス</w:t>
            </w:r>
          </w:p>
        </w:tc>
      </w:tr>
      <w:tr w:rsidR="0008352A" w:rsidRPr="00D77B29" w14:paraId="2186407C" w14:textId="77777777">
        <w:tc>
          <w:tcPr>
            <w:tcW w:w="2943" w:type="dxa"/>
          </w:tcPr>
          <w:p w14:paraId="6FA3FBFA" w14:textId="77777777" w:rsidR="0008352A" w:rsidRPr="00D77B29" w:rsidRDefault="0008352A" w:rsidP="00F865B0">
            <w:pPr>
              <w:spacing w:before="120" w:line="380" w:lineRule="exact"/>
              <w:jc w:val="left"/>
            </w:pPr>
            <w:r w:rsidRPr="00D77B29">
              <w:t>ファイルあり・データ行あり</w:t>
            </w:r>
          </w:p>
        </w:tc>
        <w:tc>
          <w:tcPr>
            <w:tcW w:w="3119" w:type="dxa"/>
          </w:tcPr>
          <w:p w14:paraId="01068715" w14:textId="77777777" w:rsidR="0008352A" w:rsidRPr="00D77B29" w:rsidRDefault="0008352A" w:rsidP="00F865B0">
            <w:pPr>
              <w:spacing w:before="120" w:line="380" w:lineRule="exact"/>
              <w:jc w:val="left"/>
            </w:pPr>
            <w:r w:rsidRPr="00D77B29">
              <w:t>通常の取込処理を実行する</w:t>
            </w:r>
          </w:p>
        </w:tc>
        <w:tc>
          <w:tcPr>
            <w:tcW w:w="2658" w:type="dxa"/>
          </w:tcPr>
          <w:p w14:paraId="7278DB69" w14:textId="77777777" w:rsidR="0008352A" w:rsidRPr="00D77B29" w:rsidRDefault="0008352A" w:rsidP="00F865B0">
            <w:pPr>
              <w:spacing w:before="120" w:line="380" w:lineRule="exact"/>
              <w:jc w:val="left"/>
            </w:pPr>
            <w:r w:rsidRPr="00D77B29">
              <w:t>正常終了</w:t>
            </w:r>
          </w:p>
        </w:tc>
      </w:tr>
      <w:tr w:rsidR="0008352A" w:rsidRPr="00D77B29" w14:paraId="31B6E415" w14:textId="77777777">
        <w:tc>
          <w:tcPr>
            <w:tcW w:w="2943" w:type="dxa"/>
          </w:tcPr>
          <w:p w14:paraId="3664A54C" w14:textId="32674303" w:rsidR="0008352A" w:rsidRPr="00D77B29" w:rsidRDefault="0008352A" w:rsidP="00F865B0">
            <w:pPr>
              <w:spacing w:before="120" w:line="380" w:lineRule="exact"/>
              <w:jc w:val="left"/>
            </w:pPr>
            <w:r w:rsidRPr="00D77B29">
              <w:t>ファイルあり・データ行なし</w:t>
            </w:r>
            <w:r w:rsidRPr="00D77B29">
              <w:br/>
              <w:t>（ヘッダーのみ）</w:t>
            </w:r>
          </w:p>
        </w:tc>
        <w:tc>
          <w:tcPr>
            <w:tcW w:w="3119" w:type="dxa"/>
          </w:tcPr>
          <w:p w14:paraId="4E261CB1" w14:textId="745DA7B1" w:rsidR="0008352A" w:rsidRPr="00D77B29" w:rsidRDefault="0008352A" w:rsidP="00F865B0">
            <w:pPr>
              <w:spacing w:before="120" w:line="380" w:lineRule="exact"/>
              <w:jc w:val="left"/>
            </w:pPr>
            <w:r w:rsidRPr="00D77B29">
              <w:t>取込対象データなしとして処理を</w:t>
            </w:r>
            <w:r w:rsidRPr="00D77B29">
              <w:br/>
              <w:t>スキップする</w:t>
            </w:r>
          </w:p>
        </w:tc>
        <w:tc>
          <w:tcPr>
            <w:tcW w:w="2658" w:type="dxa"/>
          </w:tcPr>
          <w:p w14:paraId="2727821A" w14:textId="77777777" w:rsidR="0008352A" w:rsidRPr="00D77B29" w:rsidRDefault="0008352A" w:rsidP="00F865B0">
            <w:pPr>
              <w:spacing w:before="120" w:line="380" w:lineRule="exact"/>
              <w:jc w:val="left"/>
            </w:pPr>
            <w:r w:rsidRPr="00D77B29">
              <w:t>正常終了（処理対象なし）</w:t>
            </w:r>
          </w:p>
        </w:tc>
      </w:tr>
      <w:tr w:rsidR="0008352A" w:rsidRPr="00D77B29" w14:paraId="26D41CF2" w14:textId="77777777">
        <w:tc>
          <w:tcPr>
            <w:tcW w:w="2943" w:type="dxa"/>
          </w:tcPr>
          <w:p w14:paraId="5058BBCA" w14:textId="77777777" w:rsidR="0008352A" w:rsidRPr="00D77B29" w:rsidRDefault="0008352A" w:rsidP="00F865B0">
            <w:pPr>
              <w:spacing w:before="120" w:line="380" w:lineRule="exact"/>
              <w:jc w:val="left"/>
            </w:pPr>
            <w:r w:rsidRPr="00D77B29">
              <w:t>ファイルなし</w:t>
            </w:r>
          </w:p>
        </w:tc>
        <w:tc>
          <w:tcPr>
            <w:tcW w:w="3119" w:type="dxa"/>
          </w:tcPr>
          <w:p w14:paraId="77291D21" w14:textId="77777777" w:rsidR="0008352A" w:rsidRPr="00D77B29" w:rsidRDefault="0008352A" w:rsidP="00F865B0">
            <w:pPr>
              <w:spacing w:before="120" w:line="380" w:lineRule="exact"/>
              <w:jc w:val="left"/>
            </w:pPr>
            <w:r w:rsidRPr="00D77B29">
              <w:t>未到着として扱う</w:t>
            </w:r>
          </w:p>
        </w:tc>
        <w:tc>
          <w:tcPr>
            <w:tcW w:w="2658" w:type="dxa"/>
          </w:tcPr>
          <w:p w14:paraId="7F4F78A4" w14:textId="26DF1F0D" w:rsidR="0008352A" w:rsidRPr="00D77B29" w:rsidRDefault="0008352A" w:rsidP="00F865B0">
            <w:pPr>
              <w:spacing w:before="120" w:line="380" w:lineRule="exact"/>
              <w:jc w:val="left"/>
            </w:pPr>
            <w:r w:rsidRPr="00D77B29">
              <w:t>異常終了</w:t>
            </w:r>
          </w:p>
        </w:tc>
      </w:tr>
    </w:tbl>
    <w:p w14:paraId="072C8067" w14:textId="77777777" w:rsidR="00D84608" w:rsidRPr="00D77B29" w:rsidRDefault="00D84608" w:rsidP="00D84608">
      <w:pPr>
        <w:spacing w:before="120" w:line="380" w:lineRule="exact"/>
      </w:pPr>
    </w:p>
    <w:p w14:paraId="1FC59689" w14:textId="77777777" w:rsidR="00F418E5" w:rsidRPr="00D77B29" w:rsidRDefault="00F418E5" w:rsidP="00416B63">
      <w:pPr>
        <w:spacing w:line="380" w:lineRule="exact"/>
      </w:pPr>
    </w:p>
    <w:p w14:paraId="7A0392BC" w14:textId="101AD497" w:rsidR="009A149D" w:rsidRPr="00D77B29" w:rsidRDefault="0044525A" w:rsidP="00416B63">
      <w:pPr>
        <w:pStyle w:val="Heading2"/>
        <w:spacing w:after="180" w:line="380" w:lineRule="exact"/>
        <w:rPr>
          <w:rFonts w:ascii="Yu Mincho" w:eastAsia="Yu Mincho" w:hAnsi="Yu Mincho"/>
        </w:rPr>
      </w:pPr>
      <w:bookmarkStart w:id="20" w:name="_Toc230958816"/>
      <w:r w:rsidRPr="00D77B29">
        <w:rPr>
          <w:rFonts w:ascii="Yu Mincho" w:eastAsia="Yu Mincho" w:hAnsi="Yu Mincho" w:hint="eastAsia"/>
        </w:rPr>
        <w:t>ファイルのライフサイクル・後処理</w:t>
      </w:r>
      <w:bookmarkEnd w:id="20"/>
    </w:p>
    <w:p w14:paraId="65B93634" w14:textId="22074224" w:rsidR="00C91CA6" w:rsidRPr="00D77B29" w:rsidRDefault="00A64E94" w:rsidP="00C91CA6">
      <w:pPr>
        <w:spacing w:line="380" w:lineRule="exact"/>
        <w:rPr>
          <w:b/>
          <w:bCs/>
        </w:rPr>
      </w:pPr>
      <w:r w:rsidRPr="00D77B29">
        <w:rPr>
          <w:rFonts w:hint="eastAsia"/>
          <w:b/>
          <w:bCs/>
        </w:rPr>
        <w:t>ファイルの保持方針</w:t>
      </w:r>
    </w:p>
    <w:p w14:paraId="0D6156F7" w14:textId="7FFA1920" w:rsidR="00C91CA6" w:rsidRPr="00D77B29" w:rsidRDefault="00C91CA6" w:rsidP="00C91CA6">
      <w:pPr>
        <w:spacing w:line="380" w:lineRule="exact"/>
      </w:pPr>
      <w:r w:rsidRPr="00D77B29">
        <w:rPr>
          <w:rFonts w:hint="eastAsia"/>
        </w:rPr>
        <w:t>内部ステージ上のファイルは、再送要否の判断および障害調査に必要な証跡を確保するため、一定期間保持した後に削除する運用とする</w:t>
      </w:r>
      <w:r w:rsidR="0088354D" w:rsidRPr="00D77B29">
        <w:rPr>
          <w:rFonts w:hint="eastAsia"/>
        </w:rPr>
        <w:t>。</w:t>
      </w:r>
    </w:p>
    <w:p w14:paraId="4477B72B" w14:textId="7EA050B4" w:rsidR="00C144DB" w:rsidRPr="00D77B29" w:rsidRDefault="00C144DB" w:rsidP="00C91CA6">
      <w:pPr>
        <w:numPr>
          <w:ilvl w:val="0"/>
          <w:numId w:val="44"/>
        </w:numPr>
        <w:spacing w:line="380" w:lineRule="exact"/>
      </w:pPr>
      <w:r w:rsidRPr="00D77B29">
        <w:rPr>
          <w:rFonts w:hint="eastAsia"/>
        </w:rPr>
        <w:t>Snowflake 内部ステージ上の既存ファイルを手動で削除・上書きしてはならない</w:t>
      </w:r>
    </w:p>
    <w:p w14:paraId="38CA8D15" w14:textId="77777777" w:rsidR="00770B1F" w:rsidRPr="00D77B29" w:rsidRDefault="00770B1F" w:rsidP="00C91CA6">
      <w:pPr>
        <w:spacing w:line="380" w:lineRule="exact"/>
        <w:rPr>
          <w:b/>
          <w:bCs/>
        </w:rPr>
      </w:pPr>
    </w:p>
    <w:p w14:paraId="643EAF2D" w14:textId="11EFD4FC" w:rsidR="00C91CA6" w:rsidRPr="00D77B29" w:rsidRDefault="00C144DB" w:rsidP="00C91CA6">
      <w:pPr>
        <w:spacing w:line="380" w:lineRule="exact"/>
        <w:rPr>
          <w:b/>
          <w:bCs/>
        </w:rPr>
      </w:pPr>
      <w:r w:rsidRPr="00D77B29">
        <w:rPr>
          <w:rFonts w:hint="eastAsia"/>
          <w:b/>
          <w:bCs/>
        </w:rPr>
        <w:t>ファイルの状態遷移</w:t>
      </w:r>
    </w:p>
    <w:p w14:paraId="1289626A" w14:textId="31105E9B" w:rsidR="00770B1F" w:rsidRPr="00D77B29" w:rsidRDefault="00770B1F" w:rsidP="00C91CA6">
      <w:pPr>
        <w:spacing w:line="380" w:lineRule="exact"/>
      </w:pPr>
      <w:r w:rsidRPr="00D77B29">
        <w:rPr>
          <w:rFonts w:hint="eastAsia"/>
        </w:rPr>
        <w:t>ステージ上のファイルは、以下の状態遷移に従って管理する。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1903"/>
        <w:gridCol w:w="5660"/>
      </w:tblGrid>
      <w:tr w:rsidR="009941DA" w:rsidRPr="00D77B29" w14:paraId="70806474" w14:textId="77777777" w:rsidTr="00491628">
        <w:tc>
          <w:tcPr>
            <w:tcW w:w="959" w:type="dxa"/>
          </w:tcPr>
          <w:p w14:paraId="44553739" w14:textId="77777777" w:rsidR="009941DA" w:rsidRPr="00D77B29" w:rsidRDefault="009941DA" w:rsidP="00F865B0">
            <w:pPr>
              <w:spacing w:line="380" w:lineRule="exact"/>
              <w:jc w:val="left"/>
              <w:rPr>
                <w:b/>
                <w:bCs/>
              </w:rPr>
            </w:pPr>
            <w:r w:rsidRPr="00D77B29">
              <w:rPr>
                <w:b/>
                <w:bCs/>
              </w:rPr>
              <w:t>状態</w:t>
            </w:r>
          </w:p>
        </w:tc>
        <w:tc>
          <w:tcPr>
            <w:tcW w:w="1984" w:type="dxa"/>
          </w:tcPr>
          <w:p w14:paraId="143468B1" w14:textId="77777777" w:rsidR="009941DA" w:rsidRPr="00D77B29" w:rsidRDefault="009941DA" w:rsidP="00F865B0">
            <w:pPr>
              <w:spacing w:line="380" w:lineRule="exact"/>
              <w:jc w:val="left"/>
              <w:rPr>
                <w:b/>
                <w:bCs/>
              </w:rPr>
            </w:pPr>
            <w:r w:rsidRPr="00D77B29">
              <w:rPr>
                <w:b/>
                <w:bCs/>
              </w:rPr>
              <w:t>説明</w:t>
            </w:r>
          </w:p>
        </w:tc>
        <w:tc>
          <w:tcPr>
            <w:tcW w:w="5777" w:type="dxa"/>
          </w:tcPr>
          <w:p w14:paraId="39A0FFC1" w14:textId="77777777" w:rsidR="009941DA" w:rsidRPr="00D77B29" w:rsidRDefault="009941DA" w:rsidP="00F865B0">
            <w:pPr>
              <w:spacing w:line="380" w:lineRule="exact"/>
              <w:jc w:val="left"/>
              <w:rPr>
                <w:b/>
                <w:bCs/>
              </w:rPr>
            </w:pPr>
            <w:r w:rsidRPr="00D77B29">
              <w:rPr>
                <w:b/>
                <w:bCs/>
              </w:rPr>
              <w:t>対象ディレクトリ</w:t>
            </w:r>
          </w:p>
        </w:tc>
      </w:tr>
      <w:tr w:rsidR="009941DA" w:rsidRPr="00D77B29" w14:paraId="6ABE838A" w14:textId="77777777" w:rsidTr="00491628">
        <w:tc>
          <w:tcPr>
            <w:tcW w:w="959" w:type="dxa"/>
          </w:tcPr>
          <w:p w14:paraId="089AB213" w14:textId="77777777" w:rsidR="009941DA" w:rsidRPr="00D77B29" w:rsidRDefault="009941DA" w:rsidP="00F865B0">
            <w:pPr>
              <w:spacing w:line="380" w:lineRule="exact"/>
              <w:jc w:val="left"/>
            </w:pPr>
            <w:r w:rsidRPr="00D77B29">
              <w:t>未処理</w:t>
            </w:r>
          </w:p>
        </w:tc>
        <w:tc>
          <w:tcPr>
            <w:tcW w:w="1984" w:type="dxa"/>
          </w:tcPr>
          <w:p w14:paraId="31AE472A" w14:textId="364034B2" w:rsidR="009941DA" w:rsidRPr="00D77B29" w:rsidRDefault="009941DA" w:rsidP="00F865B0">
            <w:pPr>
              <w:spacing w:line="380" w:lineRule="exact"/>
              <w:jc w:val="left"/>
            </w:pPr>
            <w:r w:rsidRPr="00D77B29">
              <w:t>取込処理未実施</w:t>
            </w:r>
          </w:p>
        </w:tc>
        <w:tc>
          <w:tcPr>
            <w:tcW w:w="5777" w:type="dxa"/>
          </w:tcPr>
          <w:p w14:paraId="05ECDBF2" w14:textId="77777777" w:rsidR="009941DA" w:rsidRPr="00D77B29" w:rsidRDefault="009941DA" w:rsidP="00F865B0">
            <w:pPr>
              <w:spacing w:line="380" w:lineRule="exact"/>
              <w:jc w:val="left"/>
            </w:pPr>
            <w:r w:rsidRPr="00D77B29">
              <w:t>受信領域</w:t>
            </w:r>
          </w:p>
        </w:tc>
      </w:tr>
      <w:tr w:rsidR="009941DA" w:rsidRPr="00D77B29" w14:paraId="50924A51" w14:textId="77777777" w:rsidTr="00491628">
        <w:tc>
          <w:tcPr>
            <w:tcW w:w="959" w:type="dxa"/>
          </w:tcPr>
          <w:p w14:paraId="29C940EB" w14:textId="77777777" w:rsidR="009941DA" w:rsidRPr="00D77B29" w:rsidRDefault="009941DA" w:rsidP="00F865B0">
            <w:pPr>
              <w:spacing w:line="380" w:lineRule="exact"/>
              <w:jc w:val="left"/>
            </w:pPr>
            <w:r w:rsidRPr="00D77B29">
              <w:t>処理済</w:t>
            </w:r>
          </w:p>
        </w:tc>
        <w:tc>
          <w:tcPr>
            <w:tcW w:w="1984" w:type="dxa"/>
          </w:tcPr>
          <w:p w14:paraId="28CC2D8C" w14:textId="77777777" w:rsidR="009941DA" w:rsidRPr="00D77B29" w:rsidRDefault="009941DA" w:rsidP="00F865B0">
            <w:pPr>
              <w:spacing w:line="380" w:lineRule="exact"/>
              <w:jc w:val="left"/>
            </w:pPr>
            <w:r w:rsidRPr="00D77B29">
              <w:t>取込処理が正常完了</w:t>
            </w:r>
          </w:p>
        </w:tc>
        <w:tc>
          <w:tcPr>
            <w:tcW w:w="5777" w:type="dxa"/>
          </w:tcPr>
          <w:p w14:paraId="3BFC13D9" w14:textId="6B9504E3" w:rsidR="009941DA" w:rsidRPr="00D77B29" w:rsidRDefault="0073287C" w:rsidP="00491628">
            <w:r w:rsidRPr="00D77B29">
              <w:rPr>
                <w:rFonts w:hint="eastAsia"/>
              </w:rPr>
              <w:t>CONFIG_FILE</w:t>
            </w:r>
            <w:r w:rsidR="00491628" w:rsidRPr="00D77B29">
              <w:rPr>
                <w:rFonts w:hint="eastAsia"/>
              </w:rPr>
              <w:t>.ARCHIVE_STAGE_NAME に定義された退避領域</w:t>
            </w:r>
          </w:p>
        </w:tc>
      </w:tr>
      <w:tr w:rsidR="009941DA" w:rsidRPr="00D77B29" w14:paraId="083B8D00" w14:textId="77777777" w:rsidTr="00491628">
        <w:tc>
          <w:tcPr>
            <w:tcW w:w="959" w:type="dxa"/>
          </w:tcPr>
          <w:p w14:paraId="1739E124" w14:textId="77777777" w:rsidR="009941DA" w:rsidRPr="00D77B29" w:rsidRDefault="009941DA" w:rsidP="00F865B0">
            <w:pPr>
              <w:spacing w:line="380" w:lineRule="exact"/>
              <w:jc w:val="left"/>
            </w:pPr>
            <w:r w:rsidRPr="00D77B29">
              <w:t>エラー</w:t>
            </w:r>
          </w:p>
        </w:tc>
        <w:tc>
          <w:tcPr>
            <w:tcW w:w="1984" w:type="dxa"/>
          </w:tcPr>
          <w:p w14:paraId="227EE225" w14:textId="77777777" w:rsidR="009941DA" w:rsidRPr="00D77B29" w:rsidRDefault="009941DA" w:rsidP="00F865B0">
            <w:pPr>
              <w:spacing w:line="380" w:lineRule="exact"/>
              <w:jc w:val="left"/>
            </w:pPr>
            <w:r w:rsidRPr="00D77B29">
              <w:t>取込処理が異常終了</w:t>
            </w:r>
          </w:p>
        </w:tc>
        <w:tc>
          <w:tcPr>
            <w:tcW w:w="5777" w:type="dxa"/>
          </w:tcPr>
          <w:p w14:paraId="78B66487" w14:textId="77777777" w:rsidR="009941DA" w:rsidRPr="00D77B29" w:rsidRDefault="009941DA" w:rsidP="00F865B0">
            <w:pPr>
              <w:spacing w:line="380" w:lineRule="exact"/>
              <w:jc w:val="left"/>
            </w:pPr>
            <w:r w:rsidRPr="00D77B29">
              <w:t>エラー領域</w:t>
            </w:r>
          </w:p>
        </w:tc>
      </w:tr>
    </w:tbl>
    <w:p w14:paraId="28CA943F" w14:textId="6A65D0DE" w:rsidR="006849B1" w:rsidRPr="00D77B29" w:rsidRDefault="006849B1" w:rsidP="006A6964">
      <w:pPr>
        <w:numPr>
          <w:ilvl w:val="0"/>
          <w:numId w:val="44"/>
        </w:numPr>
        <w:spacing w:line="380" w:lineRule="exact"/>
      </w:pPr>
      <w:r w:rsidRPr="00D77B29">
        <w:rPr>
          <w:rFonts w:hint="eastAsia"/>
        </w:rPr>
        <w:t>処理済ファイルは再処理防止のため</w:t>
      </w:r>
      <w:r w:rsidR="006A6964" w:rsidRPr="00D77B29">
        <w:t xml:space="preserve"> </w:t>
      </w:r>
      <w:r w:rsidR="0073287C" w:rsidRPr="00D77B29">
        <w:t>CONFIG_FILE</w:t>
      </w:r>
      <w:r w:rsidR="006A6964" w:rsidRPr="00D77B29">
        <w:t>.ARCHIVE_STAGE_NAME に定義された退避領域</w:t>
      </w:r>
      <w:r w:rsidR="006A6964" w:rsidRPr="00D77B29">
        <w:rPr>
          <w:rFonts w:hint="eastAsia"/>
        </w:rPr>
        <w:t>へ移動する</w:t>
      </w:r>
    </w:p>
    <w:p w14:paraId="7EA5FD57" w14:textId="77777777" w:rsidR="006849B1" w:rsidRPr="00D77B29" w:rsidRDefault="006849B1" w:rsidP="006849B1">
      <w:pPr>
        <w:numPr>
          <w:ilvl w:val="0"/>
          <w:numId w:val="44"/>
        </w:numPr>
        <w:spacing w:line="380" w:lineRule="exact"/>
      </w:pPr>
      <w:r w:rsidRPr="00D77B29">
        <w:rPr>
          <w:rFonts w:hint="eastAsia"/>
        </w:rPr>
        <w:t>エラーファイルは調査・再実行のためエラー領域へ移動する</w:t>
      </w:r>
    </w:p>
    <w:p w14:paraId="5F5CA0DD" w14:textId="62EF5DE2" w:rsidR="00C91CA6" w:rsidRPr="00D77B29" w:rsidRDefault="006849B1" w:rsidP="006849B1">
      <w:pPr>
        <w:numPr>
          <w:ilvl w:val="0"/>
          <w:numId w:val="44"/>
        </w:numPr>
        <w:spacing w:line="380" w:lineRule="exact"/>
      </w:pPr>
      <w:r w:rsidRPr="00D77B29">
        <w:rPr>
          <w:rFonts w:hint="eastAsia"/>
        </w:rPr>
        <w:t>各領域のパス命名規則は別途</w:t>
      </w:r>
      <w:r w:rsidR="00657576" w:rsidRPr="00D77B29">
        <w:rPr>
          <w:rFonts w:hint="eastAsia"/>
        </w:rPr>
        <w:t>、プロシージャ詳細仕様書にて</w:t>
      </w:r>
      <w:r w:rsidRPr="00D77B29">
        <w:rPr>
          <w:rFonts w:hint="eastAsia"/>
        </w:rPr>
        <w:t>定義する</w:t>
      </w:r>
    </w:p>
    <w:p w14:paraId="0EBBFD1C" w14:textId="77777777" w:rsidR="00657576" w:rsidRPr="00D77B29" w:rsidRDefault="00657576" w:rsidP="00657576">
      <w:pPr>
        <w:spacing w:line="380" w:lineRule="exact"/>
      </w:pPr>
    </w:p>
    <w:p w14:paraId="11CA46B5" w14:textId="744A9A49" w:rsidR="00657576" w:rsidRPr="00D77B29" w:rsidRDefault="00657576" w:rsidP="00657576">
      <w:pPr>
        <w:spacing w:line="380" w:lineRule="exact"/>
        <w:rPr>
          <w:b/>
          <w:bCs/>
        </w:rPr>
      </w:pPr>
      <w:r w:rsidRPr="00D77B29">
        <w:rPr>
          <w:rFonts w:hint="eastAsia"/>
          <w:b/>
          <w:bCs/>
        </w:rPr>
        <w:t>保持期間</w:t>
      </w:r>
    </w:p>
    <w:p w14:paraId="0740B487" w14:textId="3BC5B5B0" w:rsidR="00F65E12" w:rsidRPr="00D77B29" w:rsidRDefault="00F65E12" w:rsidP="00F65E12">
      <w:pPr>
        <w:spacing w:line="380" w:lineRule="exact"/>
      </w:pPr>
      <w:r w:rsidRPr="00D77B29">
        <w:rPr>
          <w:rFonts w:hint="eastAsia"/>
        </w:rPr>
        <w:t>処理済ファイルの退避先および保持期間は固定値とせず、</w:t>
      </w:r>
      <w:r w:rsidR="0073287C" w:rsidRPr="00D77B29">
        <w:rPr>
          <w:rFonts w:hint="eastAsia"/>
        </w:rPr>
        <w:t>CONFIG_FILE</w:t>
      </w:r>
      <w:r w:rsidRPr="00D77B29">
        <w:rPr>
          <w:rFonts w:hint="eastAsia"/>
        </w:rPr>
        <w:t xml:space="preserve"> に定義された設定値に従うものとする。</w:t>
      </w:r>
    </w:p>
    <w:p w14:paraId="5EACAC60" w14:textId="3C5D4337" w:rsidR="00F65E12" w:rsidRPr="00D77B29" w:rsidRDefault="00F65E12" w:rsidP="00F65E12">
      <w:pPr>
        <w:spacing w:line="380" w:lineRule="exact"/>
      </w:pPr>
      <w:r w:rsidRPr="00D77B29">
        <w:rPr>
          <w:rFonts w:hint="eastAsia"/>
        </w:rPr>
        <w:t xml:space="preserve">退避先ステージは </w:t>
      </w:r>
      <w:r w:rsidR="0073287C" w:rsidRPr="00D77B29">
        <w:rPr>
          <w:rFonts w:hint="eastAsia"/>
        </w:rPr>
        <w:t>CONFIG_FILE</w:t>
      </w:r>
      <w:r w:rsidRPr="00D77B29">
        <w:rPr>
          <w:rFonts w:hint="eastAsia"/>
        </w:rPr>
        <w:t>.ARCHIVE_STAGE_NAME により指定する。</w:t>
      </w:r>
    </w:p>
    <w:p w14:paraId="38475B2C" w14:textId="4C8F06E3" w:rsidR="00F65E12" w:rsidRPr="00D77B29" w:rsidRDefault="00F65E12" w:rsidP="00F65E12">
      <w:pPr>
        <w:spacing w:line="380" w:lineRule="exact"/>
      </w:pPr>
      <w:r w:rsidRPr="00D77B29">
        <w:rPr>
          <w:rFonts w:hint="eastAsia"/>
        </w:rPr>
        <w:t xml:space="preserve">保持期間は </w:t>
      </w:r>
      <w:r w:rsidR="0073287C" w:rsidRPr="00D77B29">
        <w:rPr>
          <w:rFonts w:hint="eastAsia"/>
        </w:rPr>
        <w:t>CONFIG_FILE</w:t>
      </w:r>
      <w:r w:rsidRPr="00D77B29">
        <w:rPr>
          <w:rFonts w:hint="eastAsia"/>
        </w:rPr>
        <w:t>.ARCHIVE_RETENTION_DAYS に従い、処理完了日時を基準として経過日数を算出する。</w:t>
      </w:r>
      <w:r w:rsidR="00EB6986" w:rsidRPr="00D77B29">
        <w:rPr>
          <w:rFonts w:hint="eastAsia"/>
        </w:rPr>
        <w:t>なお、</w:t>
      </w:r>
      <w:r w:rsidRPr="00D77B29">
        <w:rPr>
          <w:rFonts w:hint="eastAsia"/>
        </w:rPr>
        <w:t>ARCHIVE_RETENTION_DAYS に -1 が指定された場合は、無期限保持とする。</w:t>
      </w:r>
    </w:p>
    <w:p w14:paraId="64931663" w14:textId="77777777" w:rsidR="00340F19" w:rsidRPr="00D77B29" w:rsidRDefault="00340F19" w:rsidP="00340F19">
      <w:pPr>
        <w:spacing w:line="380" w:lineRule="exact"/>
      </w:pPr>
    </w:p>
    <w:p w14:paraId="097B632D" w14:textId="4545EAEA" w:rsidR="00340F19" w:rsidRPr="00D77B29" w:rsidRDefault="00357858" w:rsidP="00340F19">
      <w:pPr>
        <w:spacing w:line="380" w:lineRule="exact"/>
        <w:rPr>
          <w:b/>
          <w:bCs/>
        </w:rPr>
      </w:pPr>
      <w:r w:rsidRPr="00D77B29">
        <w:rPr>
          <w:rFonts w:hint="eastAsia"/>
          <w:b/>
          <w:bCs/>
        </w:rPr>
        <w:t>ログテーブルへの記録</w:t>
      </w:r>
    </w:p>
    <w:p w14:paraId="7DB56F76" w14:textId="32CDF8BC" w:rsidR="004004E2" w:rsidRPr="00D77B29" w:rsidRDefault="004004E2" w:rsidP="004004E2">
      <w:pPr>
        <w:spacing w:line="380" w:lineRule="exact"/>
      </w:pPr>
      <w:r w:rsidRPr="00D77B29">
        <w:rPr>
          <w:rFonts w:hint="eastAsia"/>
        </w:rPr>
        <w:t>ファイル転送および取込処理の実行ログは、Snowflake 上</w:t>
      </w:r>
      <w:r w:rsidR="00B07907" w:rsidRPr="00D77B29">
        <w:rPr>
          <w:rFonts w:hint="eastAsia"/>
        </w:rPr>
        <w:t>で管理する</w:t>
      </w:r>
      <w:r w:rsidRPr="00D77B29">
        <w:rPr>
          <w:rFonts w:hint="eastAsia"/>
        </w:rPr>
        <w:t>ログテーブルに記録するものとする。ログテーブルの物理名は別途プロシージャ詳細仕様書にて定義する。</w:t>
      </w:r>
    </w:p>
    <w:p w14:paraId="71406484" w14:textId="36876437" w:rsidR="00340F19" w:rsidRPr="00D77B29" w:rsidRDefault="004004E2" w:rsidP="00340F19">
      <w:pPr>
        <w:spacing w:line="380" w:lineRule="exact"/>
      </w:pPr>
      <w:r w:rsidRPr="00D77B29">
        <w:rPr>
          <w:rFonts w:hint="eastAsia"/>
        </w:rPr>
        <w:t>記録すべき項目は、少なくとも以下を含むものとする。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
        <w:gridCol w:w="2489"/>
        <w:gridCol w:w="4172"/>
        <w:gridCol w:w="1369"/>
      </w:tblGrid>
      <w:tr w:rsidR="00707622" w:rsidRPr="00D77B29" w14:paraId="31FFACAD" w14:textId="77777777">
        <w:tc>
          <w:tcPr>
            <w:tcW w:w="0" w:type="auto"/>
          </w:tcPr>
          <w:p w14:paraId="75471203" w14:textId="77777777" w:rsidR="00707622" w:rsidRPr="00D77B29" w:rsidRDefault="00707622" w:rsidP="00F865B0">
            <w:pPr>
              <w:spacing w:line="380" w:lineRule="exact"/>
              <w:jc w:val="left"/>
              <w:rPr>
                <w:b/>
                <w:bCs/>
              </w:rPr>
            </w:pPr>
            <w:r w:rsidRPr="00D77B29">
              <w:rPr>
                <w:b/>
                <w:bCs/>
              </w:rPr>
              <w:t>No</w:t>
            </w:r>
          </w:p>
        </w:tc>
        <w:tc>
          <w:tcPr>
            <w:tcW w:w="0" w:type="auto"/>
          </w:tcPr>
          <w:p w14:paraId="428AF041" w14:textId="77777777" w:rsidR="00707622" w:rsidRPr="00D77B29" w:rsidRDefault="00707622" w:rsidP="00F865B0">
            <w:pPr>
              <w:spacing w:line="380" w:lineRule="exact"/>
              <w:jc w:val="left"/>
              <w:rPr>
                <w:b/>
                <w:bCs/>
              </w:rPr>
            </w:pPr>
            <w:r w:rsidRPr="00D77B29">
              <w:rPr>
                <w:b/>
                <w:bCs/>
              </w:rPr>
              <w:t>ログ項目</w:t>
            </w:r>
          </w:p>
        </w:tc>
        <w:tc>
          <w:tcPr>
            <w:tcW w:w="0" w:type="auto"/>
          </w:tcPr>
          <w:p w14:paraId="672FCE7E" w14:textId="77777777" w:rsidR="00707622" w:rsidRPr="00D77B29" w:rsidRDefault="00707622" w:rsidP="00F865B0">
            <w:pPr>
              <w:spacing w:line="380" w:lineRule="exact"/>
              <w:jc w:val="left"/>
              <w:rPr>
                <w:b/>
                <w:bCs/>
              </w:rPr>
            </w:pPr>
            <w:r w:rsidRPr="00D77B29">
              <w:rPr>
                <w:b/>
                <w:bCs/>
              </w:rPr>
              <w:t>説明</w:t>
            </w:r>
          </w:p>
        </w:tc>
        <w:tc>
          <w:tcPr>
            <w:tcW w:w="0" w:type="auto"/>
          </w:tcPr>
          <w:p w14:paraId="3011B2A8" w14:textId="77777777" w:rsidR="00707622" w:rsidRPr="00D77B29" w:rsidRDefault="00707622" w:rsidP="00F865B0">
            <w:pPr>
              <w:spacing w:line="380" w:lineRule="exact"/>
              <w:jc w:val="left"/>
              <w:rPr>
                <w:b/>
                <w:bCs/>
              </w:rPr>
            </w:pPr>
            <w:r w:rsidRPr="00D77B29">
              <w:rPr>
                <w:b/>
                <w:bCs/>
              </w:rPr>
              <w:t>取得元</w:t>
            </w:r>
          </w:p>
        </w:tc>
      </w:tr>
      <w:tr w:rsidR="00707622" w:rsidRPr="00D77B29" w14:paraId="6D29D4B1" w14:textId="77777777">
        <w:tc>
          <w:tcPr>
            <w:tcW w:w="0" w:type="auto"/>
          </w:tcPr>
          <w:p w14:paraId="389033ED" w14:textId="77777777" w:rsidR="00707622" w:rsidRPr="00D77B29" w:rsidRDefault="00707622" w:rsidP="00F865B0">
            <w:pPr>
              <w:spacing w:line="380" w:lineRule="exact"/>
              <w:jc w:val="left"/>
            </w:pPr>
            <w:r w:rsidRPr="00D77B29">
              <w:t>1</w:t>
            </w:r>
          </w:p>
        </w:tc>
        <w:tc>
          <w:tcPr>
            <w:tcW w:w="0" w:type="auto"/>
          </w:tcPr>
          <w:p w14:paraId="0F24E517" w14:textId="77777777" w:rsidR="00707622" w:rsidRPr="00D77B29" w:rsidRDefault="00707622" w:rsidP="00F865B0">
            <w:pPr>
              <w:spacing w:line="380" w:lineRule="exact"/>
              <w:jc w:val="left"/>
            </w:pPr>
            <w:r w:rsidRPr="00D77B29">
              <w:t>FILE_ID</w:t>
            </w:r>
          </w:p>
        </w:tc>
        <w:tc>
          <w:tcPr>
            <w:tcW w:w="0" w:type="auto"/>
          </w:tcPr>
          <w:p w14:paraId="15755C9B" w14:textId="4F08784B" w:rsidR="00707622" w:rsidRPr="00D77B29" w:rsidRDefault="00707622" w:rsidP="00F865B0">
            <w:pPr>
              <w:spacing w:line="380" w:lineRule="exact"/>
              <w:jc w:val="left"/>
            </w:pPr>
            <w:r w:rsidRPr="00D77B29">
              <w:t>ファイル連携定義の一意ID</w:t>
            </w:r>
          </w:p>
        </w:tc>
        <w:tc>
          <w:tcPr>
            <w:tcW w:w="0" w:type="auto"/>
          </w:tcPr>
          <w:p w14:paraId="526E5118" w14:textId="1FA728AC" w:rsidR="00707622" w:rsidRPr="00D77B29" w:rsidRDefault="0073287C" w:rsidP="00F865B0">
            <w:pPr>
              <w:spacing w:line="380" w:lineRule="exact"/>
              <w:jc w:val="left"/>
            </w:pPr>
            <w:r w:rsidRPr="00D77B29">
              <w:t>CONFIG_FILE</w:t>
            </w:r>
          </w:p>
        </w:tc>
      </w:tr>
      <w:tr w:rsidR="008A52A9" w:rsidRPr="00D77B29" w14:paraId="5F25C50D" w14:textId="77777777">
        <w:tc>
          <w:tcPr>
            <w:tcW w:w="0" w:type="auto"/>
          </w:tcPr>
          <w:p w14:paraId="78D1755F" w14:textId="56072790" w:rsidR="008A52A9" w:rsidRPr="00D77B29" w:rsidRDefault="007F0C28" w:rsidP="00F865B0">
            <w:pPr>
              <w:spacing w:line="380" w:lineRule="exact"/>
              <w:jc w:val="left"/>
            </w:pPr>
            <w:r w:rsidRPr="00D77B29">
              <w:rPr>
                <w:rFonts w:hint="eastAsia"/>
              </w:rPr>
              <w:t>2</w:t>
            </w:r>
          </w:p>
        </w:tc>
        <w:tc>
          <w:tcPr>
            <w:tcW w:w="0" w:type="auto"/>
          </w:tcPr>
          <w:p w14:paraId="1690AD15" w14:textId="2C82700A" w:rsidR="008A52A9" w:rsidRPr="00D77B29" w:rsidRDefault="008A52A9" w:rsidP="00F865B0">
            <w:pPr>
              <w:spacing w:line="380" w:lineRule="exact"/>
              <w:jc w:val="left"/>
            </w:pPr>
            <w:r w:rsidRPr="00D77B29">
              <w:t>STAGE_FILE_NAME</w:t>
            </w:r>
          </w:p>
        </w:tc>
        <w:tc>
          <w:tcPr>
            <w:tcW w:w="0" w:type="auto"/>
          </w:tcPr>
          <w:p w14:paraId="474CC3F0" w14:textId="5D102280" w:rsidR="008A52A9" w:rsidRPr="00D77B29" w:rsidRDefault="0073287C" w:rsidP="00F865B0">
            <w:pPr>
              <w:spacing w:line="380" w:lineRule="exact"/>
              <w:jc w:val="left"/>
            </w:pPr>
            <w:r w:rsidRPr="00D77B29">
              <w:rPr>
                <w:rFonts w:hint="eastAsia"/>
              </w:rPr>
              <w:t>CONFIG</w:t>
            </w:r>
            <w:r w:rsidR="00A22E59" w:rsidRPr="00D77B29">
              <w:rPr>
                <w:rFonts w:hint="eastAsia"/>
              </w:rPr>
              <w:t>_FILE</w:t>
            </w:r>
            <w:r w:rsidR="0039548C" w:rsidRPr="00D77B29">
              <w:rPr>
                <w:rFonts w:hint="eastAsia"/>
              </w:rPr>
              <w:t>に定義された取込ファイルのベース名</w:t>
            </w:r>
          </w:p>
        </w:tc>
        <w:tc>
          <w:tcPr>
            <w:tcW w:w="0" w:type="auto"/>
          </w:tcPr>
          <w:p w14:paraId="6705A8B3" w14:textId="50C8A0A6" w:rsidR="008A52A9" w:rsidRPr="00D77B29" w:rsidRDefault="0073287C" w:rsidP="00F865B0">
            <w:pPr>
              <w:spacing w:line="380" w:lineRule="exact"/>
              <w:jc w:val="left"/>
            </w:pPr>
            <w:r w:rsidRPr="00D77B29">
              <w:t>CONFIG_FILE</w:t>
            </w:r>
          </w:p>
        </w:tc>
      </w:tr>
      <w:tr w:rsidR="002C1847" w:rsidRPr="00D77B29" w14:paraId="3466C40C" w14:textId="77777777">
        <w:tc>
          <w:tcPr>
            <w:tcW w:w="0" w:type="auto"/>
          </w:tcPr>
          <w:p w14:paraId="78905912" w14:textId="657BD361" w:rsidR="002C1847" w:rsidRPr="00D77B29" w:rsidRDefault="002C1847" w:rsidP="00F865B0">
            <w:pPr>
              <w:spacing w:line="380" w:lineRule="exact"/>
              <w:jc w:val="left"/>
            </w:pPr>
            <w:r w:rsidRPr="00D77B29">
              <w:rPr>
                <w:rFonts w:hint="eastAsia"/>
              </w:rPr>
              <w:t>3</w:t>
            </w:r>
          </w:p>
        </w:tc>
        <w:tc>
          <w:tcPr>
            <w:tcW w:w="0" w:type="auto"/>
          </w:tcPr>
          <w:p w14:paraId="54B60112" w14:textId="63D9E69B" w:rsidR="002C1847" w:rsidRPr="00D77B29" w:rsidRDefault="00713409" w:rsidP="00F865B0">
            <w:pPr>
              <w:spacing w:line="380" w:lineRule="exact"/>
              <w:jc w:val="left"/>
            </w:pPr>
            <w:r w:rsidRPr="00D77B29">
              <w:t>STAGE_NAME</w:t>
            </w:r>
          </w:p>
        </w:tc>
        <w:tc>
          <w:tcPr>
            <w:tcW w:w="0" w:type="auto"/>
          </w:tcPr>
          <w:p w14:paraId="6554015A" w14:textId="0186670B" w:rsidR="002C1847" w:rsidRPr="00D77B29" w:rsidRDefault="00713409" w:rsidP="00F865B0">
            <w:pPr>
              <w:spacing w:line="380" w:lineRule="exact"/>
              <w:jc w:val="left"/>
            </w:pPr>
            <w:r w:rsidRPr="00D77B29">
              <w:rPr>
                <w:rFonts w:hint="eastAsia"/>
              </w:rPr>
              <w:t>内部ステージ名</w:t>
            </w:r>
          </w:p>
        </w:tc>
        <w:tc>
          <w:tcPr>
            <w:tcW w:w="0" w:type="auto"/>
          </w:tcPr>
          <w:p w14:paraId="62C4D686" w14:textId="7DCC0651" w:rsidR="002C1847" w:rsidRPr="00D77B29" w:rsidRDefault="0073287C" w:rsidP="00F865B0">
            <w:pPr>
              <w:spacing w:line="380" w:lineRule="exact"/>
              <w:jc w:val="left"/>
            </w:pPr>
            <w:r w:rsidRPr="00D77B29">
              <w:rPr>
                <w:rFonts w:hint="eastAsia"/>
              </w:rPr>
              <w:t>CONFIG_FILE</w:t>
            </w:r>
          </w:p>
        </w:tc>
      </w:tr>
      <w:tr w:rsidR="00713409" w:rsidRPr="00D77B29" w14:paraId="7B557576" w14:textId="77777777">
        <w:tc>
          <w:tcPr>
            <w:tcW w:w="0" w:type="auto"/>
          </w:tcPr>
          <w:p w14:paraId="16CE836C" w14:textId="1888231C" w:rsidR="00713409" w:rsidRPr="00D77B29" w:rsidRDefault="00713409" w:rsidP="00F865B0">
            <w:pPr>
              <w:spacing w:line="380" w:lineRule="exact"/>
              <w:jc w:val="left"/>
            </w:pPr>
            <w:r w:rsidRPr="00D77B29">
              <w:rPr>
                <w:rFonts w:hint="eastAsia"/>
              </w:rPr>
              <w:t>4</w:t>
            </w:r>
          </w:p>
        </w:tc>
        <w:tc>
          <w:tcPr>
            <w:tcW w:w="0" w:type="auto"/>
          </w:tcPr>
          <w:p w14:paraId="0B94773E" w14:textId="08219032" w:rsidR="00713409" w:rsidRPr="00D77B29" w:rsidRDefault="00110C0D" w:rsidP="00F865B0">
            <w:pPr>
              <w:spacing w:line="380" w:lineRule="exact"/>
              <w:jc w:val="left"/>
            </w:pPr>
            <w:r w:rsidRPr="00D77B29">
              <w:t>TEMP_TABLE</w:t>
            </w:r>
          </w:p>
        </w:tc>
        <w:tc>
          <w:tcPr>
            <w:tcW w:w="0" w:type="auto"/>
          </w:tcPr>
          <w:p w14:paraId="59AF310E" w14:textId="212E5406" w:rsidR="00713409" w:rsidRPr="00D77B29" w:rsidRDefault="00110C0D" w:rsidP="00F865B0">
            <w:pPr>
              <w:spacing w:line="380" w:lineRule="exact"/>
              <w:jc w:val="left"/>
            </w:pPr>
            <w:r w:rsidRPr="00D77B29">
              <w:rPr>
                <w:rFonts w:hint="eastAsia"/>
              </w:rPr>
              <w:t>T</w:t>
            </w:r>
            <w:r w:rsidR="00C4308E" w:rsidRPr="00D77B29">
              <w:rPr>
                <w:rFonts w:hint="eastAsia"/>
              </w:rPr>
              <w:t>EMP</w:t>
            </w:r>
            <w:r w:rsidRPr="00D77B29">
              <w:rPr>
                <w:rFonts w:hint="eastAsia"/>
              </w:rPr>
              <w:t>テーブル名</w:t>
            </w:r>
          </w:p>
        </w:tc>
        <w:tc>
          <w:tcPr>
            <w:tcW w:w="0" w:type="auto"/>
          </w:tcPr>
          <w:p w14:paraId="30F9D462" w14:textId="0C45B430" w:rsidR="00713409" w:rsidRPr="00D77B29" w:rsidRDefault="0073287C" w:rsidP="00F865B0">
            <w:pPr>
              <w:spacing w:line="380" w:lineRule="exact"/>
              <w:jc w:val="left"/>
            </w:pPr>
            <w:r w:rsidRPr="00D77B29">
              <w:rPr>
                <w:rFonts w:hint="eastAsia"/>
              </w:rPr>
              <w:t>CONFIG_FILE</w:t>
            </w:r>
          </w:p>
        </w:tc>
      </w:tr>
      <w:tr w:rsidR="008A52A9" w:rsidRPr="00D77B29" w14:paraId="0743E253" w14:textId="77777777">
        <w:tc>
          <w:tcPr>
            <w:tcW w:w="0" w:type="auto"/>
          </w:tcPr>
          <w:p w14:paraId="47055E63" w14:textId="5236AB13" w:rsidR="008A52A9" w:rsidRPr="00D77B29" w:rsidRDefault="00D86E9D" w:rsidP="00F865B0">
            <w:pPr>
              <w:spacing w:line="380" w:lineRule="exact"/>
              <w:jc w:val="left"/>
            </w:pPr>
            <w:r w:rsidRPr="00D77B29">
              <w:rPr>
                <w:rFonts w:hint="eastAsia"/>
              </w:rPr>
              <w:t>5</w:t>
            </w:r>
          </w:p>
        </w:tc>
        <w:tc>
          <w:tcPr>
            <w:tcW w:w="0" w:type="auto"/>
          </w:tcPr>
          <w:p w14:paraId="3402CD90" w14:textId="1BB5D117" w:rsidR="008A52A9" w:rsidRPr="00D77B29" w:rsidRDefault="008A52A9" w:rsidP="00F865B0">
            <w:pPr>
              <w:spacing w:line="380" w:lineRule="exact"/>
              <w:jc w:val="left"/>
            </w:pPr>
            <w:r w:rsidRPr="00D77B29">
              <w:t>TARGET_TABLE</w:t>
            </w:r>
          </w:p>
        </w:tc>
        <w:tc>
          <w:tcPr>
            <w:tcW w:w="0" w:type="auto"/>
          </w:tcPr>
          <w:p w14:paraId="6A94DFBB" w14:textId="416E08DD" w:rsidR="008A52A9" w:rsidRPr="00D77B29" w:rsidRDefault="008A52A9" w:rsidP="00F865B0">
            <w:pPr>
              <w:spacing w:line="380" w:lineRule="exact"/>
              <w:jc w:val="left"/>
            </w:pPr>
            <w:r w:rsidRPr="00D77B29">
              <w:t>登録先の本番テーブル名</w:t>
            </w:r>
          </w:p>
        </w:tc>
        <w:tc>
          <w:tcPr>
            <w:tcW w:w="0" w:type="auto"/>
          </w:tcPr>
          <w:p w14:paraId="6C5801A4" w14:textId="4D2A44C9" w:rsidR="008A52A9" w:rsidRPr="00D77B29" w:rsidRDefault="0073287C" w:rsidP="00F865B0">
            <w:pPr>
              <w:spacing w:line="380" w:lineRule="exact"/>
              <w:jc w:val="left"/>
            </w:pPr>
            <w:r w:rsidRPr="00D77B29">
              <w:t>CONFIG_FILE</w:t>
            </w:r>
          </w:p>
        </w:tc>
      </w:tr>
      <w:tr w:rsidR="002C1847" w:rsidRPr="00D77B29" w14:paraId="642DFBF4" w14:textId="77777777">
        <w:tc>
          <w:tcPr>
            <w:tcW w:w="0" w:type="auto"/>
          </w:tcPr>
          <w:p w14:paraId="524E3370" w14:textId="45CFB107" w:rsidR="002C1847" w:rsidRPr="00D77B29" w:rsidRDefault="00D86E9D" w:rsidP="00F865B0">
            <w:pPr>
              <w:spacing w:line="380" w:lineRule="exact"/>
              <w:jc w:val="left"/>
            </w:pPr>
            <w:r w:rsidRPr="00D77B29">
              <w:rPr>
                <w:rFonts w:hint="eastAsia"/>
              </w:rPr>
              <w:t>6</w:t>
            </w:r>
          </w:p>
        </w:tc>
        <w:tc>
          <w:tcPr>
            <w:tcW w:w="0" w:type="auto"/>
          </w:tcPr>
          <w:p w14:paraId="1D182CC0" w14:textId="3A3BC064" w:rsidR="002C1847" w:rsidRPr="00D77B29" w:rsidRDefault="00003FE8" w:rsidP="00F865B0">
            <w:pPr>
              <w:spacing w:line="380" w:lineRule="exact"/>
              <w:jc w:val="left"/>
            </w:pPr>
            <w:r w:rsidRPr="00D77B29">
              <w:rPr>
                <w:rFonts w:hint="eastAsia"/>
              </w:rPr>
              <w:t>STATUS</w:t>
            </w:r>
          </w:p>
        </w:tc>
        <w:tc>
          <w:tcPr>
            <w:tcW w:w="0" w:type="auto"/>
          </w:tcPr>
          <w:p w14:paraId="43798C27" w14:textId="4A1F44C3" w:rsidR="002C1847" w:rsidRPr="00D77B29" w:rsidRDefault="00E158EB" w:rsidP="00F865B0">
            <w:pPr>
              <w:spacing w:line="380" w:lineRule="exact"/>
              <w:jc w:val="left"/>
            </w:pPr>
            <w:r w:rsidRPr="00D77B29">
              <w:rPr>
                <w:rFonts w:hint="eastAsia"/>
              </w:rPr>
              <w:t>取込処理の実行ステータス</w:t>
            </w:r>
          </w:p>
        </w:tc>
        <w:tc>
          <w:tcPr>
            <w:tcW w:w="0" w:type="auto"/>
          </w:tcPr>
          <w:p w14:paraId="29029C2C" w14:textId="5B173EE3" w:rsidR="002C1847" w:rsidRPr="00D77B29" w:rsidRDefault="002C1847" w:rsidP="00F865B0">
            <w:pPr>
              <w:spacing w:line="380" w:lineRule="exact"/>
              <w:jc w:val="left"/>
            </w:pPr>
            <w:r w:rsidRPr="00D77B29">
              <w:t>実行時</w:t>
            </w:r>
          </w:p>
        </w:tc>
      </w:tr>
      <w:tr w:rsidR="002C1847" w:rsidRPr="00D77B29" w14:paraId="7DD063B4" w14:textId="77777777">
        <w:tc>
          <w:tcPr>
            <w:tcW w:w="0" w:type="auto"/>
          </w:tcPr>
          <w:p w14:paraId="5327B3C7" w14:textId="334A70F0" w:rsidR="002C1847" w:rsidRPr="00D77B29" w:rsidRDefault="00D86E9D" w:rsidP="00F865B0">
            <w:pPr>
              <w:spacing w:line="380" w:lineRule="exact"/>
              <w:jc w:val="left"/>
            </w:pPr>
            <w:r w:rsidRPr="00D77B29">
              <w:rPr>
                <w:rFonts w:hint="eastAsia"/>
              </w:rPr>
              <w:t>7</w:t>
            </w:r>
          </w:p>
        </w:tc>
        <w:tc>
          <w:tcPr>
            <w:tcW w:w="0" w:type="auto"/>
          </w:tcPr>
          <w:p w14:paraId="3528C7F7" w14:textId="4E8B3E6F" w:rsidR="002C1847" w:rsidRPr="00D77B29" w:rsidRDefault="00DF1C9F" w:rsidP="00F865B0">
            <w:pPr>
              <w:spacing w:line="380" w:lineRule="exact"/>
              <w:jc w:val="left"/>
            </w:pPr>
            <w:r w:rsidRPr="00D77B29">
              <w:t>ERROR_STEP</w:t>
            </w:r>
          </w:p>
        </w:tc>
        <w:tc>
          <w:tcPr>
            <w:tcW w:w="0" w:type="auto"/>
          </w:tcPr>
          <w:p w14:paraId="788C0D11" w14:textId="4BB7277C" w:rsidR="002C1847" w:rsidRPr="00D77B29" w:rsidRDefault="002C1847" w:rsidP="00F865B0">
            <w:pPr>
              <w:spacing w:line="380" w:lineRule="exact"/>
              <w:jc w:val="left"/>
            </w:pPr>
            <w:r w:rsidRPr="00D77B29">
              <w:t>TEMP 受入・削除・</w:t>
            </w:r>
            <w:r w:rsidR="007D7372" w:rsidRPr="00D77B29">
              <w:rPr>
                <w:rFonts w:hint="eastAsia"/>
              </w:rPr>
              <w:t>更新・</w:t>
            </w:r>
            <w:r w:rsidRPr="00D77B29">
              <w:t>挿入</w:t>
            </w:r>
            <w:r w:rsidR="00775C49" w:rsidRPr="00D77B29">
              <w:rPr>
                <w:rFonts w:hint="eastAsia"/>
              </w:rPr>
              <w:t>処理など</w:t>
            </w:r>
          </w:p>
        </w:tc>
        <w:tc>
          <w:tcPr>
            <w:tcW w:w="0" w:type="auto"/>
          </w:tcPr>
          <w:p w14:paraId="2FDE4A2D" w14:textId="4321732F" w:rsidR="002C1847" w:rsidRPr="00D77B29" w:rsidRDefault="002C1847" w:rsidP="00F865B0">
            <w:pPr>
              <w:spacing w:line="380" w:lineRule="exact"/>
              <w:jc w:val="left"/>
            </w:pPr>
            <w:r w:rsidRPr="00D77B29">
              <w:t>実行時</w:t>
            </w:r>
          </w:p>
        </w:tc>
      </w:tr>
      <w:tr w:rsidR="002C1847" w:rsidRPr="00D77B29" w14:paraId="5C7A8BEA" w14:textId="77777777">
        <w:tc>
          <w:tcPr>
            <w:tcW w:w="0" w:type="auto"/>
          </w:tcPr>
          <w:p w14:paraId="3E8DFBE8" w14:textId="0602CEEF" w:rsidR="002C1847" w:rsidRPr="00D77B29" w:rsidRDefault="00D86E9D" w:rsidP="00F865B0">
            <w:pPr>
              <w:spacing w:line="380" w:lineRule="exact"/>
              <w:jc w:val="left"/>
            </w:pPr>
            <w:r w:rsidRPr="00D77B29">
              <w:rPr>
                <w:rFonts w:hint="eastAsia"/>
              </w:rPr>
              <w:t>8</w:t>
            </w:r>
          </w:p>
        </w:tc>
        <w:tc>
          <w:tcPr>
            <w:tcW w:w="0" w:type="auto"/>
          </w:tcPr>
          <w:p w14:paraId="6805D583" w14:textId="75DB6633" w:rsidR="002C1847" w:rsidRPr="00D77B29" w:rsidRDefault="00DF1C9F" w:rsidP="00F865B0">
            <w:pPr>
              <w:spacing w:line="380" w:lineRule="exact"/>
              <w:jc w:val="left"/>
            </w:pPr>
            <w:r w:rsidRPr="00D77B29">
              <w:t>ERROR_MESSAGE</w:t>
            </w:r>
          </w:p>
        </w:tc>
        <w:tc>
          <w:tcPr>
            <w:tcW w:w="0" w:type="auto"/>
          </w:tcPr>
          <w:p w14:paraId="42DCE173" w14:textId="42023F2F" w:rsidR="002C1847" w:rsidRPr="00D77B29" w:rsidRDefault="00775C49" w:rsidP="00F865B0">
            <w:pPr>
              <w:spacing w:line="380" w:lineRule="exact"/>
              <w:jc w:val="left"/>
            </w:pPr>
            <w:r w:rsidRPr="00D77B29">
              <w:rPr>
                <w:rFonts w:hint="eastAsia"/>
              </w:rPr>
              <w:t>Snowflakeが返却したエラー内容</w:t>
            </w:r>
          </w:p>
        </w:tc>
        <w:tc>
          <w:tcPr>
            <w:tcW w:w="0" w:type="auto"/>
          </w:tcPr>
          <w:p w14:paraId="2EC1D0F8" w14:textId="786A2747" w:rsidR="002C1847" w:rsidRPr="00D77B29" w:rsidRDefault="002C1847" w:rsidP="00F865B0">
            <w:pPr>
              <w:spacing w:line="380" w:lineRule="exact"/>
              <w:jc w:val="left"/>
            </w:pPr>
            <w:r w:rsidRPr="00D77B29">
              <w:t>実行時</w:t>
            </w:r>
          </w:p>
        </w:tc>
      </w:tr>
      <w:tr w:rsidR="00775C49" w:rsidRPr="00D77B29" w14:paraId="3BD1EBA8" w14:textId="77777777">
        <w:tc>
          <w:tcPr>
            <w:tcW w:w="0" w:type="auto"/>
          </w:tcPr>
          <w:p w14:paraId="70D28F03" w14:textId="7F4A6DBC" w:rsidR="00775C49" w:rsidRPr="00D77B29" w:rsidRDefault="00775C49" w:rsidP="00F865B0">
            <w:pPr>
              <w:spacing w:line="380" w:lineRule="exact"/>
              <w:jc w:val="left"/>
            </w:pPr>
            <w:r w:rsidRPr="00D77B29">
              <w:rPr>
                <w:rFonts w:hint="eastAsia"/>
              </w:rPr>
              <w:t>9</w:t>
            </w:r>
          </w:p>
        </w:tc>
        <w:tc>
          <w:tcPr>
            <w:tcW w:w="0" w:type="auto"/>
          </w:tcPr>
          <w:p w14:paraId="58C55655" w14:textId="2E023859" w:rsidR="00775C49" w:rsidRPr="00D77B29" w:rsidRDefault="00DF1C9F" w:rsidP="00F865B0">
            <w:pPr>
              <w:spacing w:line="380" w:lineRule="exact"/>
              <w:jc w:val="left"/>
            </w:pPr>
            <w:r w:rsidRPr="00D77B29">
              <w:t>ERROR_TIME</w:t>
            </w:r>
          </w:p>
        </w:tc>
        <w:tc>
          <w:tcPr>
            <w:tcW w:w="0" w:type="auto"/>
          </w:tcPr>
          <w:p w14:paraId="258DD89E" w14:textId="7D6F2DFD" w:rsidR="00775C49" w:rsidRPr="00D77B29" w:rsidRDefault="00775C49" w:rsidP="00F865B0">
            <w:pPr>
              <w:spacing w:line="380" w:lineRule="exact"/>
              <w:jc w:val="left"/>
            </w:pPr>
            <w:r w:rsidRPr="00D77B29">
              <w:rPr>
                <w:rFonts w:hint="eastAsia"/>
              </w:rPr>
              <w:t>エラー発生時のタイムスタンプ</w:t>
            </w:r>
          </w:p>
        </w:tc>
        <w:tc>
          <w:tcPr>
            <w:tcW w:w="0" w:type="auto"/>
          </w:tcPr>
          <w:p w14:paraId="4DBBE1CA" w14:textId="521029C1" w:rsidR="007847C5" w:rsidRPr="00D77B29" w:rsidRDefault="00775C49" w:rsidP="00F865B0">
            <w:pPr>
              <w:spacing w:line="380" w:lineRule="exact"/>
              <w:jc w:val="left"/>
            </w:pPr>
            <w:r w:rsidRPr="00D77B29">
              <w:rPr>
                <w:rFonts w:hint="eastAsia"/>
              </w:rPr>
              <w:t>実行時</w:t>
            </w:r>
          </w:p>
        </w:tc>
      </w:tr>
      <w:tr w:rsidR="007847C5" w:rsidRPr="00D77B29" w14:paraId="254941C4" w14:textId="77777777">
        <w:tc>
          <w:tcPr>
            <w:tcW w:w="0" w:type="auto"/>
          </w:tcPr>
          <w:p w14:paraId="1636446C" w14:textId="521A38B4" w:rsidR="007847C5" w:rsidRPr="00D77B29" w:rsidRDefault="00D64BF5" w:rsidP="00F865B0">
            <w:pPr>
              <w:spacing w:line="380" w:lineRule="exact"/>
              <w:jc w:val="left"/>
            </w:pPr>
            <w:r w:rsidRPr="00D77B29">
              <w:rPr>
                <w:rFonts w:hint="eastAsia"/>
              </w:rPr>
              <w:t>10</w:t>
            </w:r>
          </w:p>
        </w:tc>
        <w:tc>
          <w:tcPr>
            <w:tcW w:w="0" w:type="auto"/>
          </w:tcPr>
          <w:p w14:paraId="3AEBB009" w14:textId="1F9F531E" w:rsidR="007847C5" w:rsidRPr="00D77B29" w:rsidRDefault="00D64BF5" w:rsidP="00F865B0">
            <w:pPr>
              <w:spacing w:line="380" w:lineRule="exact"/>
              <w:jc w:val="left"/>
            </w:pPr>
            <w:r w:rsidRPr="00D77B29">
              <w:t>LOG_ID</w:t>
            </w:r>
          </w:p>
        </w:tc>
        <w:tc>
          <w:tcPr>
            <w:tcW w:w="0" w:type="auto"/>
          </w:tcPr>
          <w:p w14:paraId="7ECD2A13" w14:textId="74540D02" w:rsidR="007847C5" w:rsidRPr="00D77B29" w:rsidRDefault="00FE2EAB" w:rsidP="00F865B0">
            <w:pPr>
              <w:spacing w:line="380" w:lineRule="exact"/>
              <w:jc w:val="left"/>
            </w:pPr>
            <w:r w:rsidRPr="00D77B29">
              <w:rPr>
                <w:rFonts w:hint="eastAsia"/>
              </w:rPr>
              <w:t>ログレコードの一意ID</w:t>
            </w:r>
          </w:p>
        </w:tc>
        <w:tc>
          <w:tcPr>
            <w:tcW w:w="0" w:type="auto"/>
          </w:tcPr>
          <w:p w14:paraId="1FD40ED2" w14:textId="64B1ED9B" w:rsidR="007847C5" w:rsidRPr="00D77B29" w:rsidRDefault="00FE2EAB" w:rsidP="00F865B0">
            <w:pPr>
              <w:spacing w:line="380" w:lineRule="exact"/>
              <w:jc w:val="left"/>
            </w:pPr>
            <w:r w:rsidRPr="00D77B29">
              <w:rPr>
                <w:rFonts w:hint="eastAsia"/>
              </w:rPr>
              <w:t>自動採番</w:t>
            </w:r>
          </w:p>
        </w:tc>
      </w:tr>
      <w:tr w:rsidR="007847C5" w:rsidRPr="00D77B29" w14:paraId="2C5BD161" w14:textId="77777777">
        <w:tc>
          <w:tcPr>
            <w:tcW w:w="0" w:type="auto"/>
          </w:tcPr>
          <w:p w14:paraId="25B1C776" w14:textId="766F759E" w:rsidR="007847C5" w:rsidRPr="00D77B29" w:rsidRDefault="007847C5" w:rsidP="00F865B0">
            <w:pPr>
              <w:spacing w:line="380" w:lineRule="exact"/>
              <w:jc w:val="left"/>
            </w:pPr>
            <w:r w:rsidRPr="00D77B29">
              <w:rPr>
                <w:rFonts w:hint="eastAsia"/>
              </w:rPr>
              <w:t>11</w:t>
            </w:r>
          </w:p>
        </w:tc>
        <w:tc>
          <w:tcPr>
            <w:tcW w:w="0" w:type="auto"/>
          </w:tcPr>
          <w:p w14:paraId="303DB463" w14:textId="778103DD" w:rsidR="007847C5" w:rsidRPr="00D77B29" w:rsidRDefault="00FE2EAB" w:rsidP="00F865B0">
            <w:pPr>
              <w:spacing w:line="380" w:lineRule="exact"/>
              <w:jc w:val="left"/>
            </w:pPr>
            <w:r w:rsidRPr="00D77B29">
              <w:t>EXECUTION_ID</w:t>
            </w:r>
          </w:p>
        </w:tc>
        <w:tc>
          <w:tcPr>
            <w:tcW w:w="0" w:type="auto"/>
          </w:tcPr>
          <w:p w14:paraId="4A3E0E7C" w14:textId="224D0598" w:rsidR="007847C5" w:rsidRPr="00D77B29" w:rsidRDefault="00FE2EAB" w:rsidP="00F865B0">
            <w:pPr>
              <w:spacing w:line="380" w:lineRule="exact"/>
              <w:jc w:val="left"/>
            </w:pPr>
            <w:r w:rsidRPr="00D77B29">
              <w:rPr>
                <w:rFonts w:hint="eastAsia"/>
              </w:rPr>
              <w:t>プロシージャ実行ごとの一意ID</w:t>
            </w:r>
          </w:p>
        </w:tc>
        <w:tc>
          <w:tcPr>
            <w:tcW w:w="0" w:type="auto"/>
          </w:tcPr>
          <w:p w14:paraId="49BE80B1" w14:textId="12191541" w:rsidR="007847C5" w:rsidRPr="00D77B29" w:rsidRDefault="00FE2EAB" w:rsidP="00F865B0">
            <w:pPr>
              <w:spacing w:line="380" w:lineRule="exact"/>
              <w:jc w:val="left"/>
            </w:pPr>
            <w:r w:rsidRPr="00D77B29">
              <w:rPr>
                <w:rFonts w:hint="eastAsia"/>
              </w:rPr>
              <w:t>実行時</w:t>
            </w:r>
          </w:p>
        </w:tc>
      </w:tr>
      <w:tr w:rsidR="007847C5" w:rsidRPr="00D77B29" w14:paraId="0C77CC9A" w14:textId="77777777">
        <w:tc>
          <w:tcPr>
            <w:tcW w:w="0" w:type="auto"/>
          </w:tcPr>
          <w:p w14:paraId="2CCB69C4" w14:textId="7B677759" w:rsidR="007847C5" w:rsidRPr="00D77B29" w:rsidRDefault="007847C5" w:rsidP="00F865B0">
            <w:pPr>
              <w:spacing w:line="380" w:lineRule="exact"/>
              <w:jc w:val="left"/>
            </w:pPr>
            <w:r w:rsidRPr="00D77B29">
              <w:rPr>
                <w:rFonts w:hint="eastAsia"/>
              </w:rPr>
              <w:t>12</w:t>
            </w:r>
          </w:p>
        </w:tc>
        <w:tc>
          <w:tcPr>
            <w:tcW w:w="0" w:type="auto"/>
          </w:tcPr>
          <w:p w14:paraId="12A54D56" w14:textId="43A2BE4F" w:rsidR="007847C5" w:rsidRPr="00D77B29" w:rsidRDefault="00FE2EAB" w:rsidP="00F865B0">
            <w:pPr>
              <w:spacing w:line="380" w:lineRule="exact"/>
              <w:jc w:val="left"/>
            </w:pPr>
            <w:r w:rsidRPr="00D77B29">
              <w:t>PROCESSED_FILE_NAME</w:t>
            </w:r>
          </w:p>
        </w:tc>
        <w:tc>
          <w:tcPr>
            <w:tcW w:w="0" w:type="auto"/>
          </w:tcPr>
          <w:p w14:paraId="6A949A81" w14:textId="2C0949E1" w:rsidR="007847C5" w:rsidRPr="00D77B29" w:rsidRDefault="002A0B34" w:rsidP="00F865B0">
            <w:pPr>
              <w:spacing w:line="380" w:lineRule="exact"/>
              <w:jc w:val="left"/>
            </w:pPr>
            <w:r w:rsidRPr="00D77B29">
              <w:rPr>
                <w:rFonts w:hint="eastAsia"/>
              </w:rPr>
              <w:t>実際に処理した物理ファイル名</w:t>
            </w:r>
          </w:p>
        </w:tc>
        <w:tc>
          <w:tcPr>
            <w:tcW w:w="0" w:type="auto"/>
          </w:tcPr>
          <w:p w14:paraId="61F844E4" w14:textId="359BD1F4" w:rsidR="007847C5" w:rsidRPr="00D77B29" w:rsidRDefault="002A0B34" w:rsidP="00F865B0">
            <w:pPr>
              <w:spacing w:line="380" w:lineRule="exact"/>
              <w:jc w:val="left"/>
            </w:pPr>
            <w:r w:rsidRPr="00D77B29">
              <w:rPr>
                <w:rFonts w:hint="eastAsia"/>
              </w:rPr>
              <w:t>実行時</w:t>
            </w:r>
          </w:p>
        </w:tc>
      </w:tr>
      <w:tr w:rsidR="007847C5" w:rsidRPr="00D77B29" w14:paraId="1A493ECA" w14:textId="77777777">
        <w:tc>
          <w:tcPr>
            <w:tcW w:w="0" w:type="auto"/>
          </w:tcPr>
          <w:p w14:paraId="6B916E51" w14:textId="695ACB72" w:rsidR="007847C5" w:rsidRPr="00D77B29" w:rsidRDefault="007847C5" w:rsidP="00F865B0">
            <w:pPr>
              <w:spacing w:line="380" w:lineRule="exact"/>
              <w:jc w:val="left"/>
            </w:pPr>
            <w:r w:rsidRPr="00D77B29">
              <w:rPr>
                <w:rFonts w:hint="eastAsia"/>
              </w:rPr>
              <w:t>13</w:t>
            </w:r>
          </w:p>
        </w:tc>
        <w:tc>
          <w:tcPr>
            <w:tcW w:w="0" w:type="auto"/>
          </w:tcPr>
          <w:p w14:paraId="4541FA3C" w14:textId="77C3EA9B" w:rsidR="007847C5" w:rsidRPr="00D77B29" w:rsidRDefault="002A0B34" w:rsidP="00F865B0">
            <w:pPr>
              <w:spacing w:line="380" w:lineRule="exact"/>
              <w:jc w:val="left"/>
            </w:pPr>
            <w:r w:rsidRPr="00D77B29">
              <w:t>RECORD_COUNT</w:t>
            </w:r>
          </w:p>
        </w:tc>
        <w:tc>
          <w:tcPr>
            <w:tcW w:w="0" w:type="auto"/>
          </w:tcPr>
          <w:p w14:paraId="0F299D5A" w14:textId="3DC768E2" w:rsidR="007847C5" w:rsidRPr="00D77B29" w:rsidRDefault="002A0B34" w:rsidP="00F865B0">
            <w:pPr>
              <w:spacing w:line="380" w:lineRule="exact"/>
              <w:jc w:val="left"/>
            </w:pPr>
            <w:r w:rsidRPr="00D77B29">
              <w:rPr>
                <w:rFonts w:hint="eastAsia"/>
              </w:rPr>
              <w:t>処理対象レコード件数</w:t>
            </w:r>
          </w:p>
        </w:tc>
        <w:tc>
          <w:tcPr>
            <w:tcW w:w="0" w:type="auto"/>
          </w:tcPr>
          <w:p w14:paraId="4A863919" w14:textId="47BAC3A9" w:rsidR="007847C5" w:rsidRPr="00D77B29" w:rsidRDefault="002A0B34" w:rsidP="00F865B0">
            <w:pPr>
              <w:spacing w:line="380" w:lineRule="exact"/>
              <w:jc w:val="left"/>
            </w:pPr>
            <w:r w:rsidRPr="00D77B29">
              <w:rPr>
                <w:rFonts w:hint="eastAsia"/>
              </w:rPr>
              <w:t>実行時</w:t>
            </w:r>
          </w:p>
        </w:tc>
      </w:tr>
      <w:tr w:rsidR="007847C5" w:rsidRPr="00D77B29" w14:paraId="14E228E1" w14:textId="77777777">
        <w:tc>
          <w:tcPr>
            <w:tcW w:w="0" w:type="auto"/>
          </w:tcPr>
          <w:p w14:paraId="4A299D63" w14:textId="2127A545" w:rsidR="007847C5" w:rsidRPr="00D77B29" w:rsidRDefault="007847C5" w:rsidP="00F865B0">
            <w:pPr>
              <w:spacing w:line="380" w:lineRule="exact"/>
              <w:jc w:val="left"/>
            </w:pPr>
            <w:r w:rsidRPr="00D77B29">
              <w:rPr>
                <w:rFonts w:hint="eastAsia"/>
              </w:rPr>
              <w:t>14</w:t>
            </w:r>
          </w:p>
        </w:tc>
        <w:tc>
          <w:tcPr>
            <w:tcW w:w="0" w:type="auto"/>
          </w:tcPr>
          <w:p w14:paraId="3987C518" w14:textId="18A1F412" w:rsidR="007847C5" w:rsidRPr="00D77B29" w:rsidRDefault="002A0B34" w:rsidP="00F865B0">
            <w:pPr>
              <w:spacing w:line="380" w:lineRule="exact"/>
              <w:jc w:val="left"/>
            </w:pPr>
            <w:r w:rsidRPr="00D77B29">
              <w:t>EXECUTION_START_TIME</w:t>
            </w:r>
          </w:p>
        </w:tc>
        <w:tc>
          <w:tcPr>
            <w:tcW w:w="0" w:type="auto"/>
          </w:tcPr>
          <w:p w14:paraId="28A0F34D" w14:textId="18217E5C" w:rsidR="007847C5" w:rsidRPr="00D77B29" w:rsidRDefault="002A0B34" w:rsidP="00F865B0">
            <w:pPr>
              <w:spacing w:line="380" w:lineRule="exact"/>
              <w:jc w:val="left"/>
            </w:pPr>
            <w:r w:rsidRPr="00D77B29">
              <w:rPr>
                <w:rFonts w:hint="eastAsia"/>
              </w:rPr>
              <w:t>プロシージャ実行開始日時</w:t>
            </w:r>
          </w:p>
        </w:tc>
        <w:tc>
          <w:tcPr>
            <w:tcW w:w="0" w:type="auto"/>
          </w:tcPr>
          <w:p w14:paraId="41A292AF" w14:textId="1BAA8E97" w:rsidR="007847C5" w:rsidRPr="00D77B29" w:rsidRDefault="002A0B34" w:rsidP="00F865B0">
            <w:pPr>
              <w:spacing w:line="380" w:lineRule="exact"/>
              <w:jc w:val="left"/>
            </w:pPr>
            <w:r w:rsidRPr="00D77B29">
              <w:rPr>
                <w:rFonts w:hint="eastAsia"/>
              </w:rPr>
              <w:t>実行時</w:t>
            </w:r>
          </w:p>
        </w:tc>
      </w:tr>
      <w:tr w:rsidR="007847C5" w:rsidRPr="00D77B29" w14:paraId="6EFB9043" w14:textId="77777777">
        <w:tc>
          <w:tcPr>
            <w:tcW w:w="0" w:type="auto"/>
          </w:tcPr>
          <w:p w14:paraId="6D7504D2" w14:textId="4A9C7F3D" w:rsidR="007847C5" w:rsidRPr="00D77B29" w:rsidRDefault="007847C5" w:rsidP="00F865B0">
            <w:pPr>
              <w:spacing w:line="380" w:lineRule="exact"/>
              <w:jc w:val="left"/>
            </w:pPr>
            <w:r w:rsidRPr="00D77B29">
              <w:rPr>
                <w:rFonts w:hint="eastAsia"/>
              </w:rPr>
              <w:t>15</w:t>
            </w:r>
          </w:p>
        </w:tc>
        <w:tc>
          <w:tcPr>
            <w:tcW w:w="0" w:type="auto"/>
          </w:tcPr>
          <w:p w14:paraId="3D46DF4E" w14:textId="3DD0B84F" w:rsidR="007847C5" w:rsidRPr="00D77B29" w:rsidRDefault="00773C35" w:rsidP="00F865B0">
            <w:pPr>
              <w:spacing w:line="380" w:lineRule="exact"/>
              <w:jc w:val="left"/>
            </w:pPr>
            <w:r w:rsidRPr="00D77B29">
              <w:t>EXECUTION_END_TIME</w:t>
            </w:r>
          </w:p>
        </w:tc>
        <w:tc>
          <w:tcPr>
            <w:tcW w:w="0" w:type="auto"/>
          </w:tcPr>
          <w:p w14:paraId="62F18648" w14:textId="52350018" w:rsidR="007847C5" w:rsidRPr="00D77B29" w:rsidRDefault="00773C35" w:rsidP="00F865B0">
            <w:pPr>
              <w:spacing w:line="380" w:lineRule="exact"/>
              <w:jc w:val="left"/>
            </w:pPr>
            <w:r w:rsidRPr="00D77B29">
              <w:rPr>
                <w:rFonts w:hint="eastAsia"/>
              </w:rPr>
              <w:t>プロシージャ実行終了日時</w:t>
            </w:r>
          </w:p>
        </w:tc>
        <w:tc>
          <w:tcPr>
            <w:tcW w:w="0" w:type="auto"/>
          </w:tcPr>
          <w:p w14:paraId="66B954EA" w14:textId="2CAACFF6" w:rsidR="007847C5" w:rsidRPr="00D77B29" w:rsidRDefault="002A0B34" w:rsidP="00F865B0">
            <w:pPr>
              <w:spacing w:line="380" w:lineRule="exact"/>
              <w:jc w:val="left"/>
            </w:pPr>
            <w:r w:rsidRPr="00D77B29">
              <w:rPr>
                <w:rFonts w:hint="eastAsia"/>
              </w:rPr>
              <w:t>実行時</w:t>
            </w:r>
          </w:p>
        </w:tc>
      </w:tr>
      <w:tr w:rsidR="007847C5" w:rsidRPr="00D77B29" w14:paraId="58B588BD" w14:textId="77777777">
        <w:tc>
          <w:tcPr>
            <w:tcW w:w="0" w:type="auto"/>
          </w:tcPr>
          <w:p w14:paraId="542F802C" w14:textId="167D61DF" w:rsidR="007847C5" w:rsidRPr="00D77B29" w:rsidRDefault="007847C5" w:rsidP="00F865B0">
            <w:pPr>
              <w:spacing w:line="380" w:lineRule="exact"/>
              <w:jc w:val="left"/>
            </w:pPr>
            <w:r w:rsidRPr="00D77B29">
              <w:rPr>
                <w:rFonts w:hint="eastAsia"/>
              </w:rPr>
              <w:t>16</w:t>
            </w:r>
          </w:p>
        </w:tc>
        <w:tc>
          <w:tcPr>
            <w:tcW w:w="0" w:type="auto"/>
          </w:tcPr>
          <w:p w14:paraId="3D54F053" w14:textId="683B57AC" w:rsidR="007847C5" w:rsidRPr="00D77B29" w:rsidRDefault="00773C35" w:rsidP="00F865B0">
            <w:pPr>
              <w:spacing w:line="380" w:lineRule="exact"/>
              <w:jc w:val="left"/>
            </w:pPr>
            <w:r w:rsidRPr="00D77B29">
              <w:t>ERROR_HANDLING_MODE</w:t>
            </w:r>
          </w:p>
        </w:tc>
        <w:tc>
          <w:tcPr>
            <w:tcW w:w="0" w:type="auto"/>
          </w:tcPr>
          <w:p w14:paraId="7E947FE8" w14:textId="4333E64F" w:rsidR="007847C5" w:rsidRPr="00D77B29" w:rsidRDefault="00773C35" w:rsidP="00F865B0">
            <w:pPr>
              <w:spacing w:line="380" w:lineRule="exact"/>
              <w:jc w:val="left"/>
            </w:pPr>
            <w:r w:rsidRPr="00D77B29">
              <w:rPr>
                <w:rFonts w:hint="eastAsia"/>
              </w:rPr>
              <w:t>適用されたエラー処理方式</w:t>
            </w:r>
          </w:p>
        </w:tc>
        <w:tc>
          <w:tcPr>
            <w:tcW w:w="0" w:type="auto"/>
          </w:tcPr>
          <w:p w14:paraId="21FBECBB" w14:textId="63F14394" w:rsidR="007847C5" w:rsidRPr="00D77B29" w:rsidRDefault="0073287C" w:rsidP="00F865B0">
            <w:pPr>
              <w:spacing w:line="380" w:lineRule="exact"/>
              <w:jc w:val="left"/>
            </w:pPr>
            <w:r w:rsidRPr="00D77B29">
              <w:t>CONFIG_FILE</w:t>
            </w:r>
          </w:p>
        </w:tc>
      </w:tr>
    </w:tbl>
    <w:p w14:paraId="595E502D" w14:textId="77777777" w:rsidR="00563E0E" w:rsidRPr="00D77B29" w:rsidRDefault="00563E0E" w:rsidP="00563E0E">
      <w:pPr>
        <w:spacing w:line="380" w:lineRule="exact"/>
      </w:pPr>
      <w:r w:rsidRPr="00D77B29">
        <w:rPr>
          <w:rFonts w:hint="eastAsia"/>
        </w:rPr>
        <w:t>これにより、再送対象ファイルの特定、および異常発生時の追跡を可能とする。</w:t>
      </w:r>
    </w:p>
    <w:p w14:paraId="16EE6534" w14:textId="5327FCE2" w:rsidR="00F73088" w:rsidRPr="00D77B29" w:rsidRDefault="00E83331" w:rsidP="00563E0E">
      <w:pPr>
        <w:spacing w:line="380" w:lineRule="exact"/>
      </w:pPr>
      <w:r w:rsidRPr="00D77B29">
        <w:rPr>
          <w:rFonts w:hint="eastAsia"/>
        </w:rPr>
        <w:t>ログテーブルへの記録は、正常終了・異常終了を問わず、すべてのプロシージャ実行に対して行うものとする</w:t>
      </w:r>
      <w:r w:rsidR="00165A74" w:rsidRPr="00D77B29">
        <w:rPr>
          <w:rFonts w:hint="eastAsia"/>
        </w:rPr>
        <w:t>。</w:t>
      </w:r>
    </w:p>
    <w:p w14:paraId="5F5AA03F" w14:textId="74CFEA14" w:rsidR="00354E1D" w:rsidRPr="00D77B29" w:rsidRDefault="006B47AD" w:rsidP="00416B63">
      <w:pPr>
        <w:pStyle w:val="Heading1"/>
        <w:spacing w:after="360" w:line="380" w:lineRule="exact"/>
        <w:rPr>
          <w:rFonts w:ascii="Yu Mincho" w:eastAsia="Yu Mincho" w:hAnsi="Yu Mincho"/>
          <w:sz w:val="18"/>
        </w:rPr>
      </w:pPr>
      <w:bookmarkStart w:id="21" w:name="_Ref207071347"/>
      <w:bookmarkStart w:id="22" w:name="_Ref207071360"/>
      <w:bookmarkStart w:id="23" w:name="_Ref207071368"/>
      <w:bookmarkStart w:id="24" w:name="_Ref207071369"/>
      <w:bookmarkStart w:id="25" w:name="_Toc207183688"/>
      <w:bookmarkStart w:id="26" w:name="_Toc230958817"/>
      <w:r w:rsidRPr="00D77B29">
        <w:rPr>
          <w:rFonts w:ascii="Yu Mincho" w:eastAsia="Yu Mincho" w:hAnsi="Yu Mincho" w:hint="eastAsia"/>
          <w:sz w:val="18"/>
        </w:rPr>
        <w:t>基本シーケンス</w:t>
      </w:r>
      <w:bookmarkEnd w:id="21"/>
      <w:bookmarkEnd w:id="22"/>
      <w:bookmarkEnd w:id="23"/>
      <w:bookmarkEnd w:id="24"/>
      <w:bookmarkEnd w:id="25"/>
      <w:bookmarkEnd w:id="26"/>
    </w:p>
    <w:p w14:paraId="54F0EE29" w14:textId="51F0505A" w:rsidR="00631D65" w:rsidRPr="00D77B29" w:rsidRDefault="00B661D9" w:rsidP="00B661D9">
      <w:pPr>
        <w:pStyle w:val="Heading2"/>
        <w:spacing w:after="180" w:line="380" w:lineRule="exact"/>
        <w:rPr>
          <w:rFonts w:ascii="Yu Mincho" w:eastAsia="Yu Mincho" w:hAnsi="Yu Mincho"/>
        </w:rPr>
      </w:pPr>
      <w:bookmarkStart w:id="27" w:name="_Toc230958818"/>
      <w:r w:rsidRPr="00D77B29">
        <w:rPr>
          <w:rFonts w:ascii="Yu Mincho" w:eastAsia="Yu Mincho" w:hAnsi="Yu Mincho" w:hint="eastAsia"/>
        </w:rPr>
        <w:t>基本シーケンス</w:t>
      </w:r>
      <w:r w:rsidR="009100A3" w:rsidRPr="00D77B29">
        <w:rPr>
          <w:rFonts w:ascii="Yu Mincho" w:eastAsia="Yu Mincho" w:hAnsi="Yu Mincho" w:hint="eastAsia"/>
        </w:rPr>
        <w:t>（</w:t>
      </w:r>
      <w:r w:rsidR="00AC2A4B" w:rsidRPr="00D77B29">
        <w:rPr>
          <w:rFonts w:ascii="Yu Mincho" w:eastAsia="Yu Mincho" w:hAnsi="Yu Mincho" w:hint="eastAsia"/>
        </w:rPr>
        <w:t>外部連携バッチにより転送されたファイルを起点</w:t>
      </w:r>
      <w:r w:rsidR="009100A3" w:rsidRPr="00D77B29">
        <w:rPr>
          <w:rFonts w:ascii="Yu Mincho" w:eastAsia="Yu Mincho" w:hAnsi="Yu Mincho" w:hint="eastAsia"/>
        </w:rPr>
        <w:t>とした汎用取込処理）</w:t>
      </w:r>
      <w:bookmarkEnd w:id="27"/>
    </w:p>
    <w:p w14:paraId="0EC697F8" w14:textId="2B465A0C" w:rsidR="00631D65" w:rsidRPr="00D77B29" w:rsidRDefault="00410453" w:rsidP="00B661D9">
      <w:r w:rsidRPr="00D77B29">
        <w:rPr>
          <w:noProof/>
        </w:rPr>
        <w:drawing>
          <wp:inline distT="0" distB="0" distL="0" distR="0" wp14:anchorId="44F9379B" wp14:editId="66F3DFE5">
            <wp:extent cx="5400040" cy="6642100"/>
            <wp:effectExtent l="0" t="0" r="0" b="6350"/>
            <wp:docPr id="400609012" name="グラフィックス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09012" name="グラフィックス 400609012"/>
                    <pic:cNvPicPr/>
                  </pic:nvPicPr>
                  <pic:blipFill>
                    <a:blip r:embed="rId12">
                      <a:extLst>
                        <a:ext uri="{96DAC541-7B7A-43D3-8B79-37D633B846F1}">
                          <asvg:svgBlip xmlns:asvg="http://schemas.microsoft.com/office/drawing/2016/SVG/main" r:embed="rId13"/>
                        </a:ext>
                      </a:extLst>
                    </a:blip>
                    <a:stretch>
                      <a:fillRect/>
                    </a:stretch>
                  </pic:blipFill>
                  <pic:spPr>
                    <a:xfrm>
                      <a:off x="0" y="0"/>
                      <a:ext cx="5400040" cy="6642100"/>
                    </a:xfrm>
                    <a:prstGeom prst="rect">
                      <a:avLst/>
                    </a:prstGeom>
                  </pic:spPr>
                </pic:pic>
              </a:graphicData>
            </a:graphic>
          </wp:inline>
        </w:drawing>
      </w:r>
    </w:p>
    <w:p w14:paraId="73C0BFC3" w14:textId="4A7EB377" w:rsidR="00631D65" w:rsidRPr="00D77B29" w:rsidRDefault="007263E8" w:rsidP="00631D65">
      <w:r w:rsidRPr="00D77B29">
        <w:rPr>
          <w:rFonts w:hint="eastAsia"/>
        </w:rPr>
        <w:t xml:space="preserve">本シーケンスは、Snowflake 内部ステージに配置済みの対象ファイルを起点として、汎用取込プロシージャが </w:t>
      </w:r>
      <w:r w:rsidR="00BB11C6" w:rsidRPr="00D77B29">
        <w:rPr>
          <w:rFonts w:hint="eastAsia"/>
        </w:rPr>
        <w:t>CONFIG_FILE 定義に基づき</w:t>
      </w:r>
      <w:r w:rsidRPr="00D77B29">
        <w:rPr>
          <w:rFonts w:hint="eastAsia"/>
        </w:rPr>
        <w:t xml:space="preserve"> </w:t>
      </w:r>
      <w:r w:rsidR="005B16E0" w:rsidRPr="00D77B29">
        <w:rPr>
          <w:rFonts w:hint="eastAsia"/>
        </w:rPr>
        <w:t>TEMP テーブル受入、削除処理、更新処理、挿入処理、およびログテーブルへの記録を実行する一連の流れを示す。</w:t>
      </w:r>
    </w:p>
    <w:p w14:paraId="66A6D654" w14:textId="7646A220" w:rsidR="00631D65" w:rsidRPr="00D77B29" w:rsidRDefault="00631D65" w:rsidP="00B661D9"/>
    <w:p w14:paraId="6A29FAE6" w14:textId="77777777" w:rsidR="00427628" w:rsidRPr="00D77B29" w:rsidRDefault="00427628" w:rsidP="00B661D9"/>
    <w:p w14:paraId="7250C79E" w14:textId="14F061AD" w:rsidR="0025668C" w:rsidRPr="00D77B29" w:rsidRDefault="00025F7A" w:rsidP="0025668C">
      <w:pPr>
        <w:pStyle w:val="Heading2"/>
        <w:spacing w:after="180" w:line="380" w:lineRule="exact"/>
        <w:rPr>
          <w:rFonts w:ascii="Yu Mincho" w:eastAsia="Yu Mincho" w:hAnsi="Yu Mincho"/>
        </w:rPr>
      </w:pPr>
      <w:bookmarkStart w:id="28" w:name="_Toc230958819"/>
      <w:r w:rsidRPr="00D77B29">
        <w:rPr>
          <w:rFonts w:ascii="Yu Mincho" w:eastAsia="Yu Mincho" w:hAnsi="Yu Mincho" w:hint="eastAsia"/>
        </w:rPr>
        <w:t>異常系・エラーハンドリング</w:t>
      </w:r>
      <w:bookmarkEnd w:id="28"/>
    </w:p>
    <w:p w14:paraId="7568D2B0" w14:textId="4D6BA647" w:rsidR="00D86522" w:rsidRPr="00D77B29" w:rsidRDefault="00D86522" w:rsidP="00B6595E">
      <w:pPr>
        <w:spacing w:line="380" w:lineRule="exact"/>
        <w:rPr>
          <w:b/>
          <w:bCs/>
        </w:rPr>
      </w:pPr>
      <w:r w:rsidRPr="00D77B29">
        <w:rPr>
          <w:rFonts w:hint="eastAsia"/>
          <w:b/>
          <w:bCs/>
        </w:rPr>
        <w:t>プロシージャの戻り値（リターンコード）</w:t>
      </w:r>
    </w:p>
    <w:p w14:paraId="6909F34B" w14:textId="77777777" w:rsidR="00D86522" w:rsidRPr="00D77B29" w:rsidRDefault="00D86522" w:rsidP="00D86522">
      <w:pPr>
        <w:spacing w:line="380" w:lineRule="exact"/>
      </w:pPr>
      <w:r w:rsidRPr="00D77B29">
        <w:t>Snowflake 汎用取込プロシージャの戻り値（リターンコード）の定義を以下とする。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1660"/>
        <w:gridCol w:w="5755"/>
      </w:tblGrid>
      <w:tr w:rsidR="00F278F2" w:rsidRPr="00D77B29" w14:paraId="0D6349B4" w14:textId="77777777">
        <w:tc>
          <w:tcPr>
            <w:tcW w:w="1101" w:type="dxa"/>
          </w:tcPr>
          <w:p w14:paraId="105C9792" w14:textId="77777777" w:rsidR="00F278F2" w:rsidRPr="00D77B29" w:rsidRDefault="00F278F2" w:rsidP="00F865B0">
            <w:pPr>
              <w:spacing w:line="380" w:lineRule="exact"/>
              <w:jc w:val="left"/>
              <w:rPr>
                <w:b/>
                <w:bCs/>
              </w:rPr>
            </w:pPr>
            <w:r w:rsidRPr="00D77B29">
              <w:rPr>
                <w:b/>
                <w:bCs/>
              </w:rPr>
              <w:t>終了区分</w:t>
            </w:r>
          </w:p>
        </w:tc>
        <w:tc>
          <w:tcPr>
            <w:tcW w:w="1701" w:type="dxa"/>
          </w:tcPr>
          <w:p w14:paraId="4B2F6E04" w14:textId="77777777" w:rsidR="00F278F2" w:rsidRPr="00D77B29" w:rsidRDefault="00F278F2" w:rsidP="00F865B0">
            <w:pPr>
              <w:spacing w:line="380" w:lineRule="exact"/>
              <w:jc w:val="left"/>
              <w:rPr>
                <w:b/>
                <w:bCs/>
              </w:rPr>
            </w:pPr>
            <w:r w:rsidRPr="00D77B29">
              <w:rPr>
                <w:b/>
                <w:bCs/>
              </w:rPr>
              <w:t>リターンコード</w:t>
            </w:r>
          </w:p>
        </w:tc>
        <w:tc>
          <w:tcPr>
            <w:tcW w:w="5918" w:type="dxa"/>
          </w:tcPr>
          <w:p w14:paraId="759C6F35" w14:textId="77777777" w:rsidR="00F278F2" w:rsidRPr="00D77B29" w:rsidRDefault="00F278F2" w:rsidP="00F865B0">
            <w:pPr>
              <w:spacing w:line="380" w:lineRule="exact"/>
              <w:jc w:val="left"/>
              <w:rPr>
                <w:b/>
                <w:bCs/>
              </w:rPr>
            </w:pPr>
            <w:r w:rsidRPr="00D77B29">
              <w:rPr>
                <w:b/>
                <w:bCs/>
              </w:rPr>
              <w:t>動作</w:t>
            </w:r>
          </w:p>
        </w:tc>
      </w:tr>
      <w:tr w:rsidR="00F278F2" w:rsidRPr="00D77B29" w14:paraId="13517941" w14:textId="77777777">
        <w:tc>
          <w:tcPr>
            <w:tcW w:w="1101" w:type="dxa"/>
          </w:tcPr>
          <w:p w14:paraId="350F4533" w14:textId="77777777" w:rsidR="00F278F2" w:rsidRPr="00D77B29" w:rsidRDefault="00F278F2" w:rsidP="00F865B0">
            <w:pPr>
              <w:spacing w:line="380" w:lineRule="exact"/>
              <w:jc w:val="left"/>
            </w:pPr>
            <w:r w:rsidRPr="00D77B29">
              <w:t>正常終了</w:t>
            </w:r>
          </w:p>
        </w:tc>
        <w:tc>
          <w:tcPr>
            <w:tcW w:w="1701" w:type="dxa"/>
          </w:tcPr>
          <w:p w14:paraId="25DE81F5" w14:textId="77777777" w:rsidR="00F278F2" w:rsidRPr="00D77B29" w:rsidRDefault="00F278F2" w:rsidP="00F865B0">
            <w:pPr>
              <w:spacing w:line="380" w:lineRule="exact"/>
              <w:jc w:val="left"/>
            </w:pPr>
            <w:r w:rsidRPr="00D77B29">
              <w:t>0</w:t>
            </w:r>
          </w:p>
        </w:tc>
        <w:tc>
          <w:tcPr>
            <w:tcW w:w="5918" w:type="dxa"/>
          </w:tcPr>
          <w:p w14:paraId="642C51F8" w14:textId="77777777" w:rsidR="00F278F2" w:rsidRPr="00D77B29" w:rsidRDefault="00F278F2" w:rsidP="00F865B0">
            <w:pPr>
              <w:spacing w:line="380" w:lineRule="exact"/>
              <w:jc w:val="left"/>
            </w:pPr>
            <w:r w:rsidRPr="00D77B29">
              <w:t>戻り値として「0」を出力する</w:t>
            </w:r>
          </w:p>
        </w:tc>
      </w:tr>
      <w:tr w:rsidR="00F278F2" w:rsidRPr="00D77B29" w14:paraId="075F0CC8" w14:textId="77777777">
        <w:tc>
          <w:tcPr>
            <w:tcW w:w="1101" w:type="dxa"/>
          </w:tcPr>
          <w:p w14:paraId="37A56424" w14:textId="77777777" w:rsidR="00F278F2" w:rsidRPr="00D77B29" w:rsidRDefault="00F278F2" w:rsidP="00F865B0">
            <w:pPr>
              <w:spacing w:line="380" w:lineRule="exact"/>
              <w:jc w:val="left"/>
            </w:pPr>
            <w:r w:rsidRPr="00D77B29">
              <w:t>異常終了</w:t>
            </w:r>
          </w:p>
        </w:tc>
        <w:tc>
          <w:tcPr>
            <w:tcW w:w="1701" w:type="dxa"/>
          </w:tcPr>
          <w:p w14:paraId="5EFF9563" w14:textId="3D0BF316" w:rsidR="00F278F2" w:rsidRPr="00D77B29" w:rsidRDefault="005051D6" w:rsidP="00F865B0">
            <w:pPr>
              <w:spacing w:line="380" w:lineRule="exact"/>
              <w:jc w:val="left"/>
            </w:pPr>
            <w:r w:rsidRPr="00D77B29">
              <w:rPr>
                <w:rFonts w:hint="eastAsia"/>
              </w:rPr>
              <w:t>1</w:t>
            </w:r>
          </w:p>
        </w:tc>
        <w:tc>
          <w:tcPr>
            <w:tcW w:w="5918" w:type="dxa"/>
          </w:tcPr>
          <w:p w14:paraId="0E12EEC7" w14:textId="36207851" w:rsidR="00F278F2" w:rsidRPr="00D77B29" w:rsidRDefault="00D07E15" w:rsidP="00F865B0">
            <w:pPr>
              <w:spacing w:line="380" w:lineRule="exact"/>
              <w:jc w:val="left"/>
            </w:pPr>
            <w:r w:rsidRPr="00D77B29">
              <w:t>戻り値として「</w:t>
            </w:r>
            <w:r w:rsidRPr="00D77B29">
              <w:rPr>
                <w:rFonts w:hint="eastAsia"/>
              </w:rPr>
              <w:t>1</w:t>
            </w:r>
            <w:r w:rsidRPr="00D77B29">
              <w:t>」を出力する</w:t>
            </w:r>
          </w:p>
        </w:tc>
      </w:tr>
    </w:tbl>
    <w:p w14:paraId="0E1DA2B5" w14:textId="77777777" w:rsidR="00D86522" w:rsidRPr="00D77B29" w:rsidRDefault="00D86522" w:rsidP="00B6595E">
      <w:pPr>
        <w:spacing w:line="380" w:lineRule="exact"/>
      </w:pPr>
    </w:p>
    <w:p w14:paraId="052D85EC" w14:textId="0744DE01" w:rsidR="00D86522" w:rsidRPr="00D77B29" w:rsidRDefault="008E0173" w:rsidP="00B6595E">
      <w:pPr>
        <w:spacing w:line="380" w:lineRule="exact"/>
        <w:rPr>
          <w:b/>
          <w:bCs/>
        </w:rPr>
      </w:pPr>
      <w:r w:rsidRPr="00D77B29">
        <w:rPr>
          <w:rFonts w:hint="eastAsia"/>
          <w:b/>
          <w:bCs/>
        </w:rPr>
        <w:t>エラー・例外の記録</w:t>
      </w:r>
    </w:p>
    <w:p w14:paraId="2F3E13BE" w14:textId="29DD4912" w:rsidR="00FC15BD" w:rsidRPr="00D77B29" w:rsidRDefault="00FC15BD" w:rsidP="00FC15BD">
      <w:pPr>
        <w:spacing w:line="380" w:lineRule="exact"/>
      </w:pPr>
      <w:r w:rsidRPr="00D77B29">
        <w:rPr>
          <w:rFonts w:hint="eastAsia"/>
        </w:rPr>
        <w:t>Snowflake プロシージャ側でエラー・例外が発生した場合</w:t>
      </w:r>
      <w:r w:rsidR="00A70881" w:rsidRPr="00D77B29">
        <w:rPr>
          <w:rFonts w:hint="eastAsia"/>
        </w:rPr>
        <w:t>や</w:t>
      </w:r>
      <w:r w:rsidRPr="00D77B29">
        <w:rPr>
          <w:rFonts w:hint="eastAsia"/>
        </w:rPr>
        <w:t>、</w:t>
      </w:r>
      <w:r w:rsidR="00A70881" w:rsidRPr="00D77B29">
        <w:t xml:space="preserve">列数が </w:t>
      </w:r>
      <w:r w:rsidR="0073287C" w:rsidRPr="00D77B29">
        <w:t>CONFIG_FILE</w:t>
      </w:r>
      <w:r w:rsidR="00A70881" w:rsidRPr="00D77B29">
        <w:t>.COLUMN_COUNT と一致しない場合は</w:t>
      </w:r>
      <w:r w:rsidRPr="00D77B29">
        <w:rPr>
          <w:rFonts w:hint="eastAsia"/>
        </w:rPr>
        <w:t>ログテーブル（Snowflake</w:t>
      </w:r>
      <w:r w:rsidR="00382776" w:rsidRPr="00D77B29">
        <w:rPr>
          <w:rFonts w:hint="eastAsia"/>
        </w:rPr>
        <w:t>管理上の</w:t>
      </w:r>
      <w:r w:rsidRPr="00D77B29">
        <w:rPr>
          <w:rFonts w:hint="eastAsia"/>
        </w:rPr>
        <w:t>テーブル）へエラー情報を記録・保管すること。</w:t>
      </w:r>
    </w:p>
    <w:p w14:paraId="7B883331" w14:textId="77777777" w:rsidR="00FC15BD" w:rsidRPr="00D77B29" w:rsidRDefault="00FC15BD" w:rsidP="00FC15BD">
      <w:pPr>
        <w:spacing w:line="380" w:lineRule="exact"/>
      </w:pPr>
      <w:r w:rsidRPr="00D77B29">
        <w:rPr>
          <w:rFonts w:hint="eastAsia"/>
        </w:rPr>
        <w:t>記録すべき項目は、実行ログ（2.6）を参照。</w:t>
      </w:r>
    </w:p>
    <w:p w14:paraId="039C2896" w14:textId="3320D078" w:rsidR="008E0173" w:rsidRPr="00D77B29" w:rsidRDefault="00FC15BD" w:rsidP="00FC15BD">
      <w:pPr>
        <w:spacing w:line="380" w:lineRule="exact"/>
      </w:pPr>
      <w:r w:rsidRPr="00D77B29">
        <w:rPr>
          <w:rFonts w:hint="eastAsia"/>
        </w:rPr>
        <w:t>エラー記録は、ERROR_HANDLING_MODE の設定値にかかわらず、異常終了前に必ず実行するものとする。</w:t>
      </w:r>
    </w:p>
    <w:p w14:paraId="6123993A" w14:textId="77777777" w:rsidR="00A70881" w:rsidRPr="00D77B29" w:rsidRDefault="00A70881" w:rsidP="00FC15BD">
      <w:pPr>
        <w:spacing w:line="380" w:lineRule="exact"/>
      </w:pPr>
    </w:p>
    <w:p w14:paraId="6ECED741" w14:textId="77777777" w:rsidR="00BB566E" w:rsidRPr="00D77B29" w:rsidRDefault="00BB566E" w:rsidP="00BB566E">
      <w:pPr>
        <w:spacing w:line="380" w:lineRule="exact"/>
      </w:pPr>
      <w:r w:rsidRPr="00D77B29">
        <w:rPr>
          <w:b/>
          <w:bCs/>
        </w:rPr>
        <w:t>ERROR_HANDLING_MODE（エラー処理方式）</w:t>
      </w:r>
    </w:p>
    <w:p w14:paraId="11D1A07A" w14:textId="7351E63A" w:rsidR="00B910A4" w:rsidRPr="00D77B29" w:rsidRDefault="00B910A4" w:rsidP="00B910A4">
      <w:pPr>
        <w:spacing w:line="380" w:lineRule="exact"/>
      </w:pPr>
      <w:r w:rsidRPr="00D77B29">
        <w:t>エラー発生時の反映単位および中断方式は、</w:t>
      </w:r>
      <w:r w:rsidR="0073287C" w:rsidRPr="00D77B29">
        <w:t>CONFIG_FILE</w:t>
      </w:r>
      <w:r w:rsidRPr="00D77B29">
        <w:t>.ERROR_HANDLING_MODE（2.2.</w:t>
      </w:r>
      <w:r w:rsidR="00E328E4" w:rsidRPr="00D77B29">
        <w:rPr>
          <w:rFonts w:hint="eastAsia"/>
        </w:rPr>
        <w:t>3</w:t>
      </w:r>
      <w:r w:rsidRPr="00D77B29">
        <w:t xml:space="preserve"> 参照）に従うものとする。 いずれのモードの場合も、エラー情報を記録したうえで、プロシージャは異常終了する。</w:t>
      </w:r>
    </w:p>
    <w:p w14:paraId="77C2CDEE" w14:textId="77777777" w:rsidR="00B778E3" w:rsidRPr="00D77B29" w:rsidRDefault="00B778E3" w:rsidP="00B778E3">
      <w:pPr>
        <w:spacing w:line="380" w:lineRule="exact"/>
      </w:pPr>
      <w:r w:rsidRPr="00D77B29">
        <w:rPr>
          <w:rFonts w:hint="eastAsia"/>
        </w:rPr>
        <w:t>ALL_OR_NOTHING の場合は、当該ファイルの処理全体を1単位のトランザクションとして扱い、一部でもエラーが発生した場合は本番テーブルへの反映を確定しない。</w:t>
      </w:r>
    </w:p>
    <w:p w14:paraId="07632192" w14:textId="77777777" w:rsidR="00B778E3" w:rsidRPr="00D77B29" w:rsidRDefault="00B778E3" w:rsidP="00B778E3">
      <w:pPr>
        <w:spacing w:line="380" w:lineRule="exact"/>
      </w:pPr>
      <w:r w:rsidRPr="00D77B29">
        <w:rPr>
          <w:rFonts w:hint="eastAsia"/>
        </w:rPr>
        <w:t>STOP_ON_ERROR の場合は、エラー発生時点で処理を中断し、以降の後続処理を実行しない。</w:t>
      </w:r>
    </w:p>
    <w:p w14:paraId="1DD619C7" w14:textId="010B8621" w:rsidR="00354E1D" w:rsidRPr="00D77B29" w:rsidRDefault="00B778E3" w:rsidP="00B778E3">
      <w:pPr>
        <w:spacing w:line="380" w:lineRule="exact"/>
      </w:pPr>
      <w:r w:rsidRPr="00D77B29">
        <w:rPr>
          <w:rFonts w:hint="eastAsia"/>
        </w:rPr>
        <w:t>なお、各モードにおける反映単位・ロールバック範囲の詳細はプロシージャ詳細仕様書にて定義する。</w:t>
      </w:r>
    </w:p>
    <w:p w14:paraId="27E1C576" w14:textId="77777777" w:rsidR="00354E1D" w:rsidRPr="00D77B29" w:rsidRDefault="006B47AD" w:rsidP="00416B63">
      <w:pPr>
        <w:pStyle w:val="Heading1"/>
        <w:numPr>
          <w:ilvl w:val="0"/>
          <w:numId w:val="0"/>
        </w:numPr>
        <w:spacing w:after="360" w:line="380" w:lineRule="exact"/>
        <w:rPr>
          <w:rFonts w:ascii="Yu Mincho" w:eastAsia="Yu Mincho" w:hAnsi="Yu Mincho"/>
          <w:sz w:val="18"/>
        </w:rPr>
      </w:pPr>
      <w:bookmarkStart w:id="29" w:name="_Toc230958820"/>
      <w:r w:rsidRPr="00D77B29">
        <w:rPr>
          <w:rFonts w:ascii="Yu Mincho" w:eastAsia="Yu Mincho" w:hAnsi="Yu Mincho" w:hint="eastAsia"/>
          <w:sz w:val="18"/>
        </w:rPr>
        <w:t>改訂来歴表</w:t>
      </w:r>
      <w:bookmarkEnd w:id="29"/>
    </w:p>
    <w:tbl>
      <w:tblPr>
        <w:tblW w:w="860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CellMar>
          <w:left w:w="99" w:type="dxa"/>
          <w:right w:w="99" w:type="dxa"/>
        </w:tblCellMar>
        <w:tblLook w:val="0000" w:firstRow="0" w:lastRow="0" w:firstColumn="0" w:lastColumn="0" w:noHBand="0" w:noVBand="0"/>
      </w:tblPr>
      <w:tblGrid>
        <w:gridCol w:w="834"/>
        <w:gridCol w:w="840"/>
        <w:gridCol w:w="3465"/>
        <w:gridCol w:w="961"/>
        <w:gridCol w:w="780"/>
        <w:gridCol w:w="780"/>
        <w:gridCol w:w="945"/>
      </w:tblGrid>
      <w:tr w:rsidR="00354E1D" w:rsidRPr="00D77B29" w14:paraId="546BC734" w14:textId="77777777" w:rsidTr="00051E71">
        <w:tc>
          <w:tcPr>
            <w:tcW w:w="834" w:type="dxa"/>
            <w:tcBorders>
              <w:bottom w:val="double" w:sz="4" w:space="0" w:color="auto"/>
            </w:tcBorders>
            <w:vAlign w:val="center"/>
          </w:tcPr>
          <w:p w14:paraId="1B60FF56" w14:textId="77777777" w:rsidR="00354E1D" w:rsidRPr="00D77B29" w:rsidRDefault="006B47AD" w:rsidP="00416B63">
            <w:pPr>
              <w:snapToGrid w:val="0"/>
              <w:spacing w:line="380" w:lineRule="exact"/>
              <w:jc w:val="center"/>
              <w:rPr>
                <w:b/>
              </w:rPr>
            </w:pPr>
            <w:r w:rsidRPr="00D77B29">
              <w:rPr>
                <w:rFonts w:hint="eastAsia"/>
                <w:b/>
              </w:rPr>
              <w:t>改訂</w:t>
            </w:r>
          </w:p>
          <w:p w14:paraId="733033F2" w14:textId="77777777" w:rsidR="00354E1D" w:rsidRPr="00D77B29" w:rsidRDefault="006B47AD" w:rsidP="00416B63">
            <w:pPr>
              <w:snapToGrid w:val="0"/>
              <w:spacing w:line="380" w:lineRule="exact"/>
              <w:jc w:val="center"/>
              <w:rPr>
                <w:b/>
              </w:rPr>
            </w:pPr>
            <w:r w:rsidRPr="00D77B29">
              <w:rPr>
                <w:rFonts w:hint="eastAsia"/>
                <w:b/>
              </w:rPr>
              <w:t>番号</w:t>
            </w:r>
          </w:p>
        </w:tc>
        <w:tc>
          <w:tcPr>
            <w:tcW w:w="840" w:type="dxa"/>
            <w:tcBorders>
              <w:bottom w:val="double" w:sz="4" w:space="0" w:color="auto"/>
            </w:tcBorders>
            <w:vAlign w:val="center"/>
          </w:tcPr>
          <w:p w14:paraId="1B45C37A" w14:textId="77777777" w:rsidR="00354E1D" w:rsidRPr="00D77B29" w:rsidRDefault="006B47AD" w:rsidP="00416B63">
            <w:pPr>
              <w:snapToGrid w:val="0"/>
              <w:spacing w:line="380" w:lineRule="exact"/>
              <w:jc w:val="center"/>
              <w:rPr>
                <w:b/>
              </w:rPr>
            </w:pPr>
            <w:r w:rsidRPr="00D77B29">
              <w:rPr>
                <w:rFonts w:hint="eastAsia"/>
                <w:b/>
              </w:rPr>
              <w:t>改訂</w:t>
            </w:r>
          </w:p>
          <w:p w14:paraId="5E68DCD6" w14:textId="77777777" w:rsidR="00354E1D" w:rsidRPr="00D77B29" w:rsidRDefault="006B47AD" w:rsidP="00416B63">
            <w:pPr>
              <w:snapToGrid w:val="0"/>
              <w:spacing w:line="380" w:lineRule="exact"/>
              <w:jc w:val="center"/>
              <w:rPr>
                <w:b/>
              </w:rPr>
            </w:pPr>
            <w:r w:rsidRPr="00D77B29">
              <w:rPr>
                <w:rFonts w:hint="eastAsia"/>
                <w:b/>
              </w:rPr>
              <w:t>区分</w:t>
            </w:r>
          </w:p>
        </w:tc>
        <w:tc>
          <w:tcPr>
            <w:tcW w:w="3465" w:type="dxa"/>
            <w:tcBorders>
              <w:bottom w:val="double" w:sz="4" w:space="0" w:color="auto"/>
            </w:tcBorders>
            <w:vAlign w:val="center"/>
          </w:tcPr>
          <w:p w14:paraId="77ECDC73" w14:textId="77777777" w:rsidR="00354E1D" w:rsidRPr="00D77B29" w:rsidRDefault="006B47AD" w:rsidP="00416B63">
            <w:pPr>
              <w:snapToGrid w:val="0"/>
              <w:spacing w:line="380" w:lineRule="exact"/>
              <w:jc w:val="center"/>
              <w:rPr>
                <w:b/>
              </w:rPr>
            </w:pPr>
            <w:r w:rsidRPr="00D77B29">
              <w:rPr>
                <w:rFonts w:hint="eastAsia"/>
                <w:b/>
              </w:rPr>
              <w:t>改訂内容</w:t>
            </w:r>
          </w:p>
        </w:tc>
        <w:tc>
          <w:tcPr>
            <w:tcW w:w="961" w:type="dxa"/>
            <w:tcBorders>
              <w:bottom w:val="double" w:sz="4" w:space="0" w:color="auto"/>
            </w:tcBorders>
            <w:vAlign w:val="center"/>
          </w:tcPr>
          <w:p w14:paraId="54D21865" w14:textId="77777777" w:rsidR="00354E1D" w:rsidRPr="00D77B29" w:rsidRDefault="006B47AD" w:rsidP="00416B63">
            <w:pPr>
              <w:snapToGrid w:val="0"/>
              <w:spacing w:line="380" w:lineRule="exact"/>
              <w:jc w:val="center"/>
              <w:rPr>
                <w:b/>
              </w:rPr>
            </w:pPr>
            <w:r w:rsidRPr="00D77B29">
              <w:rPr>
                <w:rFonts w:hint="eastAsia"/>
                <w:b/>
              </w:rPr>
              <w:t>改訂</w:t>
            </w:r>
          </w:p>
          <w:p w14:paraId="1AFEB4D5" w14:textId="77777777" w:rsidR="00354E1D" w:rsidRPr="00D77B29" w:rsidRDefault="006B47AD" w:rsidP="00416B63">
            <w:pPr>
              <w:snapToGrid w:val="0"/>
              <w:spacing w:line="380" w:lineRule="exact"/>
              <w:jc w:val="center"/>
              <w:rPr>
                <w:b/>
              </w:rPr>
            </w:pPr>
            <w:r w:rsidRPr="00D77B29">
              <w:rPr>
                <w:rFonts w:hint="eastAsia"/>
                <w:b/>
              </w:rPr>
              <w:t>年月日</w:t>
            </w:r>
          </w:p>
        </w:tc>
        <w:tc>
          <w:tcPr>
            <w:tcW w:w="780" w:type="dxa"/>
            <w:tcBorders>
              <w:bottom w:val="double" w:sz="4" w:space="0" w:color="auto"/>
            </w:tcBorders>
            <w:vAlign w:val="center"/>
          </w:tcPr>
          <w:p w14:paraId="386C1690" w14:textId="77777777" w:rsidR="00354E1D" w:rsidRPr="00D77B29" w:rsidRDefault="006B47AD" w:rsidP="00416B63">
            <w:pPr>
              <w:snapToGrid w:val="0"/>
              <w:spacing w:line="380" w:lineRule="exact"/>
              <w:jc w:val="center"/>
              <w:rPr>
                <w:b/>
              </w:rPr>
            </w:pPr>
            <w:r w:rsidRPr="00D77B29">
              <w:rPr>
                <w:rFonts w:hint="eastAsia"/>
                <w:b/>
              </w:rPr>
              <w:t>承認</w:t>
            </w:r>
          </w:p>
        </w:tc>
        <w:tc>
          <w:tcPr>
            <w:tcW w:w="780" w:type="dxa"/>
            <w:tcBorders>
              <w:bottom w:val="double" w:sz="4" w:space="0" w:color="auto"/>
            </w:tcBorders>
            <w:vAlign w:val="center"/>
          </w:tcPr>
          <w:p w14:paraId="25AA5B38" w14:textId="77777777" w:rsidR="00354E1D" w:rsidRPr="00D77B29" w:rsidRDefault="006B47AD" w:rsidP="00416B63">
            <w:pPr>
              <w:snapToGrid w:val="0"/>
              <w:spacing w:line="380" w:lineRule="exact"/>
              <w:jc w:val="center"/>
              <w:rPr>
                <w:b/>
              </w:rPr>
            </w:pPr>
            <w:r w:rsidRPr="00D77B29">
              <w:rPr>
                <w:rFonts w:hint="eastAsia"/>
                <w:b/>
              </w:rPr>
              <w:t>審査</w:t>
            </w:r>
          </w:p>
        </w:tc>
        <w:tc>
          <w:tcPr>
            <w:tcW w:w="945" w:type="dxa"/>
            <w:tcBorders>
              <w:bottom w:val="double" w:sz="4" w:space="0" w:color="auto"/>
            </w:tcBorders>
            <w:vAlign w:val="center"/>
          </w:tcPr>
          <w:p w14:paraId="137A4312" w14:textId="77777777" w:rsidR="00354E1D" w:rsidRPr="00D77B29" w:rsidRDefault="006B47AD" w:rsidP="00416B63">
            <w:pPr>
              <w:snapToGrid w:val="0"/>
              <w:spacing w:line="380" w:lineRule="exact"/>
              <w:jc w:val="center"/>
              <w:rPr>
                <w:b/>
              </w:rPr>
            </w:pPr>
            <w:r w:rsidRPr="00D77B29">
              <w:rPr>
                <w:rFonts w:hint="eastAsia"/>
                <w:b/>
              </w:rPr>
              <w:t>作成</w:t>
            </w:r>
          </w:p>
        </w:tc>
      </w:tr>
      <w:tr w:rsidR="00354E1D" w:rsidRPr="00D77B29" w14:paraId="387D40B1" w14:textId="77777777" w:rsidTr="00051E71">
        <w:tc>
          <w:tcPr>
            <w:tcW w:w="834" w:type="dxa"/>
            <w:tcBorders>
              <w:top w:val="double" w:sz="4" w:space="0" w:color="auto"/>
            </w:tcBorders>
          </w:tcPr>
          <w:p w14:paraId="45C60289" w14:textId="77777777" w:rsidR="00354E1D" w:rsidRPr="00D77B29" w:rsidRDefault="006B47AD" w:rsidP="00416B63">
            <w:pPr>
              <w:spacing w:line="380" w:lineRule="exact"/>
              <w:jc w:val="center"/>
            </w:pPr>
            <w:r w:rsidRPr="00D77B29">
              <w:rPr>
                <w:rFonts w:hint="eastAsia"/>
              </w:rPr>
              <w:t>１</w:t>
            </w:r>
          </w:p>
        </w:tc>
        <w:tc>
          <w:tcPr>
            <w:tcW w:w="840" w:type="dxa"/>
            <w:tcBorders>
              <w:top w:val="double" w:sz="4" w:space="0" w:color="auto"/>
            </w:tcBorders>
          </w:tcPr>
          <w:p w14:paraId="585C2A25" w14:textId="77777777" w:rsidR="00354E1D" w:rsidRPr="00D77B29" w:rsidRDefault="006B47AD" w:rsidP="00416B63">
            <w:pPr>
              <w:spacing w:line="380" w:lineRule="exact"/>
              <w:jc w:val="center"/>
            </w:pPr>
            <w:r w:rsidRPr="00D77B29">
              <w:rPr>
                <w:rFonts w:hint="eastAsia"/>
              </w:rPr>
              <w:t>新規</w:t>
            </w:r>
          </w:p>
        </w:tc>
        <w:tc>
          <w:tcPr>
            <w:tcW w:w="3465" w:type="dxa"/>
            <w:tcBorders>
              <w:top w:val="double" w:sz="4" w:space="0" w:color="auto"/>
            </w:tcBorders>
          </w:tcPr>
          <w:p w14:paraId="62C9A841" w14:textId="4DFF4546" w:rsidR="00354E1D" w:rsidRPr="00D77B29" w:rsidRDefault="006B47AD" w:rsidP="00416B63">
            <w:pPr>
              <w:spacing w:line="380" w:lineRule="exact"/>
            </w:pPr>
            <w:r w:rsidRPr="00D77B29">
              <w:rPr>
                <w:rFonts w:hint="eastAsia"/>
              </w:rPr>
              <w:t>第</w:t>
            </w:r>
            <w:r w:rsidR="00D113A3">
              <w:rPr>
                <w:rFonts w:hint="eastAsia"/>
              </w:rPr>
              <w:t>1</w:t>
            </w:r>
            <w:r w:rsidRPr="00D77B29">
              <w:rPr>
                <w:rFonts w:hint="eastAsia"/>
              </w:rPr>
              <w:t>版。新規作成。</w:t>
            </w:r>
          </w:p>
        </w:tc>
        <w:tc>
          <w:tcPr>
            <w:tcW w:w="961" w:type="dxa"/>
            <w:tcBorders>
              <w:top w:val="double" w:sz="4" w:space="0" w:color="auto"/>
            </w:tcBorders>
          </w:tcPr>
          <w:p w14:paraId="6D48A525" w14:textId="07AE9D26" w:rsidR="00354E1D" w:rsidRPr="00D77B29" w:rsidRDefault="00EF7A47" w:rsidP="00416B63">
            <w:pPr>
              <w:spacing w:line="380" w:lineRule="exact"/>
              <w:jc w:val="center"/>
              <w:rPr>
                <w:rFonts w:hint="eastAsia"/>
              </w:rPr>
            </w:pPr>
            <w:r w:rsidRPr="00D77B29">
              <w:rPr>
                <w:rFonts w:hint="eastAsia"/>
              </w:rPr>
              <w:t>26</w:t>
            </w:r>
            <w:r w:rsidR="006B47AD" w:rsidRPr="00D77B29">
              <w:rPr>
                <w:rFonts w:hint="eastAsia"/>
              </w:rPr>
              <w:t>.0</w:t>
            </w:r>
            <w:r w:rsidR="00051E71" w:rsidRPr="00D77B29">
              <w:rPr>
                <w:rFonts w:hint="eastAsia"/>
              </w:rPr>
              <w:t>5</w:t>
            </w:r>
            <w:r w:rsidR="006B47AD" w:rsidRPr="00D77B29">
              <w:rPr>
                <w:rFonts w:hint="eastAsia"/>
              </w:rPr>
              <w:t>.</w:t>
            </w:r>
            <w:r w:rsidR="00D113A3">
              <w:rPr>
                <w:rFonts w:hint="eastAsia"/>
              </w:rPr>
              <w:t>29</w:t>
            </w:r>
          </w:p>
        </w:tc>
        <w:tc>
          <w:tcPr>
            <w:tcW w:w="780" w:type="dxa"/>
            <w:tcBorders>
              <w:top w:val="double" w:sz="4" w:space="0" w:color="auto"/>
            </w:tcBorders>
          </w:tcPr>
          <w:p w14:paraId="16F46CFD" w14:textId="2B883669" w:rsidR="00354E1D" w:rsidRPr="00D77B29" w:rsidRDefault="008378EB" w:rsidP="00416B63">
            <w:pPr>
              <w:snapToGrid w:val="0"/>
              <w:spacing w:line="380" w:lineRule="exact"/>
              <w:jc w:val="center"/>
            </w:pPr>
            <w:r>
              <w:rPr>
                <w:rFonts w:hint="eastAsia"/>
              </w:rPr>
              <w:t>-</w:t>
            </w:r>
          </w:p>
        </w:tc>
        <w:tc>
          <w:tcPr>
            <w:tcW w:w="780" w:type="dxa"/>
            <w:tcBorders>
              <w:top w:val="double" w:sz="4" w:space="0" w:color="auto"/>
            </w:tcBorders>
          </w:tcPr>
          <w:p w14:paraId="3A05D2CB" w14:textId="239C1B42" w:rsidR="00354E1D" w:rsidRPr="00D77B29" w:rsidRDefault="008378EB" w:rsidP="00416B63">
            <w:pPr>
              <w:snapToGrid w:val="0"/>
              <w:spacing w:line="380" w:lineRule="exact"/>
              <w:jc w:val="center"/>
            </w:pPr>
            <w:r>
              <w:rPr>
                <w:rFonts w:hint="eastAsia"/>
              </w:rPr>
              <w:t>-</w:t>
            </w:r>
          </w:p>
        </w:tc>
        <w:tc>
          <w:tcPr>
            <w:tcW w:w="945" w:type="dxa"/>
            <w:tcBorders>
              <w:top w:val="double" w:sz="4" w:space="0" w:color="auto"/>
            </w:tcBorders>
          </w:tcPr>
          <w:p w14:paraId="6D92EC39" w14:textId="27C9A882" w:rsidR="00354E1D" w:rsidRPr="00D77B29" w:rsidRDefault="007C52A3" w:rsidP="00416B63">
            <w:pPr>
              <w:snapToGrid w:val="0"/>
              <w:spacing w:line="380" w:lineRule="exact"/>
              <w:jc w:val="center"/>
            </w:pPr>
            <w:r w:rsidRPr="00D77B29">
              <w:rPr>
                <w:rFonts w:hint="eastAsia"/>
              </w:rPr>
              <w:t>三浦</w:t>
            </w:r>
          </w:p>
        </w:tc>
      </w:tr>
      <w:tr w:rsidR="00051E71" w:rsidRPr="00BC5124" w14:paraId="6606AFE4" w14:textId="77777777" w:rsidTr="00051E71">
        <w:tc>
          <w:tcPr>
            <w:tcW w:w="834" w:type="dxa"/>
          </w:tcPr>
          <w:p w14:paraId="3827950D" w14:textId="384A826A" w:rsidR="00051E71" w:rsidRPr="00D77B29" w:rsidRDefault="00051E71" w:rsidP="00416B63">
            <w:pPr>
              <w:spacing w:line="380" w:lineRule="exact"/>
              <w:jc w:val="center"/>
            </w:pPr>
          </w:p>
        </w:tc>
        <w:tc>
          <w:tcPr>
            <w:tcW w:w="840" w:type="dxa"/>
          </w:tcPr>
          <w:p w14:paraId="618DE9E3" w14:textId="1974FE3F" w:rsidR="00051E71" w:rsidRPr="00BC5124" w:rsidRDefault="00051E71" w:rsidP="00416B63">
            <w:pPr>
              <w:spacing w:line="380" w:lineRule="exact"/>
              <w:jc w:val="center"/>
            </w:pPr>
          </w:p>
        </w:tc>
        <w:tc>
          <w:tcPr>
            <w:tcW w:w="3465" w:type="dxa"/>
          </w:tcPr>
          <w:p w14:paraId="299D1E4C" w14:textId="76A015C0" w:rsidR="00051E71" w:rsidRPr="00BC5124" w:rsidRDefault="00051E71" w:rsidP="00416B63">
            <w:pPr>
              <w:spacing w:line="380" w:lineRule="exact"/>
            </w:pPr>
          </w:p>
        </w:tc>
        <w:tc>
          <w:tcPr>
            <w:tcW w:w="961" w:type="dxa"/>
          </w:tcPr>
          <w:p w14:paraId="0BA0057B" w14:textId="766F6992" w:rsidR="00051E71" w:rsidRPr="00BC5124" w:rsidRDefault="00051E71" w:rsidP="00955CF4">
            <w:pPr>
              <w:spacing w:line="380" w:lineRule="exact"/>
              <w:jc w:val="center"/>
            </w:pPr>
          </w:p>
        </w:tc>
        <w:tc>
          <w:tcPr>
            <w:tcW w:w="780" w:type="dxa"/>
          </w:tcPr>
          <w:p w14:paraId="14FEF82F" w14:textId="77777777" w:rsidR="00051E71" w:rsidRPr="00BC5124" w:rsidRDefault="00051E71" w:rsidP="00416B63">
            <w:pPr>
              <w:snapToGrid w:val="0"/>
              <w:spacing w:line="380" w:lineRule="exact"/>
              <w:jc w:val="center"/>
            </w:pPr>
          </w:p>
        </w:tc>
        <w:tc>
          <w:tcPr>
            <w:tcW w:w="780" w:type="dxa"/>
          </w:tcPr>
          <w:p w14:paraId="1483D4E8" w14:textId="77777777" w:rsidR="00051E71" w:rsidRPr="00BC5124" w:rsidRDefault="00051E71" w:rsidP="00416B63">
            <w:pPr>
              <w:snapToGrid w:val="0"/>
              <w:spacing w:line="380" w:lineRule="exact"/>
              <w:jc w:val="center"/>
            </w:pPr>
          </w:p>
        </w:tc>
        <w:tc>
          <w:tcPr>
            <w:tcW w:w="945" w:type="dxa"/>
          </w:tcPr>
          <w:p w14:paraId="20E400FD" w14:textId="2B320BF0" w:rsidR="00051E71" w:rsidRPr="00BC5124" w:rsidRDefault="00051E71" w:rsidP="00416B63">
            <w:pPr>
              <w:snapToGrid w:val="0"/>
              <w:spacing w:line="380" w:lineRule="exact"/>
              <w:jc w:val="center"/>
            </w:pPr>
          </w:p>
        </w:tc>
      </w:tr>
      <w:tr w:rsidR="00051E71" w:rsidRPr="00BC5124" w14:paraId="66A59865" w14:textId="77777777" w:rsidTr="00051E71">
        <w:trPr>
          <w:cantSplit/>
        </w:trPr>
        <w:tc>
          <w:tcPr>
            <w:tcW w:w="834" w:type="dxa"/>
          </w:tcPr>
          <w:p w14:paraId="0C950FAA" w14:textId="3A00C071" w:rsidR="00051E71" w:rsidRPr="00BC5124" w:rsidRDefault="00051E71" w:rsidP="00416B63">
            <w:pPr>
              <w:spacing w:line="380" w:lineRule="exact"/>
              <w:jc w:val="center"/>
            </w:pPr>
          </w:p>
        </w:tc>
        <w:tc>
          <w:tcPr>
            <w:tcW w:w="840" w:type="dxa"/>
          </w:tcPr>
          <w:p w14:paraId="4D86B4D7" w14:textId="49E3891D" w:rsidR="00051E71" w:rsidRPr="00BC5124" w:rsidRDefault="00051E71" w:rsidP="00416B63">
            <w:pPr>
              <w:spacing w:line="380" w:lineRule="exact"/>
              <w:jc w:val="center"/>
            </w:pPr>
          </w:p>
        </w:tc>
        <w:tc>
          <w:tcPr>
            <w:tcW w:w="3465" w:type="dxa"/>
          </w:tcPr>
          <w:p w14:paraId="43D46BE7" w14:textId="3910041D" w:rsidR="00051E71" w:rsidRPr="00BC5124" w:rsidRDefault="00051E71" w:rsidP="00416B63">
            <w:pPr>
              <w:snapToGrid w:val="0"/>
              <w:spacing w:line="380" w:lineRule="exact"/>
            </w:pPr>
          </w:p>
        </w:tc>
        <w:tc>
          <w:tcPr>
            <w:tcW w:w="961" w:type="dxa"/>
          </w:tcPr>
          <w:p w14:paraId="473C67EA" w14:textId="367A9990" w:rsidR="00051E71" w:rsidRPr="00BC5124" w:rsidRDefault="00051E71" w:rsidP="00416B63">
            <w:pPr>
              <w:spacing w:line="380" w:lineRule="exact"/>
              <w:jc w:val="center"/>
            </w:pPr>
          </w:p>
        </w:tc>
        <w:tc>
          <w:tcPr>
            <w:tcW w:w="780" w:type="dxa"/>
          </w:tcPr>
          <w:p w14:paraId="736B6488" w14:textId="77777777" w:rsidR="00051E71" w:rsidRPr="00BC5124" w:rsidRDefault="00051E71" w:rsidP="00416B63">
            <w:pPr>
              <w:snapToGrid w:val="0"/>
              <w:spacing w:line="380" w:lineRule="exact"/>
              <w:jc w:val="center"/>
            </w:pPr>
          </w:p>
        </w:tc>
        <w:tc>
          <w:tcPr>
            <w:tcW w:w="780" w:type="dxa"/>
          </w:tcPr>
          <w:p w14:paraId="79FC9E27" w14:textId="77777777" w:rsidR="00051E71" w:rsidRPr="00BC5124" w:rsidRDefault="00051E71" w:rsidP="00416B63">
            <w:pPr>
              <w:snapToGrid w:val="0"/>
              <w:spacing w:line="380" w:lineRule="exact"/>
              <w:jc w:val="center"/>
            </w:pPr>
          </w:p>
        </w:tc>
        <w:tc>
          <w:tcPr>
            <w:tcW w:w="945" w:type="dxa"/>
          </w:tcPr>
          <w:p w14:paraId="6B4C3BF8" w14:textId="1861F8AA" w:rsidR="00051E71" w:rsidRPr="00BC5124" w:rsidRDefault="00051E71" w:rsidP="00416B63">
            <w:pPr>
              <w:snapToGrid w:val="0"/>
              <w:spacing w:line="380" w:lineRule="exact"/>
              <w:jc w:val="center"/>
            </w:pPr>
          </w:p>
        </w:tc>
      </w:tr>
      <w:tr w:rsidR="00051E71" w:rsidRPr="00BC5124" w14:paraId="6C75BA75" w14:textId="77777777" w:rsidTr="00051E71">
        <w:tc>
          <w:tcPr>
            <w:tcW w:w="834" w:type="dxa"/>
          </w:tcPr>
          <w:p w14:paraId="79D44BE8" w14:textId="56CB6FC4" w:rsidR="00051E71" w:rsidRPr="00BC5124" w:rsidRDefault="00051E71" w:rsidP="00416B63">
            <w:pPr>
              <w:spacing w:line="380" w:lineRule="exact"/>
              <w:jc w:val="center"/>
            </w:pPr>
          </w:p>
        </w:tc>
        <w:tc>
          <w:tcPr>
            <w:tcW w:w="840" w:type="dxa"/>
          </w:tcPr>
          <w:p w14:paraId="6070EEBA" w14:textId="77777777" w:rsidR="00051E71" w:rsidRPr="00BC5124" w:rsidRDefault="00051E71" w:rsidP="00416B63">
            <w:pPr>
              <w:spacing w:line="380" w:lineRule="exact"/>
              <w:jc w:val="center"/>
            </w:pPr>
          </w:p>
        </w:tc>
        <w:tc>
          <w:tcPr>
            <w:tcW w:w="3465" w:type="dxa"/>
          </w:tcPr>
          <w:p w14:paraId="678341B1" w14:textId="77777777" w:rsidR="00051E71" w:rsidRPr="00BC5124" w:rsidRDefault="00051E71" w:rsidP="00416B63">
            <w:pPr>
              <w:spacing w:line="380" w:lineRule="exact"/>
            </w:pPr>
          </w:p>
        </w:tc>
        <w:tc>
          <w:tcPr>
            <w:tcW w:w="961" w:type="dxa"/>
          </w:tcPr>
          <w:p w14:paraId="317C0143" w14:textId="77777777" w:rsidR="00051E71" w:rsidRPr="00BC5124" w:rsidRDefault="00051E71" w:rsidP="00416B63">
            <w:pPr>
              <w:spacing w:line="380" w:lineRule="exact"/>
              <w:jc w:val="center"/>
            </w:pPr>
          </w:p>
        </w:tc>
        <w:tc>
          <w:tcPr>
            <w:tcW w:w="780" w:type="dxa"/>
          </w:tcPr>
          <w:p w14:paraId="7D4938A2" w14:textId="77777777" w:rsidR="00051E71" w:rsidRPr="00BC5124" w:rsidRDefault="00051E71" w:rsidP="00416B63">
            <w:pPr>
              <w:snapToGrid w:val="0"/>
              <w:spacing w:line="380" w:lineRule="exact"/>
              <w:jc w:val="center"/>
            </w:pPr>
          </w:p>
        </w:tc>
        <w:tc>
          <w:tcPr>
            <w:tcW w:w="780" w:type="dxa"/>
          </w:tcPr>
          <w:p w14:paraId="7D0EA21F" w14:textId="77777777" w:rsidR="00051E71" w:rsidRPr="00BC5124" w:rsidRDefault="00051E71" w:rsidP="00416B63">
            <w:pPr>
              <w:snapToGrid w:val="0"/>
              <w:spacing w:line="380" w:lineRule="exact"/>
              <w:jc w:val="center"/>
            </w:pPr>
          </w:p>
        </w:tc>
        <w:tc>
          <w:tcPr>
            <w:tcW w:w="945" w:type="dxa"/>
          </w:tcPr>
          <w:p w14:paraId="356E8875" w14:textId="77777777" w:rsidR="00051E71" w:rsidRPr="00BC5124" w:rsidRDefault="00051E71" w:rsidP="00416B63">
            <w:pPr>
              <w:snapToGrid w:val="0"/>
              <w:spacing w:line="380" w:lineRule="exact"/>
              <w:jc w:val="center"/>
            </w:pPr>
          </w:p>
        </w:tc>
      </w:tr>
      <w:tr w:rsidR="00051E71" w:rsidRPr="00BC5124" w14:paraId="1912BBD9" w14:textId="77777777" w:rsidTr="00051E71">
        <w:tc>
          <w:tcPr>
            <w:tcW w:w="834" w:type="dxa"/>
          </w:tcPr>
          <w:p w14:paraId="7B7EFF0E" w14:textId="77777777" w:rsidR="00051E71" w:rsidRPr="00BC5124" w:rsidRDefault="00051E71" w:rsidP="00416B63">
            <w:pPr>
              <w:spacing w:line="380" w:lineRule="exact"/>
              <w:jc w:val="center"/>
            </w:pPr>
          </w:p>
        </w:tc>
        <w:tc>
          <w:tcPr>
            <w:tcW w:w="840" w:type="dxa"/>
          </w:tcPr>
          <w:p w14:paraId="520BB34C" w14:textId="77777777" w:rsidR="00051E71" w:rsidRPr="00BC5124" w:rsidRDefault="00051E71" w:rsidP="00416B63">
            <w:pPr>
              <w:spacing w:line="380" w:lineRule="exact"/>
              <w:jc w:val="center"/>
            </w:pPr>
          </w:p>
        </w:tc>
        <w:tc>
          <w:tcPr>
            <w:tcW w:w="3465" w:type="dxa"/>
          </w:tcPr>
          <w:p w14:paraId="25EA4427" w14:textId="77777777" w:rsidR="00051E71" w:rsidRPr="00BC5124" w:rsidRDefault="00051E71" w:rsidP="00416B63">
            <w:pPr>
              <w:spacing w:line="380" w:lineRule="exact"/>
            </w:pPr>
          </w:p>
        </w:tc>
        <w:tc>
          <w:tcPr>
            <w:tcW w:w="961" w:type="dxa"/>
          </w:tcPr>
          <w:p w14:paraId="274541F8" w14:textId="77777777" w:rsidR="00051E71" w:rsidRPr="00BC5124" w:rsidRDefault="00051E71" w:rsidP="00416B63">
            <w:pPr>
              <w:spacing w:line="380" w:lineRule="exact"/>
              <w:jc w:val="center"/>
            </w:pPr>
          </w:p>
        </w:tc>
        <w:tc>
          <w:tcPr>
            <w:tcW w:w="780" w:type="dxa"/>
          </w:tcPr>
          <w:p w14:paraId="27008A9B" w14:textId="77777777" w:rsidR="00051E71" w:rsidRPr="00BC5124" w:rsidRDefault="00051E71" w:rsidP="00416B63">
            <w:pPr>
              <w:snapToGrid w:val="0"/>
              <w:spacing w:line="380" w:lineRule="exact"/>
              <w:jc w:val="center"/>
            </w:pPr>
          </w:p>
        </w:tc>
        <w:tc>
          <w:tcPr>
            <w:tcW w:w="780" w:type="dxa"/>
          </w:tcPr>
          <w:p w14:paraId="5AD22909" w14:textId="77777777" w:rsidR="00051E71" w:rsidRPr="00BC5124" w:rsidRDefault="00051E71" w:rsidP="00416B63">
            <w:pPr>
              <w:snapToGrid w:val="0"/>
              <w:spacing w:line="380" w:lineRule="exact"/>
              <w:jc w:val="center"/>
            </w:pPr>
          </w:p>
        </w:tc>
        <w:tc>
          <w:tcPr>
            <w:tcW w:w="945" w:type="dxa"/>
          </w:tcPr>
          <w:p w14:paraId="4B7D181C" w14:textId="77777777" w:rsidR="00051E71" w:rsidRPr="00BC5124" w:rsidRDefault="00051E71" w:rsidP="00416B63">
            <w:pPr>
              <w:snapToGrid w:val="0"/>
              <w:spacing w:line="380" w:lineRule="exact"/>
              <w:jc w:val="center"/>
            </w:pPr>
          </w:p>
        </w:tc>
      </w:tr>
      <w:tr w:rsidR="00051E71" w:rsidRPr="00BC5124" w14:paraId="2AB7BA59" w14:textId="77777777" w:rsidTr="00051E71">
        <w:tc>
          <w:tcPr>
            <w:tcW w:w="834" w:type="dxa"/>
          </w:tcPr>
          <w:p w14:paraId="7EBD26DB" w14:textId="77777777" w:rsidR="00051E71" w:rsidRPr="00BC5124" w:rsidRDefault="00051E71" w:rsidP="00416B63">
            <w:pPr>
              <w:spacing w:line="380" w:lineRule="exact"/>
              <w:jc w:val="center"/>
            </w:pPr>
          </w:p>
        </w:tc>
        <w:tc>
          <w:tcPr>
            <w:tcW w:w="840" w:type="dxa"/>
          </w:tcPr>
          <w:p w14:paraId="39889426" w14:textId="77777777" w:rsidR="00051E71" w:rsidRPr="00BC5124" w:rsidRDefault="00051E71" w:rsidP="00416B63">
            <w:pPr>
              <w:spacing w:line="380" w:lineRule="exact"/>
              <w:jc w:val="center"/>
            </w:pPr>
          </w:p>
        </w:tc>
        <w:tc>
          <w:tcPr>
            <w:tcW w:w="3465" w:type="dxa"/>
          </w:tcPr>
          <w:p w14:paraId="47A8418F" w14:textId="77777777" w:rsidR="00051E71" w:rsidRPr="00BC5124" w:rsidRDefault="00051E71" w:rsidP="00416B63">
            <w:pPr>
              <w:spacing w:line="380" w:lineRule="exact"/>
            </w:pPr>
          </w:p>
        </w:tc>
        <w:tc>
          <w:tcPr>
            <w:tcW w:w="961" w:type="dxa"/>
          </w:tcPr>
          <w:p w14:paraId="1CE7D6EE" w14:textId="77777777" w:rsidR="00051E71" w:rsidRPr="00BC5124" w:rsidRDefault="00051E71" w:rsidP="00416B63">
            <w:pPr>
              <w:spacing w:line="380" w:lineRule="exact"/>
              <w:jc w:val="center"/>
            </w:pPr>
          </w:p>
        </w:tc>
        <w:tc>
          <w:tcPr>
            <w:tcW w:w="780" w:type="dxa"/>
          </w:tcPr>
          <w:p w14:paraId="052D22FC" w14:textId="77777777" w:rsidR="00051E71" w:rsidRPr="00BC5124" w:rsidRDefault="00051E71" w:rsidP="00416B63">
            <w:pPr>
              <w:snapToGrid w:val="0"/>
              <w:spacing w:line="380" w:lineRule="exact"/>
              <w:jc w:val="center"/>
            </w:pPr>
          </w:p>
        </w:tc>
        <w:tc>
          <w:tcPr>
            <w:tcW w:w="780" w:type="dxa"/>
          </w:tcPr>
          <w:p w14:paraId="2FA3CBB4" w14:textId="77777777" w:rsidR="00051E71" w:rsidRPr="00BC5124" w:rsidRDefault="00051E71" w:rsidP="00416B63">
            <w:pPr>
              <w:snapToGrid w:val="0"/>
              <w:spacing w:line="380" w:lineRule="exact"/>
              <w:jc w:val="center"/>
            </w:pPr>
          </w:p>
        </w:tc>
        <w:tc>
          <w:tcPr>
            <w:tcW w:w="945" w:type="dxa"/>
          </w:tcPr>
          <w:p w14:paraId="39CA8E09" w14:textId="77777777" w:rsidR="00051E71" w:rsidRPr="00BC5124" w:rsidRDefault="00051E71" w:rsidP="00416B63">
            <w:pPr>
              <w:snapToGrid w:val="0"/>
              <w:spacing w:line="380" w:lineRule="exact"/>
              <w:jc w:val="center"/>
            </w:pPr>
          </w:p>
        </w:tc>
      </w:tr>
      <w:tr w:rsidR="00051E71" w:rsidRPr="00BC5124" w14:paraId="6C8F08DC" w14:textId="77777777" w:rsidTr="00051E71">
        <w:tc>
          <w:tcPr>
            <w:tcW w:w="834" w:type="dxa"/>
          </w:tcPr>
          <w:p w14:paraId="6574C252" w14:textId="77777777" w:rsidR="00051E71" w:rsidRPr="00BC5124" w:rsidRDefault="00051E71" w:rsidP="00416B63">
            <w:pPr>
              <w:spacing w:line="380" w:lineRule="exact"/>
              <w:jc w:val="center"/>
            </w:pPr>
          </w:p>
        </w:tc>
        <w:tc>
          <w:tcPr>
            <w:tcW w:w="840" w:type="dxa"/>
          </w:tcPr>
          <w:p w14:paraId="4B4FA366" w14:textId="77777777" w:rsidR="00051E71" w:rsidRPr="00BC5124" w:rsidRDefault="00051E71" w:rsidP="00416B63">
            <w:pPr>
              <w:spacing w:line="380" w:lineRule="exact"/>
              <w:jc w:val="center"/>
            </w:pPr>
          </w:p>
        </w:tc>
        <w:tc>
          <w:tcPr>
            <w:tcW w:w="3465" w:type="dxa"/>
          </w:tcPr>
          <w:p w14:paraId="493C5134" w14:textId="77777777" w:rsidR="00051E71" w:rsidRPr="00BC5124" w:rsidRDefault="00051E71" w:rsidP="00416B63">
            <w:pPr>
              <w:spacing w:line="380" w:lineRule="exact"/>
            </w:pPr>
          </w:p>
        </w:tc>
        <w:tc>
          <w:tcPr>
            <w:tcW w:w="961" w:type="dxa"/>
          </w:tcPr>
          <w:p w14:paraId="2A0406DE" w14:textId="77777777" w:rsidR="00051E71" w:rsidRPr="00BC5124" w:rsidRDefault="00051E71" w:rsidP="00416B63">
            <w:pPr>
              <w:spacing w:line="380" w:lineRule="exact"/>
              <w:jc w:val="center"/>
            </w:pPr>
          </w:p>
        </w:tc>
        <w:tc>
          <w:tcPr>
            <w:tcW w:w="780" w:type="dxa"/>
          </w:tcPr>
          <w:p w14:paraId="7788375B" w14:textId="77777777" w:rsidR="00051E71" w:rsidRPr="00BC5124" w:rsidRDefault="00051E71" w:rsidP="00416B63">
            <w:pPr>
              <w:snapToGrid w:val="0"/>
              <w:spacing w:line="380" w:lineRule="exact"/>
              <w:jc w:val="center"/>
            </w:pPr>
          </w:p>
        </w:tc>
        <w:tc>
          <w:tcPr>
            <w:tcW w:w="780" w:type="dxa"/>
          </w:tcPr>
          <w:p w14:paraId="3FC08D8D" w14:textId="77777777" w:rsidR="00051E71" w:rsidRPr="00BC5124" w:rsidRDefault="00051E71" w:rsidP="00416B63">
            <w:pPr>
              <w:snapToGrid w:val="0"/>
              <w:spacing w:line="380" w:lineRule="exact"/>
              <w:jc w:val="center"/>
            </w:pPr>
          </w:p>
        </w:tc>
        <w:tc>
          <w:tcPr>
            <w:tcW w:w="945" w:type="dxa"/>
          </w:tcPr>
          <w:p w14:paraId="59033EDA" w14:textId="77777777" w:rsidR="00051E71" w:rsidRPr="00BC5124" w:rsidRDefault="00051E71" w:rsidP="00416B63">
            <w:pPr>
              <w:snapToGrid w:val="0"/>
              <w:spacing w:line="380" w:lineRule="exact"/>
              <w:jc w:val="center"/>
            </w:pPr>
          </w:p>
        </w:tc>
      </w:tr>
      <w:tr w:rsidR="00051E71" w:rsidRPr="00BC5124" w14:paraId="0B001C2F" w14:textId="77777777" w:rsidTr="00051E71">
        <w:tc>
          <w:tcPr>
            <w:tcW w:w="834" w:type="dxa"/>
          </w:tcPr>
          <w:p w14:paraId="4653CDB1" w14:textId="77777777" w:rsidR="00051E71" w:rsidRPr="00BC5124" w:rsidRDefault="00051E71" w:rsidP="00416B63">
            <w:pPr>
              <w:spacing w:line="380" w:lineRule="exact"/>
              <w:jc w:val="center"/>
            </w:pPr>
          </w:p>
        </w:tc>
        <w:tc>
          <w:tcPr>
            <w:tcW w:w="840" w:type="dxa"/>
          </w:tcPr>
          <w:p w14:paraId="1806DD30" w14:textId="77777777" w:rsidR="00051E71" w:rsidRPr="00BC5124" w:rsidRDefault="00051E71" w:rsidP="00416B63">
            <w:pPr>
              <w:spacing w:line="380" w:lineRule="exact"/>
              <w:jc w:val="center"/>
            </w:pPr>
          </w:p>
        </w:tc>
        <w:tc>
          <w:tcPr>
            <w:tcW w:w="3465" w:type="dxa"/>
          </w:tcPr>
          <w:p w14:paraId="5A6044C4" w14:textId="77777777" w:rsidR="00051E71" w:rsidRPr="00BC5124" w:rsidRDefault="00051E71" w:rsidP="00416B63">
            <w:pPr>
              <w:spacing w:line="380" w:lineRule="exact"/>
            </w:pPr>
          </w:p>
        </w:tc>
        <w:tc>
          <w:tcPr>
            <w:tcW w:w="961" w:type="dxa"/>
          </w:tcPr>
          <w:p w14:paraId="3A3AF43C" w14:textId="77777777" w:rsidR="00051E71" w:rsidRPr="00BC5124" w:rsidRDefault="00051E71" w:rsidP="00416B63">
            <w:pPr>
              <w:spacing w:line="380" w:lineRule="exact"/>
              <w:jc w:val="center"/>
            </w:pPr>
          </w:p>
        </w:tc>
        <w:tc>
          <w:tcPr>
            <w:tcW w:w="780" w:type="dxa"/>
          </w:tcPr>
          <w:p w14:paraId="02B88442" w14:textId="77777777" w:rsidR="00051E71" w:rsidRPr="00BC5124" w:rsidRDefault="00051E71" w:rsidP="00416B63">
            <w:pPr>
              <w:snapToGrid w:val="0"/>
              <w:spacing w:line="380" w:lineRule="exact"/>
              <w:jc w:val="center"/>
            </w:pPr>
          </w:p>
        </w:tc>
        <w:tc>
          <w:tcPr>
            <w:tcW w:w="780" w:type="dxa"/>
          </w:tcPr>
          <w:p w14:paraId="7BB67F03" w14:textId="77777777" w:rsidR="00051E71" w:rsidRPr="00BC5124" w:rsidRDefault="00051E71" w:rsidP="00416B63">
            <w:pPr>
              <w:snapToGrid w:val="0"/>
              <w:spacing w:line="380" w:lineRule="exact"/>
              <w:jc w:val="center"/>
            </w:pPr>
          </w:p>
        </w:tc>
        <w:tc>
          <w:tcPr>
            <w:tcW w:w="945" w:type="dxa"/>
          </w:tcPr>
          <w:p w14:paraId="23338849" w14:textId="77777777" w:rsidR="00051E71" w:rsidRPr="00BC5124" w:rsidRDefault="00051E71" w:rsidP="00416B63">
            <w:pPr>
              <w:snapToGrid w:val="0"/>
              <w:spacing w:line="380" w:lineRule="exact"/>
              <w:jc w:val="center"/>
            </w:pPr>
          </w:p>
        </w:tc>
      </w:tr>
      <w:tr w:rsidR="00051E71" w:rsidRPr="00BC5124" w14:paraId="7E3A5C1F" w14:textId="77777777" w:rsidTr="00051E71">
        <w:tc>
          <w:tcPr>
            <w:tcW w:w="834" w:type="dxa"/>
          </w:tcPr>
          <w:p w14:paraId="1E45EB60" w14:textId="77777777" w:rsidR="00051E71" w:rsidRPr="00BC5124" w:rsidRDefault="00051E71" w:rsidP="00416B63">
            <w:pPr>
              <w:spacing w:line="380" w:lineRule="exact"/>
              <w:jc w:val="center"/>
            </w:pPr>
          </w:p>
        </w:tc>
        <w:tc>
          <w:tcPr>
            <w:tcW w:w="840" w:type="dxa"/>
          </w:tcPr>
          <w:p w14:paraId="7B639378" w14:textId="77777777" w:rsidR="00051E71" w:rsidRPr="00BC5124" w:rsidRDefault="00051E71" w:rsidP="00416B63">
            <w:pPr>
              <w:spacing w:line="380" w:lineRule="exact"/>
              <w:jc w:val="center"/>
            </w:pPr>
          </w:p>
        </w:tc>
        <w:tc>
          <w:tcPr>
            <w:tcW w:w="3465" w:type="dxa"/>
          </w:tcPr>
          <w:p w14:paraId="361D5B61" w14:textId="77777777" w:rsidR="00051E71" w:rsidRPr="00BC5124" w:rsidRDefault="00051E71" w:rsidP="00416B63">
            <w:pPr>
              <w:spacing w:line="380" w:lineRule="exact"/>
            </w:pPr>
          </w:p>
        </w:tc>
        <w:tc>
          <w:tcPr>
            <w:tcW w:w="961" w:type="dxa"/>
          </w:tcPr>
          <w:p w14:paraId="1F476A96" w14:textId="77777777" w:rsidR="00051E71" w:rsidRPr="00BC5124" w:rsidRDefault="00051E71" w:rsidP="00416B63">
            <w:pPr>
              <w:spacing w:line="380" w:lineRule="exact"/>
              <w:jc w:val="center"/>
            </w:pPr>
          </w:p>
        </w:tc>
        <w:tc>
          <w:tcPr>
            <w:tcW w:w="780" w:type="dxa"/>
          </w:tcPr>
          <w:p w14:paraId="11D0C7E0" w14:textId="77777777" w:rsidR="00051E71" w:rsidRPr="00BC5124" w:rsidRDefault="00051E71" w:rsidP="00416B63">
            <w:pPr>
              <w:snapToGrid w:val="0"/>
              <w:spacing w:line="380" w:lineRule="exact"/>
              <w:jc w:val="center"/>
            </w:pPr>
          </w:p>
        </w:tc>
        <w:tc>
          <w:tcPr>
            <w:tcW w:w="780" w:type="dxa"/>
          </w:tcPr>
          <w:p w14:paraId="11908584" w14:textId="77777777" w:rsidR="00051E71" w:rsidRPr="00BC5124" w:rsidRDefault="00051E71" w:rsidP="00416B63">
            <w:pPr>
              <w:snapToGrid w:val="0"/>
              <w:spacing w:line="380" w:lineRule="exact"/>
              <w:jc w:val="center"/>
            </w:pPr>
          </w:p>
        </w:tc>
        <w:tc>
          <w:tcPr>
            <w:tcW w:w="945" w:type="dxa"/>
          </w:tcPr>
          <w:p w14:paraId="705EC1B6" w14:textId="77777777" w:rsidR="00051E71" w:rsidRPr="00BC5124" w:rsidRDefault="00051E71" w:rsidP="00416B63">
            <w:pPr>
              <w:snapToGrid w:val="0"/>
              <w:spacing w:line="380" w:lineRule="exact"/>
              <w:jc w:val="center"/>
            </w:pPr>
          </w:p>
        </w:tc>
      </w:tr>
      <w:tr w:rsidR="00051E71" w:rsidRPr="00BC5124" w14:paraId="2D60AB7B" w14:textId="77777777" w:rsidTr="00051E71">
        <w:tc>
          <w:tcPr>
            <w:tcW w:w="834" w:type="dxa"/>
          </w:tcPr>
          <w:p w14:paraId="1FED1EF4" w14:textId="77777777" w:rsidR="00051E71" w:rsidRPr="00BC5124" w:rsidRDefault="00051E71" w:rsidP="00416B63">
            <w:pPr>
              <w:spacing w:line="380" w:lineRule="exact"/>
              <w:jc w:val="center"/>
            </w:pPr>
          </w:p>
        </w:tc>
        <w:tc>
          <w:tcPr>
            <w:tcW w:w="840" w:type="dxa"/>
          </w:tcPr>
          <w:p w14:paraId="66C93CB2" w14:textId="77777777" w:rsidR="00051E71" w:rsidRPr="00BC5124" w:rsidRDefault="00051E71" w:rsidP="00416B63">
            <w:pPr>
              <w:spacing w:line="380" w:lineRule="exact"/>
              <w:jc w:val="center"/>
            </w:pPr>
          </w:p>
        </w:tc>
        <w:tc>
          <w:tcPr>
            <w:tcW w:w="3465" w:type="dxa"/>
          </w:tcPr>
          <w:p w14:paraId="512A727F" w14:textId="77777777" w:rsidR="00051E71" w:rsidRPr="00BC5124" w:rsidRDefault="00051E71" w:rsidP="00416B63">
            <w:pPr>
              <w:spacing w:line="380" w:lineRule="exact"/>
            </w:pPr>
          </w:p>
        </w:tc>
        <w:tc>
          <w:tcPr>
            <w:tcW w:w="961" w:type="dxa"/>
          </w:tcPr>
          <w:p w14:paraId="64775950" w14:textId="77777777" w:rsidR="00051E71" w:rsidRPr="00BC5124" w:rsidRDefault="00051E71" w:rsidP="00416B63">
            <w:pPr>
              <w:spacing w:line="380" w:lineRule="exact"/>
              <w:jc w:val="center"/>
            </w:pPr>
          </w:p>
        </w:tc>
        <w:tc>
          <w:tcPr>
            <w:tcW w:w="780" w:type="dxa"/>
          </w:tcPr>
          <w:p w14:paraId="51AA3079" w14:textId="77777777" w:rsidR="00051E71" w:rsidRPr="00BC5124" w:rsidRDefault="00051E71" w:rsidP="00416B63">
            <w:pPr>
              <w:snapToGrid w:val="0"/>
              <w:spacing w:line="380" w:lineRule="exact"/>
              <w:jc w:val="center"/>
            </w:pPr>
          </w:p>
        </w:tc>
        <w:tc>
          <w:tcPr>
            <w:tcW w:w="780" w:type="dxa"/>
          </w:tcPr>
          <w:p w14:paraId="091266B4" w14:textId="77777777" w:rsidR="00051E71" w:rsidRPr="00BC5124" w:rsidRDefault="00051E71" w:rsidP="00416B63">
            <w:pPr>
              <w:snapToGrid w:val="0"/>
              <w:spacing w:line="380" w:lineRule="exact"/>
              <w:jc w:val="center"/>
            </w:pPr>
          </w:p>
        </w:tc>
        <w:tc>
          <w:tcPr>
            <w:tcW w:w="945" w:type="dxa"/>
          </w:tcPr>
          <w:p w14:paraId="21FACB94" w14:textId="77777777" w:rsidR="00051E71" w:rsidRPr="00BC5124" w:rsidRDefault="00051E71" w:rsidP="00416B63">
            <w:pPr>
              <w:snapToGrid w:val="0"/>
              <w:spacing w:line="380" w:lineRule="exact"/>
              <w:jc w:val="center"/>
            </w:pPr>
          </w:p>
        </w:tc>
      </w:tr>
      <w:tr w:rsidR="00051E71" w:rsidRPr="00BC5124" w14:paraId="4566C3FF" w14:textId="77777777" w:rsidTr="00051E71">
        <w:tc>
          <w:tcPr>
            <w:tcW w:w="834" w:type="dxa"/>
          </w:tcPr>
          <w:p w14:paraId="709F68CB" w14:textId="77777777" w:rsidR="00051E71" w:rsidRPr="00BC5124" w:rsidRDefault="00051E71" w:rsidP="00416B63">
            <w:pPr>
              <w:spacing w:line="380" w:lineRule="exact"/>
              <w:jc w:val="center"/>
            </w:pPr>
          </w:p>
        </w:tc>
        <w:tc>
          <w:tcPr>
            <w:tcW w:w="840" w:type="dxa"/>
          </w:tcPr>
          <w:p w14:paraId="2E842F28" w14:textId="77777777" w:rsidR="00051E71" w:rsidRPr="00BC5124" w:rsidRDefault="00051E71" w:rsidP="00416B63">
            <w:pPr>
              <w:spacing w:line="380" w:lineRule="exact"/>
              <w:jc w:val="center"/>
            </w:pPr>
          </w:p>
        </w:tc>
        <w:tc>
          <w:tcPr>
            <w:tcW w:w="3465" w:type="dxa"/>
          </w:tcPr>
          <w:p w14:paraId="2011CB4E" w14:textId="77777777" w:rsidR="00051E71" w:rsidRPr="00BC5124" w:rsidRDefault="00051E71" w:rsidP="00416B63">
            <w:pPr>
              <w:spacing w:line="380" w:lineRule="exact"/>
            </w:pPr>
          </w:p>
        </w:tc>
        <w:tc>
          <w:tcPr>
            <w:tcW w:w="961" w:type="dxa"/>
          </w:tcPr>
          <w:p w14:paraId="65B12488" w14:textId="77777777" w:rsidR="00051E71" w:rsidRPr="00BC5124" w:rsidRDefault="00051E71" w:rsidP="00416B63">
            <w:pPr>
              <w:spacing w:line="380" w:lineRule="exact"/>
              <w:jc w:val="center"/>
            </w:pPr>
          </w:p>
        </w:tc>
        <w:tc>
          <w:tcPr>
            <w:tcW w:w="780" w:type="dxa"/>
          </w:tcPr>
          <w:p w14:paraId="57D37442" w14:textId="77777777" w:rsidR="00051E71" w:rsidRPr="00BC5124" w:rsidRDefault="00051E71" w:rsidP="00416B63">
            <w:pPr>
              <w:snapToGrid w:val="0"/>
              <w:spacing w:line="380" w:lineRule="exact"/>
              <w:jc w:val="center"/>
            </w:pPr>
          </w:p>
        </w:tc>
        <w:tc>
          <w:tcPr>
            <w:tcW w:w="780" w:type="dxa"/>
          </w:tcPr>
          <w:p w14:paraId="661FF5AB" w14:textId="77777777" w:rsidR="00051E71" w:rsidRPr="00BC5124" w:rsidRDefault="00051E71" w:rsidP="00416B63">
            <w:pPr>
              <w:snapToGrid w:val="0"/>
              <w:spacing w:line="380" w:lineRule="exact"/>
              <w:jc w:val="center"/>
            </w:pPr>
          </w:p>
        </w:tc>
        <w:tc>
          <w:tcPr>
            <w:tcW w:w="945" w:type="dxa"/>
          </w:tcPr>
          <w:p w14:paraId="73209E53" w14:textId="77777777" w:rsidR="00051E71" w:rsidRPr="00BC5124" w:rsidRDefault="00051E71" w:rsidP="00416B63">
            <w:pPr>
              <w:snapToGrid w:val="0"/>
              <w:spacing w:line="380" w:lineRule="exact"/>
              <w:jc w:val="center"/>
            </w:pPr>
          </w:p>
        </w:tc>
      </w:tr>
      <w:tr w:rsidR="00051E71" w:rsidRPr="00BC5124" w14:paraId="2F0FA067" w14:textId="77777777" w:rsidTr="00051E71">
        <w:tc>
          <w:tcPr>
            <w:tcW w:w="834" w:type="dxa"/>
          </w:tcPr>
          <w:p w14:paraId="1279F291" w14:textId="77777777" w:rsidR="00051E71" w:rsidRPr="00BC5124" w:rsidRDefault="00051E71" w:rsidP="00416B63">
            <w:pPr>
              <w:spacing w:line="380" w:lineRule="exact"/>
              <w:jc w:val="center"/>
            </w:pPr>
          </w:p>
        </w:tc>
        <w:tc>
          <w:tcPr>
            <w:tcW w:w="840" w:type="dxa"/>
          </w:tcPr>
          <w:p w14:paraId="6B5B71D9" w14:textId="77777777" w:rsidR="00051E71" w:rsidRPr="00BC5124" w:rsidRDefault="00051E71" w:rsidP="00416B63">
            <w:pPr>
              <w:spacing w:line="380" w:lineRule="exact"/>
              <w:jc w:val="center"/>
            </w:pPr>
          </w:p>
        </w:tc>
        <w:tc>
          <w:tcPr>
            <w:tcW w:w="3465" w:type="dxa"/>
          </w:tcPr>
          <w:p w14:paraId="2E2B957C" w14:textId="77777777" w:rsidR="00051E71" w:rsidRPr="00BC5124" w:rsidRDefault="00051E71" w:rsidP="00416B63">
            <w:pPr>
              <w:spacing w:line="380" w:lineRule="exact"/>
            </w:pPr>
          </w:p>
        </w:tc>
        <w:tc>
          <w:tcPr>
            <w:tcW w:w="961" w:type="dxa"/>
          </w:tcPr>
          <w:p w14:paraId="59126F11" w14:textId="77777777" w:rsidR="00051E71" w:rsidRPr="00BC5124" w:rsidRDefault="00051E71" w:rsidP="00416B63">
            <w:pPr>
              <w:spacing w:line="380" w:lineRule="exact"/>
              <w:jc w:val="center"/>
            </w:pPr>
          </w:p>
        </w:tc>
        <w:tc>
          <w:tcPr>
            <w:tcW w:w="780" w:type="dxa"/>
          </w:tcPr>
          <w:p w14:paraId="333BC1C8" w14:textId="77777777" w:rsidR="00051E71" w:rsidRPr="00BC5124" w:rsidRDefault="00051E71" w:rsidP="00416B63">
            <w:pPr>
              <w:snapToGrid w:val="0"/>
              <w:spacing w:line="380" w:lineRule="exact"/>
              <w:jc w:val="center"/>
            </w:pPr>
          </w:p>
        </w:tc>
        <w:tc>
          <w:tcPr>
            <w:tcW w:w="780" w:type="dxa"/>
          </w:tcPr>
          <w:p w14:paraId="1685F0FF" w14:textId="77777777" w:rsidR="00051E71" w:rsidRPr="00BC5124" w:rsidRDefault="00051E71" w:rsidP="00416B63">
            <w:pPr>
              <w:snapToGrid w:val="0"/>
              <w:spacing w:line="380" w:lineRule="exact"/>
              <w:jc w:val="center"/>
            </w:pPr>
          </w:p>
        </w:tc>
        <w:tc>
          <w:tcPr>
            <w:tcW w:w="945" w:type="dxa"/>
          </w:tcPr>
          <w:p w14:paraId="2B7B2A39" w14:textId="77777777" w:rsidR="00051E71" w:rsidRPr="00BC5124" w:rsidRDefault="00051E71" w:rsidP="00416B63">
            <w:pPr>
              <w:snapToGrid w:val="0"/>
              <w:spacing w:line="380" w:lineRule="exact"/>
              <w:jc w:val="center"/>
            </w:pPr>
          </w:p>
        </w:tc>
      </w:tr>
      <w:tr w:rsidR="00051E71" w:rsidRPr="00BC5124" w14:paraId="2B207F10" w14:textId="77777777" w:rsidTr="00051E71">
        <w:tc>
          <w:tcPr>
            <w:tcW w:w="834" w:type="dxa"/>
          </w:tcPr>
          <w:p w14:paraId="05896524" w14:textId="77777777" w:rsidR="00051E71" w:rsidRPr="00BC5124" w:rsidRDefault="00051E71" w:rsidP="00416B63">
            <w:pPr>
              <w:spacing w:line="380" w:lineRule="exact"/>
              <w:jc w:val="center"/>
            </w:pPr>
          </w:p>
        </w:tc>
        <w:tc>
          <w:tcPr>
            <w:tcW w:w="840" w:type="dxa"/>
          </w:tcPr>
          <w:p w14:paraId="02F9C1C4" w14:textId="77777777" w:rsidR="00051E71" w:rsidRPr="00BC5124" w:rsidRDefault="00051E71" w:rsidP="00416B63">
            <w:pPr>
              <w:spacing w:line="380" w:lineRule="exact"/>
              <w:jc w:val="center"/>
            </w:pPr>
          </w:p>
        </w:tc>
        <w:tc>
          <w:tcPr>
            <w:tcW w:w="3465" w:type="dxa"/>
          </w:tcPr>
          <w:p w14:paraId="428B2BB5" w14:textId="77777777" w:rsidR="00051E71" w:rsidRPr="00BC5124" w:rsidRDefault="00051E71" w:rsidP="00416B63">
            <w:pPr>
              <w:spacing w:line="380" w:lineRule="exact"/>
            </w:pPr>
          </w:p>
        </w:tc>
        <w:tc>
          <w:tcPr>
            <w:tcW w:w="961" w:type="dxa"/>
          </w:tcPr>
          <w:p w14:paraId="70189EBD" w14:textId="77777777" w:rsidR="00051E71" w:rsidRPr="00BC5124" w:rsidRDefault="00051E71" w:rsidP="00416B63">
            <w:pPr>
              <w:spacing w:line="380" w:lineRule="exact"/>
              <w:jc w:val="center"/>
            </w:pPr>
          </w:p>
        </w:tc>
        <w:tc>
          <w:tcPr>
            <w:tcW w:w="780" w:type="dxa"/>
          </w:tcPr>
          <w:p w14:paraId="7B8E9D49" w14:textId="77777777" w:rsidR="00051E71" w:rsidRPr="00BC5124" w:rsidRDefault="00051E71" w:rsidP="00416B63">
            <w:pPr>
              <w:snapToGrid w:val="0"/>
              <w:spacing w:line="380" w:lineRule="exact"/>
              <w:jc w:val="center"/>
            </w:pPr>
          </w:p>
        </w:tc>
        <w:tc>
          <w:tcPr>
            <w:tcW w:w="780" w:type="dxa"/>
          </w:tcPr>
          <w:p w14:paraId="2934F7A0" w14:textId="77777777" w:rsidR="00051E71" w:rsidRPr="00BC5124" w:rsidRDefault="00051E71" w:rsidP="00416B63">
            <w:pPr>
              <w:snapToGrid w:val="0"/>
              <w:spacing w:line="380" w:lineRule="exact"/>
              <w:jc w:val="center"/>
            </w:pPr>
          </w:p>
        </w:tc>
        <w:tc>
          <w:tcPr>
            <w:tcW w:w="945" w:type="dxa"/>
          </w:tcPr>
          <w:p w14:paraId="700C8393" w14:textId="77777777" w:rsidR="00051E71" w:rsidRPr="00BC5124" w:rsidRDefault="00051E71" w:rsidP="00416B63">
            <w:pPr>
              <w:snapToGrid w:val="0"/>
              <w:spacing w:line="380" w:lineRule="exact"/>
              <w:jc w:val="center"/>
            </w:pPr>
          </w:p>
        </w:tc>
      </w:tr>
      <w:tr w:rsidR="00051E71" w:rsidRPr="00BC5124" w14:paraId="019DBCF2" w14:textId="77777777" w:rsidTr="00051E71">
        <w:tc>
          <w:tcPr>
            <w:tcW w:w="834" w:type="dxa"/>
          </w:tcPr>
          <w:p w14:paraId="18B74894" w14:textId="77777777" w:rsidR="00051E71" w:rsidRPr="00BC5124" w:rsidRDefault="00051E71" w:rsidP="00416B63">
            <w:pPr>
              <w:spacing w:line="380" w:lineRule="exact"/>
              <w:jc w:val="center"/>
            </w:pPr>
          </w:p>
        </w:tc>
        <w:tc>
          <w:tcPr>
            <w:tcW w:w="840" w:type="dxa"/>
          </w:tcPr>
          <w:p w14:paraId="4A681F58" w14:textId="77777777" w:rsidR="00051E71" w:rsidRPr="00BC5124" w:rsidRDefault="00051E71" w:rsidP="00416B63">
            <w:pPr>
              <w:spacing w:line="380" w:lineRule="exact"/>
              <w:jc w:val="center"/>
            </w:pPr>
          </w:p>
        </w:tc>
        <w:tc>
          <w:tcPr>
            <w:tcW w:w="3465" w:type="dxa"/>
          </w:tcPr>
          <w:p w14:paraId="17875B0C" w14:textId="77777777" w:rsidR="00051E71" w:rsidRPr="00BC5124" w:rsidRDefault="00051E71" w:rsidP="00416B63">
            <w:pPr>
              <w:spacing w:line="380" w:lineRule="exact"/>
            </w:pPr>
          </w:p>
        </w:tc>
        <w:tc>
          <w:tcPr>
            <w:tcW w:w="961" w:type="dxa"/>
          </w:tcPr>
          <w:p w14:paraId="3EBC9A4D" w14:textId="77777777" w:rsidR="00051E71" w:rsidRPr="00BC5124" w:rsidRDefault="00051E71" w:rsidP="00416B63">
            <w:pPr>
              <w:spacing w:line="380" w:lineRule="exact"/>
              <w:jc w:val="center"/>
            </w:pPr>
          </w:p>
        </w:tc>
        <w:tc>
          <w:tcPr>
            <w:tcW w:w="780" w:type="dxa"/>
          </w:tcPr>
          <w:p w14:paraId="647845A0" w14:textId="77777777" w:rsidR="00051E71" w:rsidRPr="00BC5124" w:rsidRDefault="00051E71" w:rsidP="00416B63">
            <w:pPr>
              <w:snapToGrid w:val="0"/>
              <w:spacing w:line="380" w:lineRule="exact"/>
              <w:jc w:val="center"/>
            </w:pPr>
          </w:p>
        </w:tc>
        <w:tc>
          <w:tcPr>
            <w:tcW w:w="780" w:type="dxa"/>
          </w:tcPr>
          <w:p w14:paraId="7513FA2A" w14:textId="77777777" w:rsidR="00051E71" w:rsidRPr="00BC5124" w:rsidRDefault="00051E71" w:rsidP="00416B63">
            <w:pPr>
              <w:snapToGrid w:val="0"/>
              <w:spacing w:line="380" w:lineRule="exact"/>
              <w:jc w:val="center"/>
            </w:pPr>
          </w:p>
        </w:tc>
        <w:tc>
          <w:tcPr>
            <w:tcW w:w="945" w:type="dxa"/>
          </w:tcPr>
          <w:p w14:paraId="1A7124CE" w14:textId="77777777" w:rsidR="00051E71" w:rsidRPr="00BC5124" w:rsidRDefault="00051E71" w:rsidP="00416B63">
            <w:pPr>
              <w:snapToGrid w:val="0"/>
              <w:spacing w:line="380" w:lineRule="exact"/>
              <w:jc w:val="center"/>
            </w:pPr>
          </w:p>
        </w:tc>
      </w:tr>
      <w:tr w:rsidR="00051E71" w:rsidRPr="00BC5124" w14:paraId="1BEBA623" w14:textId="77777777" w:rsidTr="00051E71">
        <w:tc>
          <w:tcPr>
            <w:tcW w:w="834" w:type="dxa"/>
          </w:tcPr>
          <w:p w14:paraId="1B6635AE" w14:textId="77777777" w:rsidR="00051E71" w:rsidRPr="00BC5124" w:rsidRDefault="00051E71" w:rsidP="00416B63">
            <w:pPr>
              <w:spacing w:line="380" w:lineRule="exact"/>
              <w:jc w:val="center"/>
            </w:pPr>
          </w:p>
        </w:tc>
        <w:tc>
          <w:tcPr>
            <w:tcW w:w="840" w:type="dxa"/>
          </w:tcPr>
          <w:p w14:paraId="3B261CAB" w14:textId="77777777" w:rsidR="00051E71" w:rsidRPr="00BC5124" w:rsidRDefault="00051E71" w:rsidP="00416B63">
            <w:pPr>
              <w:spacing w:line="380" w:lineRule="exact"/>
              <w:jc w:val="center"/>
            </w:pPr>
          </w:p>
        </w:tc>
        <w:tc>
          <w:tcPr>
            <w:tcW w:w="3465" w:type="dxa"/>
          </w:tcPr>
          <w:p w14:paraId="4026A3E6" w14:textId="77777777" w:rsidR="00051E71" w:rsidRPr="00BC5124" w:rsidRDefault="00051E71" w:rsidP="00416B63">
            <w:pPr>
              <w:spacing w:line="380" w:lineRule="exact"/>
            </w:pPr>
          </w:p>
        </w:tc>
        <w:tc>
          <w:tcPr>
            <w:tcW w:w="961" w:type="dxa"/>
          </w:tcPr>
          <w:p w14:paraId="256A938F" w14:textId="77777777" w:rsidR="00051E71" w:rsidRPr="00BC5124" w:rsidRDefault="00051E71" w:rsidP="00416B63">
            <w:pPr>
              <w:spacing w:line="380" w:lineRule="exact"/>
              <w:jc w:val="center"/>
            </w:pPr>
          </w:p>
        </w:tc>
        <w:tc>
          <w:tcPr>
            <w:tcW w:w="780" w:type="dxa"/>
          </w:tcPr>
          <w:p w14:paraId="04ABA919" w14:textId="77777777" w:rsidR="00051E71" w:rsidRPr="00BC5124" w:rsidRDefault="00051E71" w:rsidP="00416B63">
            <w:pPr>
              <w:snapToGrid w:val="0"/>
              <w:spacing w:line="380" w:lineRule="exact"/>
              <w:jc w:val="center"/>
            </w:pPr>
          </w:p>
        </w:tc>
        <w:tc>
          <w:tcPr>
            <w:tcW w:w="780" w:type="dxa"/>
          </w:tcPr>
          <w:p w14:paraId="4882D6E2" w14:textId="77777777" w:rsidR="00051E71" w:rsidRPr="00BC5124" w:rsidRDefault="00051E71" w:rsidP="00416B63">
            <w:pPr>
              <w:snapToGrid w:val="0"/>
              <w:spacing w:line="380" w:lineRule="exact"/>
              <w:jc w:val="center"/>
            </w:pPr>
          </w:p>
        </w:tc>
        <w:tc>
          <w:tcPr>
            <w:tcW w:w="945" w:type="dxa"/>
          </w:tcPr>
          <w:p w14:paraId="5E7A7BC9" w14:textId="77777777" w:rsidR="00051E71" w:rsidRPr="00BC5124" w:rsidRDefault="00051E71" w:rsidP="00416B63">
            <w:pPr>
              <w:snapToGrid w:val="0"/>
              <w:spacing w:line="380" w:lineRule="exact"/>
              <w:jc w:val="center"/>
            </w:pPr>
          </w:p>
        </w:tc>
      </w:tr>
      <w:tr w:rsidR="00051E71" w:rsidRPr="00BC5124" w14:paraId="22045070" w14:textId="77777777" w:rsidTr="00051E71">
        <w:tc>
          <w:tcPr>
            <w:tcW w:w="834" w:type="dxa"/>
          </w:tcPr>
          <w:p w14:paraId="3A515792" w14:textId="77777777" w:rsidR="00051E71" w:rsidRPr="00BC5124" w:rsidRDefault="00051E71" w:rsidP="00416B63">
            <w:pPr>
              <w:spacing w:line="380" w:lineRule="exact"/>
              <w:jc w:val="center"/>
            </w:pPr>
          </w:p>
        </w:tc>
        <w:tc>
          <w:tcPr>
            <w:tcW w:w="840" w:type="dxa"/>
          </w:tcPr>
          <w:p w14:paraId="5D99411F" w14:textId="77777777" w:rsidR="00051E71" w:rsidRPr="00BC5124" w:rsidRDefault="00051E71" w:rsidP="00416B63">
            <w:pPr>
              <w:spacing w:line="380" w:lineRule="exact"/>
              <w:jc w:val="center"/>
            </w:pPr>
          </w:p>
        </w:tc>
        <w:tc>
          <w:tcPr>
            <w:tcW w:w="3465" w:type="dxa"/>
          </w:tcPr>
          <w:p w14:paraId="5B642E3B" w14:textId="77777777" w:rsidR="00051E71" w:rsidRPr="00BC5124" w:rsidRDefault="00051E71" w:rsidP="00416B63">
            <w:pPr>
              <w:spacing w:line="380" w:lineRule="exact"/>
            </w:pPr>
          </w:p>
        </w:tc>
        <w:tc>
          <w:tcPr>
            <w:tcW w:w="961" w:type="dxa"/>
          </w:tcPr>
          <w:p w14:paraId="2D4E83D2" w14:textId="77777777" w:rsidR="00051E71" w:rsidRPr="00BC5124" w:rsidRDefault="00051E71" w:rsidP="00416B63">
            <w:pPr>
              <w:spacing w:line="380" w:lineRule="exact"/>
              <w:jc w:val="center"/>
            </w:pPr>
          </w:p>
        </w:tc>
        <w:tc>
          <w:tcPr>
            <w:tcW w:w="780" w:type="dxa"/>
          </w:tcPr>
          <w:p w14:paraId="3823E8D4" w14:textId="77777777" w:rsidR="00051E71" w:rsidRPr="00BC5124" w:rsidRDefault="00051E71" w:rsidP="00416B63">
            <w:pPr>
              <w:snapToGrid w:val="0"/>
              <w:spacing w:line="380" w:lineRule="exact"/>
              <w:jc w:val="center"/>
            </w:pPr>
          </w:p>
        </w:tc>
        <w:tc>
          <w:tcPr>
            <w:tcW w:w="780" w:type="dxa"/>
          </w:tcPr>
          <w:p w14:paraId="54A7E92D" w14:textId="77777777" w:rsidR="00051E71" w:rsidRPr="00BC5124" w:rsidRDefault="00051E71" w:rsidP="00416B63">
            <w:pPr>
              <w:snapToGrid w:val="0"/>
              <w:spacing w:line="380" w:lineRule="exact"/>
              <w:jc w:val="center"/>
            </w:pPr>
          </w:p>
        </w:tc>
        <w:tc>
          <w:tcPr>
            <w:tcW w:w="945" w:type="dxa"/>
          </w:tcPr>
          <w:p w14:paraId="48A94D39" w14:textId="77777777" w:rsidR="00051E71" w:rsidRPr="00BC5124" w:rsidRDefault="00051E71" w:rsidP="00416B63">
            <w:pPr>
              <w:snapToGrid w:val="0"/>
              <w:spacing w:line="380" w:lineRule="exact"/>
              <w:jc w:val="center"/>
            </w:pPr>
          </w:p>
        </w:tc>
      </w:tr>
      <w:tr w:rsidR="00051E71" w:rsidRPr="00BC5124" w14:paraId="53E2A2DA" w14:textId="77777777" w:rsidTr="00051E71">
        <w:tc>
          <w:tcPr>
            <w:tcW w:w="834" w:type="dxa"/>
          </w:tcPr>
          <w:p w14:paraId="1A8E8C2A" w14:textId="77777777" w:rsidR="00051E71" w:rsidRPr="00BC5124" w:rsidRDefault="00051E71" w:rsidP="00416B63">
            <w:pPr>
              <w:spacing w:line="380" w:lineRule="exact"/>
              <w:jc w:val="center"/>
            </w:pPr>
          </w:p>
        </w:tc>
        <w:tc>
          <w:tcPr>
            <w:tcW w:w="840" w:type="dxa"/>
          </w:tcPr>
          <w:p w14:paraId="69A3F8ED" w14:textId="77777777" w:rsidR="00051E71" w:rsidRPr="00BC5124" w:rsidRDefault="00051E71" w:rsidP="00416B63">
            <w:pPr>
              <w:spacing w:line="380" w:lineRule="exact"/>
              <w:jc w:val="center"/>
            </w:pPr>
          </w:p>
        </w:tc>
        <w:tc>
          <w:tcPr>
            <w:tcW w:w="3465" w:type="dxa"/>
          </w:tcPr>
          <w:p w14:paraId="52919BD9" w14:textId="77777777" w:rsidR="00051E71" w:rsidRPr="00BC5124" w:rsidRDefault="00051E71" w:rsidP="00416B63">
            <w:pPr>
              <w:spacing w:line="380" w:lineRule="exact"/>
            </w:pPr>
          </w:p>
        </w:tc>
        <w:tc>
          <w:tcPr>
            <w:tcW w:w="961" w:type="dxa"/>
          </w:tcPr>
          <w:p w14:paraId="3714C86C" w14:textId="77777777" w:rsidR="00051E71" w:rsidRPr="00BC5124" w:rsidRDefault="00051E71" w:rsidP="00416B63">
            <w:pPr>
              <w:spacing w:line="380" w:lineRule="exact"/>
              <w:jc w:val="center"/>
            </w:pPr>
          </w:p>
        </w:tc>
        <w:tc>
          <w:tcPr>
            <w:tcW w:w="780" w:type="dxa"/>
          </w:tcPr>
          <w:p w14:paraId="3359A2FD" w14:textId="77777777" w:rsidR="00051E71" w:rsidRPr="00BC5124" w:rsidRDefault="00051E71" w:rsidP="00416B63">
            <w:pPr>
              <w:snapToGrid w:val="0"/>
              <w:spacing w:line="380" w:lineRule="exact"/>
              <w:jc w:val="center"/>
            </w:pPr>
          </w:p>
        </w:tc>
        <w:tc>
          <w:tcPr>
            <w:tcW w:w="780" w:type="dxa"/>
          </w:tcPr>
          <w:p w14:paraId="10CE8FE4" w14:textId="77777777" w:rsidR="00051E71" w:rsidRPr="00BC5124" w:rsidRDefault="00051E71" w:rsidP="00416B63">
            <w:pPr>
              <w:snapToGrid w:val="0"/>
              <w:spacing w:line="380" w:lineRule="exact"/>
              <w:jc w:val="center"/>
            </w:pPr>
          </w:p>
        </w:tc>
        <w:tc>
          <w:tcPr>
            <w:tcW w:w="945" w:type="dxa"/>
          </w:tcPr>
          <w:p w14:paraId="5F72D858" w14:textId="77777777" w:rsidR="00051E71" w:rsidRPr="00BC5124" w:rsidRDefault="00051E71" w:rsidP="00416B63">
            <w:pPr>
              <w:snapToGrid w:val="0"/>
              <w:spacing w:line="380" w:lineRule="exact"/>
              <w:jc w:val="center"/>
            </w:pPr>
          </w:p>
        </w:tc>
      </w:tr>
      <w:tr w:rsidR="00051E71" w:rsidRPr="00BC5124" w14:paraId="7703EC73" w14:textId="77777777" w:rsidTr="00051E71">
        <w:tc>
          <w:tcPr>
            <w:tcW w:w="834" w:type="dxa"/>
          </w:tcPr>
          <w:p w14:paraId="388E5AD7" w14:textId="77777777" w:rsidR="00051E71" w:rsidRPr="00BC5124" w:rsidRDefault="00051E71" w:rsidP="00416B63">
            <w:pPr>
              <w:spacing w:line="380" w:lineRule="exact"/>
              <w:jc w:val="center"/>
            </w:pPr>
          </w:p>
        </w:tc>
        <w:tc>
          <w:tcPr>
            <w:tcW w:w="840" w:type="dxa"/>
          </w:tcPr>
          <w:p w14:paraId="483FB52F" w14:textId="77777777" w:rsidR="00051E71" w:rsidRPr="00BC5124" w:rsidRDefault="00051E71" w:rsidP="00416B63">
            <w:pPr>
              <w:spacing w:line="380" w:lineRule="exact"/>
              <w:jc w:val="center"/>
            </w:pPr>
          </w:p>
        </w:tc>
        <w:tc>
          <w:tcPr>
            <w:tcW w:w="3465" w:type="dxa"/>
          </w:tcPr>
          <w:p w14:paraId="4F16A610" w14:textId="77777777" w:rsidR="00051E71" w:rsidRPr="00BC5124" w:rsidRDefault="00051E71" w:rsidP="00416B63">
            <w:pPr>
              <w:spacing w:line="380" w:lineRule="exact"/>
            </w:pPr>
          </w:p>
        </w:tc>
        <w:tc>
          <w:tcPr>
            <w:tcW w:w="961" w:type="dxa"/>
          </w:tcPr>
          <w:p w14:paraId="32ED936C" w14:textId="77777777" w:rsidR="00051E71" w:rsidRPr="00BC5124" w:rsidRDefault="00051E71" w:rsidP="00416B63">
            <w:pPr>
              <w:spacing w:line="380" w:lineRule="exact"/>
              <w:jc w:val="center"/>
            </w:pPr>
          </w:p>
        </w:tc>
        <w:tc>
          <w:tcPr>
            <w:tcW w:w="780" w:type="dxa"/>
          </w:tcPr>
          <w:p w14:paraId="5F3D6761" w14:textId="77777777" w:rsidR="00051E71" w:rsidRPr="00BC5124" w:rsidRDefault="00051E71" w:rsidP="00416B63">
            <w:pPr>
              <w:snapToGrid w:val="0"/>
              <w:spacing w:line="380" w:lineRule="exact"/>
              <w:jc w:val="center"/>
            </w:pPr>
          </w:p>
        </w:tc>
        <w:tc>
          <w:tcPr>
            <w:tcW w:w="780" w:type="dxa"/>
          </w:tcPr>
          <w:p w14:paraId="51B3E993" w14:textId="77777777" w:rsidR="00051E71" w:rsidRPr="00BC5124" w:rsidRDefault="00051E71" w:rsidP="00416B63">
            <w:pPr>
              <w:snapToGrid w:val="0"/>
              <w:spacing w:line="380" w:lineRule="exact"/>
              <w:jc w:val="center"/>
            </w:pPr>
          </w:p>
        </w:tc>
        <w:tc>
          <w:tcPr>
            <w:tcW w:w="945" w:type="dxa"/>
          </w:tcPr>
          <w:p w14:paraId="7E149779" w14:textId="77777777" w:rsidR="00051E71" w:rsidRPr="00BC5124" w:rsidRDefault="00051E71" w:rsidP="00416B63">
            <w:pPr>
              <w:snapToGrid w:val="0"/>
              <w:spacing w:line="380" w:lineRule="exact"/>
              <w:jc w:val="center"/>
            </w:pPr>
          </w:p>
        </w:tc>
      </w:tr>
      <w:tr w:rsidR="00051E71" w:rsidRPr="00BC5124" w14:paraId="309009C3" w14:textId="77777777" w:rsidTr="00051E71">
        <w:tc>
          <w:tcPr>
            <w:tcW w:w="834" w:type="dxa"/>
          </w:tcPr>
          <w:p w14:paraId="6C92DC67" w14:textId="77777777" w:rsidR="00051E71" w:rsidRPr="00BC5124" w:rsidRDefault="00051E71" w:rsidP="00416B63">
            <w:pPr>
              <w:spacing w:line="380" w:lineRule="exact"/>
              <w:jc w:val="center"/>
            </w:pPr>
          </w:p>
        </w:tc>
        <w:tc>
          <w:tcPr>
            <w:tcW w:w="840" w:type="dxa"/>
          </w:tcPr>
          <w:p w14:paraId="591E5985" w14:textId="77777777" w:rsidR="00051E71" w:rsidRPr="00BC5124" w:rsidRDefault="00051E71" w:rsidP="00416B63">
            <w:pPr>
              <w:spacing w:line="380" w:lineRule="exact"/>
              <w:jc w:val="center"/>
            </w:pPr>
          </w:p>
        </w:tc>
        <w:tc>
          <w:tcPr>
            <w:tcW w:w="3465" w:type="dxa"/>
          </w:tcPr>
          <w:p w14:paraId="7C5D3820" w14:textId="77777777" w:rsidR="00051E71" w:rsidRPr="00BC5124" w:rsidRDefault="00051E71" w:rsidP="00416B63">
            <w:pPr>
              <w:spacing w:line="380" w:lineRule="exact"/>
            </w:pPr>
          </w:p>
        </w:tc>
        <w:tc>
          <w:tcPr>
            <w:tcW w:w="961" w:type="dxa"/>
          </w:tcPr>
          <w:p w14:paraId="1F3F2AA6" w14:textId="77777777" w:rsidR="00051E71" w:rsidRPr="00BC5124" w:rsidRDefault="00051E71" w:rsidP="00416B63">
            <w:pPr>
              <w:spacing w:line="380" w:lineRule="exact"/>
              <w:jc w:val="center"/>
            </w:pPr>
          </w:p>
        </w:tc>
        <w:tc>
          <w:tcPr>
            <w:tcW w:w="780" w:type="dxa"/>
          </w:tcPr>
          <w:p w14:paraId="5553E211" w14:textId="77777777" w:rsidR="00051E71" w:rsidRPr="00BC5124" w:rsidRDefault="00051E71" w:rsidP="00416B63">
            <w:pPr>
              <w:snapToGrid w:val="0"/>
              <w:spacing w:line="380" w:lineRule="exact"/>
              <w:jc w:val="center"/>
            </w:pPr>
          </w:p>
        </w:tc>
        <w:tc>
          <w:tcPr>
            <w:tcW w:w="780" w:type="dxa"/>
          </w:tcPr>
          <w:p w14:paraId="0E14961F" w14:textId="77777777" w:rsidR="00051E71" w:rsidRPr="00BC5124" w:rsidRDefault="00051E71" w:rsidP="00416B63">
            <w:pPr>
              <w:snapToGrid w:val="0"/>
              <w:spacing w:line="380" w:lineRule="exact"/>
              <w:jc w:val="center"/>
            </w:pPr>
          </w:p>
        </w:tc>
        <w:tc>
          <w:tcPr>
            <w:tcW w:w="945" w:type="dxa"/>
          </w:tcPr>
          <w:p w14:paraId="46CFE4F9" w14:textId="77777777" w:rsidR="00051E71" w:rsidRPr="00BC5124" w:rsidRDefault="00051E71" w:rsidP="00416B63">
            <w:pPr>
              <w:snapToGrid w:val="0"/>
              <w:spacing w:line="380" w:lineRule="exact"/>
              <w:jc w:val="center"/>
            </w:pPr>
          </w:p>
        </w:tc>
      </w:tr>
      <w:tr w:rsidR="00051E71" w:rsidRPr="00BC5124" w14:paraId="2320E908" w14:textId="77777777" w:rsidTr="00051E71">
        <w:tc>
          <w:tcPr>
            <w:tcW w:w="834" w:type="dxa"/>
          </w:tcPr>
          <w:p w14:paraId="20D3477F" w14:textId="77777777" w:rsidR="00051E71" w:rsidRPr="00BC5124" w:rsidRDefault="00051E71" w:rsidP="00416B63">
            <w:pPr>
              <w:spacing w:line="380" w:lineRule="exact"/>
              <w:jc w:val="center"/>
            </w:pPr>
          </w:p>
        </w:tc>
        <w:tc>
          <w:tcPr>
            <w:tcW w:w="840" w:type="dxa"/>
          </w:tcPr>
          <w:p w14:paraId="646A9BD1" w14:textId="77777777" w:rsidR="00051E71" w:rsidRPr="00BC5124" w:rsidRDefault="00051E71" w:rsidP="00416B63">
            <w:pPr>
              <w:spacing w:line="380" w:lineRule="exact"/>
              <w:jc w:val="center"/>
            </w:pPr>
          </w:p>
        </w:tc>
        <w:tc>
          <w:tcPr>
            <w:tcW w:w="3465" w:type="dxa"/>
          </w:tcPr>
          <w:p w14:paraId="68E8821B" w14:textId="77777777" w:rsidR="00051E71" w:rsidRPr="00BC5124" w:rsidRDefault="00051E71" w:rsidP="00416B63">
            <w:pPr>
              <w:spacing w:line="380" w:lineRule="exact"/>
            </w:pPr>
          </w:p>
        </w:tc>
        <w:tc>
          <w:tcPr>
            <w:tcW w:w="961" w:type="dxa"/>
          </w:tcPr>
          <w:p w14:paraId="3AD43634" w14:textId="77777777" w:rsidR="00051E71" w:rsidRPr="00BC5124" w:rsidRDefault="00051E71" w:rsidP="00416B63">
            <w:pPr>
              <w:spacing w:line="380" w:lineRule="exact"/>
              <w:jc w:val="center"/>
            </w:pPr>
          </w:p>
        </w:tc>
        <w:tc>
          <w:tcPr>
            <w:tcW w:w="780" w:type="dxa"/>
          </w:tcPr>
          <w:p w14:paraId="7A302E0C" w14:textId="77777777" w:rsidR="00051E71" w:rsidRPr="00BC5124" w:rsidRDefault="00051E71" w:rsidP="00416B63">
            <w:pPr>
              <w:snapToGrid w:val="0"/>
              <w:spacing w:line="380" w:lineRule="exact"/>
              <w:jc w:val="center"/>
            </w:pPr>
          </w:p>
        </w:tc>
        <w:tc>
          <w:tcPr>
            <w:tcW w:w="780" w:type="dxa"/>
          </w:tcPr>
          <w:p w14:paraId="2563754D" w14:textId="77777777" w:rsidR="00051E71" w:rsidRPr="00BC5124" w:rsidRDefault="00051E71" w:rsidP="00416B63">
            <w:pPr>
              <w:snapToGrid w:val="0"/>
              <w:spacing w:line="380" w:lineRule="exact"/>
              <w:jc w:val="center"/>
            </w:pPr>
          </w:p>
        </w:tc>
        <w:tc>
          <w:tcPr>
            <w:tcW w:w="945" w:type="dxa"/>
          </w:tcPr>
          <w:p w14:paraId="7397D706" w14:textId="77777777" w:rsidR="00051E71" w:rsidRPr="00BC5124" w:rsidRDefault="00051E71" w:rsidP="00416B63">
            <w:pPr>
              <w:snapToGrid w:val="0"/>
              <w:spacing w:line="380" w:lineRule="exact"/>
              <w:jc w:val="center"/>
            </w:pPr>
          </w:p>
        </w:tc>
      </w:tr>
    </w:tbl>
    <w:p w14:paraId="4098A874" w14:textId="77777777" w:rsidR="000370FD" w:rsidRPr="00BC5124" w:rsidRDefault="000370FD" w:rsidP="00416B63">
      <w:pPr>
        <w:spacing w:line="380" w:lineRule="exact"/>
      </w:pPr>
    </w:p>
    <w:sectPr w:rsidR="000370FD" w:rsidRPr="00BC5124" w:rsidSect="00BC6194">
      <w:headerReference w:type="default" r:id="rId14"/>
      <w:footerReference w:type="default" r:id="rId15"/>
      <w:type w:val="continuous"/>
      <w:pgSz w:w="11906" w:h="16838"/>
      <w:pgMar w:top="1716" w:right="1701" w:bottom="144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1A412" w14:textId="77777777" w:rsidR="006C39D4" w:rsidRDefault="006C39D4">
      <w:r>
        <w:separator/>
      </w:r>
    </w:p>
  </w:endnote>
  <w:endnote w:type="continuationSeparator" w:id="0">
    <w:p w14:paraId="6E185749" w14:textId="77777777" w:rsidR="006C39D4" w:rsidRDefault="006C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Yu Gothic"/>
    <w:panose1 w:val="00000000000000000000"/>
    <w:charset w:val="8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Yu Gothic UI">
    <w:panose1 w:val="020B05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B837" w14:textId="77777777" w:rsidR="00354E1D" w:rsidRDefault="006B47AD">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r>
      <w:rPr>
        <w:rStyle w:val="PageNumber"/>
        <w:rFonts w:hint="eastAsia"/>
      </w:rPr>
      <w:t>/</w:t>
    </w:r>
    <w:r>
      <w:rPr>
        <w:rStyle w:val="PageNumber"/>
      </w:rPr>
      <w:fldChar w:fldCharType="begin"/>
    </w:r>
    <w:r>
      <w:rPr>
        <w:rStyle w:val="PageNumber"/>
      </w:rPr>
      <w:instrText xml:space="preserve"> NUMPAGES </w:instrText>
    </w:r>
    <w:r>
      <w:rPr>
        <w:rStyle w:val="PageNumber"/>
      </w:rPr>
      <w:fldChar w:fldCharType="separate"/>
    </w:r>
    <w:r>
      <w:rPr>
        <w:rStyle w:val="PageNumber"/>
        <w:noProof/>
      </w:rPr>
      <w:t>29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8B9B1" w14:textId="77777777" w:rsidR="006C39D4" w:rsidRDefault="006C39D4">
      <w:r>
        <w:separator/>
      </w:r>
    </w:p>
  </w:footnote>
  <w:footnote w:type="continuationSeparator" w:id="0">
    <w:p w14:paraId="6A1A02BE" w14:textId="77777777" w:rsidR="006C39D4" w:rsidRDefault="006C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B03A" w14:textId="42404E4C" w:rsidR="00354E1D" w:rsidRPr="001F60B2" w:rsidRDefault="00FF49C0">
    <w:pPr>
      <w:pStyle w:val="Header"/>
      <w:rPr>
        <w:rFonts w:ascii="Yu Gothic UI" w:eastAsia="Yu Gothic UI" w:hAnsi="Yu Gothic UI"/>
      </w:rPr>
    </w:pPr>
    <w:r>
      <w:rPr>
        <w:rFonts w:ascii="Yu Gothic UI" w:eastAsia="Yu Gothic UI" w:hAnsi="Yu Gothic UI"/>
        <w:noProof/>
        <w:sz w:val="20"/>
      </w:rPr>
      <mc:AlternateContent>
        <mc:Choice Requires="wps">
          <w:drawing>
            <wp:anchor distT="0" distB="0" distL="114300" distR="114300" simplePos="0" relativeHeight="251658240" behindDoc="0" locked="0" layoutInCell="1" allowOverlap="1" wp14:anchorId="39D0B57E" wp14:editId="28864636">
              <wp:simplePos x="0" y="0"/>
              <wp:positionH relativeFrom="column">
                <wp:posOffset>-228600</wp:posOffset>
              </wp:positionH>
              <wp:positionV relativeFrom="paragraph">
                <wp:posOffset>34290</wp:posOffset>
              </wp:positionV>
              <wp:extent cx="1143000" cy="342900"/>
              <wp:effectExtent l="13335" t="12700" r="5715" b="6350"/>
              <wp:wrapNone/>
              <wp:docPr id="202063518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71A2602B" w14:textId="77777777" w:rsidR="00354E1D" w:rsidRPr="009172C7" w:rsidRDefault="006B47AD">
                          <w:r w:rsidRPr="009172C7">
                            <w:rPr>
                              <w:rFonts w:hint="eastAsia"/>
                            </w:rPr>
                            <w:t>ドキュメント名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D0B57E" id="_x0000_t202" coordsize="21600,21600" o:spt="202" path="m,l,21600r21600,l21600,xe">
              <v:stroke joinstyle="miter"/>
              <v:path gradientshapeok="t" o:connecttype="rect"/>
            </v:shapetype>
            <v:shape id="Text Box 10" o:spid="_x0000_s1026" type="#_x0000_t202" style="position:absolute;left:0;text-align:left;margin-left:-18pt;margin-top:2.7pt;width:90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IQTGAIAACs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">
              <v:textbox>
                <w:txbxContent>
                  <w:p w14:paraId="71A2602B" w14:textId="77777777" w:rsidR="00354E1D" w:rsidRPr="009172C7" w:rsidRDefault="006B47AD">
                    <w:r w:rsidRPr="009172C7">
                      <w:rPr>
                        <w:rFonts w:hint="eastAsia"/>
                      </w:rPr>
                      <w:t>ドキュメント名</w:t>
                    </w:r>
                  </w:p>
                </w:txbxContent>
              </v:textbox>
            </v:shape>
          </w:pict>
        </mc:Fallback>
      </mc:AlternateContent>
    </w:r>
    <w:r>
      <w:rPr>
        <w:rFonts w:ascii="Yu Gothic UI" w:eastAsia="Yu Gothic UI" w:hAnsi="Yu Gothic UI"/>
        <w:noProof/>
        <w:sz w:val="20"/>
      </w:rPr>
      <mc:AlternateContent>
        <mc:Choice Requires="wps">
          <w:drawing>
            <wp:anchor distT="0" distB="0" distL="114300" distR="114300" simplePos="0" relativeHeight="251658241" behindDoc="0" locked="0" layoutInCell="1" allowOverlap="1" wp14:anchorId="16CF6ED4" wp14:editId="61200458">
              <wp:simplePos x="0" y="0"/>
              <wp:positionH relativeFrom="column">
                <wp:posOffset>914400</wp:posOffset>
              </wp:positionH>
              <wp:positionV relativeFrom="paragraph">
                <wp:posOffset>36195</wp:posOffset>
              </wp:positionV>
              <wp:extent cx="2819400" cy="340995"/>
              <wp:effectExtent l="13335" t="5080" r="5715" b="6350"/>
              <wp:wrapNone/>
              <wp:docPr id="1481438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340995"/>
                      </a:xfrm>
                      <a:prstGeom prst="rect">
                        <a:avLst/>
                      </a:prstGeom>
                      <a:solidFill>
                        <a:srgbClr val="FFFFFF"/>
                      </a:solidFill>
                      <a:ln w="9525">
                        <a:solidFill>
                          <a:srgbClr val="000000"/>
                        </a:solidFill>
                        <a:miter lim="800000"/>
                        <a:headEnd/>
                        <a:tailEnd/>
                      </a:ln>
                    </wps:spPr>
                    <wps:txbx>
                      <w:txbxContent>
                        <w:p w14:paraId="5F3EC1A8" w14:textId="1FE99E95" w:rsidR="001F60B2" w:rsidRPr="009172C7" w:rsidRDefault="00003820">
                          <w:pPr>
                            <w:snapToGrid w:val="0"/>
                            <w:spacing w:line="220" w:lineRule="exact"/>
                            <w:rPr>
                              <w:sz w:val="20"/>
                            </w:rPr>
                          </w:pPr>
                          <w:r w:rsidRPr="009172C7">
                            <w:rPr>
                              <w:rFonts w:hint="eastAsia"/>
                              <w:sz w:val="20"/>
                            </w:rPr>
                            <w:t>外部ソース・Snowflakeプロシージャ連携</w:t>
                          </w:r>
                        </w:p>
                        <w:p w14:paraId="55146178" w14:textId="2FE262C0" w:rsidR="00354E1D" w:rsidRPr="009172C7" w:rsidRDefault="006B47AD">
                          <w:pPr>
                            <w:snapToGrid w:val="0"/>
                            <w:spacing w:line="220" w:lineRule="exact"/>
                            <w:rPr>
                              <w:sz w:val="20"/>
                            </w:rPr>
                          </w:pPr>
                          <w:r w:rsidRPr="009172C7">
                            <w:rPr>
                              <w:rFonts w:hint="eastAsia"/>
                              <w:sz w:val="20"/>
                            </w:rPr>
                            <w:t>ファイル転送I/F基本仕様書 第</w:t>
                          </w:r>
                          <w:r w:rsidR="00855182" w:rsidRPr="009172C7">
                            <w:rPr>
                              <w:rFonts w:hint="eastAsia"/>
                              <w:sz w:val="20"/>
                            </w:rPr>
                            <w:t>1.0</w:t>
                          </w:r>
                          <w:r w:rsidRPr="009172C7">
                            <w:rPr>
                              <w:rFonts w:hint="eastAsia"/>
                              <w:sz w:val="20"/>
                            </w:rPr>
                            <w:t>版</w:t>
                          </w:r>
                        </w:p>
                      </w:txbxContent>
                    </wps:txbx>
                    <wps:bodyPr rot="0" vert="horz" wrap="square" lIns="51840" tIns="16920" rIns="51840" bIns="169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F6ED4" id="Text Box 11" o:spid="_x0000_s1027" type="#_x0000_t202" style="position:absolute;left:0;text-align:left;margin-left:1in;margin-top:2.85pt;width:222pt;height:26.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">
              <v:textbox inset="1.44mm,.47mm,1.44mm,.47mm">
                <w:txbxContent>
                  <w:p w14:paraId="5F3EC1A8" w14:textId="1FE99E95" w:rsidR="001F60B2" w:rsidRPr="009172C7" w:rsidRDefault="00003820">
                    <w:pPr>
                      <w:snapToGrid w:val="0"/>
                      <w:spacing w:line="220" w:lineRule="exact"/>
                      <w:rPr>
                        <w:sz w:val="20"/>
                      </w:rPr>
                    </w:pPr>
                    <w:r w:rsidRPr="009172C7">
                      <w:rPr>
                        <w:rFonts w:hint="eastAsia"/>
                        <w:sz w:val="20"/>
                      </w:rPr>
                      <w:t>外部ソース・Snowflakeプロシージャ連携</w:t>
                    </w:r>
                  </w:p>
                  <w:p w14:paraId="55146178" w14:textId="2FE262C0" w:rsidR="00354E1D" w:rsidRPr="009172C7" w:rsidRDefault="006B47AD">
                    <w:pPr>
                      <w:snapToGrid w:val="0"/>
                      <w:spacing w:line="220" w:lineRule="exact"/>
                      <w:rPr>
                        <w:sz w:val="20"/>
                      </w:rPr>
                    </w:pPr>
                    <w:r w:rsidRPr="009172C7">
                      <w:rPr>
                        <w:rFonts w:hint="eastAsia"/>
                        <w:sz w:val="20"/>
                      </w:rPr>
                      <w:t>ファイル転送I/F基本仕様書 第</w:t>
                    </w:r>
                    <w:r w:rsidR="00855182" w:rsidRPr="009172C7">
                      <w:rPr>
                        <w:rFonts w:hint="eastAsia"/>
                        <w:sz w:val="20"/>
                      </w:rPr>
                      <w:t>1.0</w:t>
                    </w:r>
                    <w:r w:rsidRPr="009172C7">
                      <w:rPr>
                        <w:rFonts w:hint="eastAsia"/>
                        <w:sz w:val="20"/>
                      </w:rPr>
                      <w:t>版</w:t>
                    </w:r>
                  </w:p>
                </w:txbxContent>
              </v:textbox>
            </v:shape>
          </w:pict>
        </mc:Fallback>
      </mc:AlternateContent>
    </w:r>
    <w:r>
      <w:rPr>
        <w:rFonts w:ascii="Yu Gothic UI" w:eastAsia="Yu Gothic UI" w:hAnsi="Yu Gothic UI"/>
        <w:noProof/>
        <w:sz w:val="20"/>
      </w:rPr>
      <mc:AlternateContent>
        <mc:Choice Requires="wps">
          <w:drawing>
            <wp:anchor distT="0" distB="0" distL="114300" distR="114300" simplePos="0" relativeHeight="251658243" behindDoc="0" locked="0" layoutInCell="1" allowOverlap="1" wp14:anchorId="2EDB7C81" wp14:editId="780C57F1">
              <wp:simplePos x="0" y="0"/>
              <wp:positionH relativeFrom="column">
                <wp:posOffset>-228600</wp:posOffset>
              </wp:positionH>
              <wp:positionV relativeFrom="paragraph">
                <wp:posOffset>34290</wp:posOffset>
              </wp:positionV>
              <wp:extent cx="5829300" cy="9206230"/>
              <wp:effectExtent l="22860" t="22225" r="15240" b="20320"/>
              <wp:wrapNone/>
              <wp:docPr id="195672519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920623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E0935" id="Rectangle 14" o:spid="_x0000_s1026" style="position:absolute;margin-left:-18pt;margin-top:2.7pt;width:459pt;height:72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" filled="f" strokeweight="2.25pt"/>
          </w:pict>
        </mc:Fallback>
      </mc:AlternateContent>
    </w:r>
    <w:r>
      <w:rPr>
        <w:rFonts w:ascii="Yu Gothic UI" w:eastAsia="Yu Gothic UI" w:hAnsi="Yu Gothic UI"/>
        <w:noProof/>
        <w:sz w:val="20"/>
      </w:rPr>
      <mc:AlternateContent>
        <mc:Choice Requires="wps">
          <w:drawing>
            <wp:anchor distT="0" distB="0" distL="114300" distR="114300" simplePos="0" relativeHeight="251658242" behindDoc="0" locked="0" layoutInCell="1" allowOverlap="1" wp14:anchorId="35443143" wp14:editId="3D840901">
              <wp:simplePos x="0" y="0"/>
              <wp:positionH relativeFrom="column">
                <wp:posOffset>3733800</wp:posOffset>
              </wp:positionH>
              <wp:positionV relativeFrom="paragraph">
                <wp:posOffset>34290</wp:posOffset>
              </wp:positionV>
              <wp:extent cx="1866900" cy="342900"/>
              <wp:effectExtent l="13335" t="12700" r="5715" b="6350"/>
              <wp:wrapNone/>
              <wp:docPr id="105980823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42900"/>
                      </a:xfrm>
                      <a:prstGeom prst="rect">
                        <a:avLst/>
                      </a:prstGeom>
                      <a:solidFill>
                        <a:srgbClr val="FFFFFF"/>
                      </a:solidFill>
                      <a:ln w="9525">
                        <a:solidFill>
                          <a:srgbClr val="000000"/>
                        </a:solidFill>
                        <a:miter lim="800000"/>
                        <a:headEnd/>
                        <a:tailEnd/>
                      </a:ln>
                    </wps:spPr>
                    <wps:txbx>
                      <w:txbxContent>
                        <w:p w14:paraId="6EF11F63" w14:textId="77777777" w:rsidR="00354E1D" w:rsidRDefault="00354E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43143" id="Text Box 13" o:spid="_x0000_s1028" type="#_x0000_t202" style="position:absolute;left:0;text-align:left;margin-left:294pt;margin-top:2.7pt;width:147pt;height:2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">
              <v:textbox>
                <w:txbxContent>
                  <w:p w14:paraId="6EF11F63" w14:textId="77777777" w:rsidR="00354E1D" w:rsidRDefault="00354E1D"/>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846DD98"/>
    <w:lvl w:ilvl="0">
      <w:start w:val="1"/>
      <w:numFmt w:val="decimal"/>
      <w:pStyle w:val="ListNumber4"/>
      <w:lvlText w:val="%1."/>
      <w:lvlJc w:val="left"/>
      <w:pPr>
        <w:tabs>
          <w:tab w:val="num" w:pos="1636"/>
        </w:tabs>
        <w:ind w:leftChars="600" w:left="1636" w:hangingChars="200" w:hanging="360"/>
      </w:pPr>
    </w:lvl>
  </w:abstractNum>
  <w:abstractNum w:abstractNumId="1" w15:restartNumberingAfterBreak="0">
    <w:nsid w:val="FFFFFF7E"/>
    <w:multiLevelType w:val="singleLevel"/>
    <w:tmpl w:val="1A0ECA5A"/>
    <w:lvl w:ilvl="0">
      <w:start w:val="1"/>
      <w:numFmt w:val="decimal"/>
      <w:pStyle w:val="ListNumber3"/>
      <w:lvlText w:val="%1."/>
      <w:lvlJc w:val="left"/>
      <w:pPr>
        <w:tabs>
          <w:tab w:val="num" w:pos="1211"/>
        </w:tabs>
        <w:ind w:leftChars="400" w:left="1211" w:hangingChars="200" w:hanging="360"/>
      </w:pPr>
    </w:lvl>
  </w:abstractNum>
  <w:abstractNum w:abstractNumId="2" w15:restartNumberingAfterBreak="0">
    <w:nsid w:val="FFFFFF7F"/>
    <w:multiLevelType w:val="singleLevel"/>
    <w:tmpl w:val="C6F2D758"/>
    <w:lvl w:ilvl="0">
      <w:start w:val="1"/>
      <w:numFmt w:val="decimal"/>
      <w:pStyle w:val="ListNumber2"/>
      <w:lvlText w:val="%1."/>
      <w:lvlJc w:val="left"/>
      <w:pPr>
        <w:tabs>
          <w:tab w:val="num" w:pos="785"/>
        </w:tabs>
        <w:ind w:leftChars="200" w:left="785" w:hangingChars="200" w:hanging="360"/>
      </w:pPr>
    </w:lvl>
  </w:abstractNum>
  <w:abstractNum w:abstractNumId="3" w15:restartNumberingAfterBreak="0">
    <w:nsid w:val="FFFFFF83"/>
    <w:multiLevelType w:val="singleLevel"/>
    <w:tmpl w:val="750A5F50"/>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4" w15:restartNumberingAfterBreak="0">
    <w:nsid w:val="FFFFFF88"/>
    <w:multiLevelType w:val="singleLevel"/>
    <w:tmpl w:val="2820D9E6"/>
    <w:lvl w:ilvl="0">
      <w:start w:val="1"/>
      <w:numFmt w:val="decimal"/>
      <w:pStyle w:val="ListNumber"/>
      <w:lvlText w:val="%1."/>
      <w:lvlJc w:val="left"/>
      <w:pPr>
        <w:tabs>
          <w:tab w:val="num" w:pos="360"/>
        </w:tabs>
        <w:ind w:left="360" w:hangingChars="200" w:hanging="360"/>
      </w:pPr>
    </w:lvl>
  </w:abstractNum>
  <w:abstractNum w:abstractNumId="5" w15:restartNumberingAfterBreak="0">
    <w:nsid w:val="FFFFFF89"/>
    <w:multiLevelType w:val="singleLevel"/>
    <w:tmpl w:val="DAF0DD6E"/>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6" w15:restartNumberingAfterBreak="0">
    <w:nsid w:val="00FA346C"/>
    <w:multiLevelType w:val="multilevel"/>
    <w:tmpl w:val="7E9E1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AF3540"/>
    <w:multiLevelType w:val="multilevel"/>
    <w:tmpl w:val="22D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63822"/>
    <w:multiLevelType w:val="multilevel"/>
    <w:tmpl w:val="3FEEFC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E7C88"/>
    <w:multiLevelType w:val="hybridMultilevel"/>
    <w:tmpl w:val="812E5F72"/>
    <w:lvl w:ilvl="0" w:tplc="2F52C540">
      <w:start w:val="1"/>
      <w:numFmt w:val="bullet"/>
      <w:lvlText w:val="•"/>
      <w:lvlJc w:val="left"/>
      <w:pPr>
        <w:ind w:left="880" w:hanging="440"/>
      </w:pPr>
      <w:rPr>
        <w:rFonts w:ascii="Yu Mincho" w:eastAsia="Yu Mincho" w:hAnsi="Yu Mincho"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 w15:restartNumberingAfterBreak="0">
    <w:nsid w:val="1735709D"/>
    <w:multiLevelType w:val="multilevel"/>
    <w:tmpl w:val="8F6A4272"/>
    <w:lvl w:ilvl="0">
      <w:start w:val="1"/>
      <w:numFmt w:val="decimal"/>
      <w:suff w:val="space"/>
      <w:lvlText w:val="%1."/>
      <w:lvlJc w:val="left"/>
      <w:pPr>
        <w:ind w:left="0" w:firstLine="0"/>
      </w:pPr>
      <w:rPr>
        <w:rFonts w:hint="eastAsia"/>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eastAsia"/>
      </w:rPr>
    </w:lvl>
    <w:lvl w:ilvl="3">
      <w:start w:val="1"/>
      <w:numFmt w:val="decimal"/>
      <w:suff w:val="space"/>
      <w:lvlText w:val="(%4)"/>
      <w:lvlJc w:val="left"/>
      <w:pPr>
        <w:ind w:left="737" w:hanging="737"/>
      </w:pPr>
      <w:rPr>
        <w:rFonts w:hint="eastAsia"/>
      </w:rPr>
    </w:lvl>
    <w:lvl w:ilvl="4">
      <w:start w:val="1"/>
      <w:numFmt w:val="none"/>
      <w:lvlText w:val=""/>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800"/>
        </w:tabs>
        <w:ind w:left="1418" w:hanging="1418"/>
      </w:pPr>
      <w:rPr>
        <w:rFonts w:hint="eastAsia"/>
      </w:rPr>
    </w:lvl>
    <w:lvl w:ilvl="8">
      <w:start w:val="1"/>
      <w:numFmt w:val="decimalEnclosedCircle"/>
      <w:pStyle w:val="Heading9"/>
      <w:suff w:val="space"/>
      <w:lvlText w:val="%9"/>
      <w:lvlJc w:val="left"/>
      <w:pPr>
        <w:ind w:left="1531" w:hanging="1077"/>
      </w:pPr>
      <w:rPr>
        <w:rFonts w:hint="eastAsia"/>
      </w:rPr>
    </w:lvl>
  </w:abstractNum>
  <w:abstractNum w:abstractNumId="11" w15:restartNumberingAfterBreak="0">
    <w:nsid w:val="1D8A6284"/>
    <w:multiLevelType w:val="hybridMultilevel"/>
    <w:tmpl w:val="0616D52C"/>
    <w:lvl w:ilvl="0" w:tplc="4688323C">
      <w:start w:val="1"/>
      <w:numFmt w:val="bullet"/>
      <w:lvlText w:val=""/>
      <w:lvlJc w:val="left"/>
      <w:pPr>
        <w:tabs>
          <w:tab w:val="num" w:pos="780"/>
        </w:tabs>
        <w:ind w:left="780" w:hanging="360"/>
      </w:pPr>
      <w:rPr>
        <w:rFonts w:ascii="Wingdings" w:hAnsi="Wingdings" w:cs="Times New Roman" w:hint="default"/>
      </w:rPr>
    </w:lvl>
    <w:lvl w:ilvl="1" w:tplc="0409000B">
      <w:start w:val="1"/>
      <w:numFmt w:val="bullet"/>
      <w:lvlText w:val=""/>
      <w:lvlJc w:val="left"/>
      <w:pPr>
        <w:tabs>
          <w:tab w:val="num" w:pos="1050"/>
        </w:tabs>
        <w:ind w:left="1050" w:hanging="420"/>
      </w:pPr>
      <w:rPr>
        <w:rFonts w:ascii="Wingdings" w:hAnsi="Wingdings" w:cs="Times New Roman" w:hint="default"/>
      </w:rPr>
    </w:lvl>
    <w:lvl w:ilvl="2" w:tplc="0409000D">
      <w:start w:val="1"/>
      <w:numFmt w:val="bullet"/>
      <w:lvlText w:val=""/>
      <w:lvlJc w:val="left"/>
      <w:pPr>
        <w:tabs>
          <w:tab w:val="num" w:pos="1470"/>
        </w:tabs>
        <w:ind w:left="1470" w:hanging="420"/>
      </w:pPr>
      <w:rPr>
        <w:rFonts w:ascii="Wingdings" w:hAnsi="Wingdings" w:cs="Times New Roman" w:hint="default"/>
      </w:rPr>
    </w:lvl>
    <w:lvl w:ilvl="3" w:tplc="04090001">
      <w:start w:val="1"/>
      <w:numFmt w:val="bullet"/>
      <w:lvlText w:val=""/>
      <w:lvlJc w:val="left"/>
      <w:pPr>
        <w:tabs>
          <w:tab w:val="num" w:pos="1890"/>
        </w:tabs>
        <w:ind w:left="1890" w:hanging="420"/>
      </w:pPr>
      <w:rPr>
        <w:rFonts w:ascii="Wingdings" w:hAnsi="Wingdings" w:cs="Times New Roman" w:hint="default"/>
      </w:rPr>
    </w:lvl>
    <w:lvl w:ilvl="4" w:tplc="0409000B">
      <w:start w:val="1"/>
      <w:numFmt w:val="bullet"/>
      <w:lvlText w:val=""/>
      <w:lvlJc w:val="left"/>
      <w:pPr>
        <w:tabs>
          <w:tab w:val="num" w:pos="2310"/>
        </w:tabs>
        <w:ind w:left="2310" w:hanging="420"/>
      </w:pPr>
      <w:rPr>
        <w:rFonts w:ascii="Wingdings" w:hAnsi="Wingdings" w:cs="Times New Roman" w:hint="default"/>
      </w:rPr>
    </w:lvl>
    <w:lvl w:ilvl="5" w:tplc="0409000D">
      <w:start w:val="1"/>
      <w:numFmt w:val="bullet"/>
      <w:lvlText w:val=""/>
      <w:lvlJc w:val="left"/>
      <w:pPr>
        <w:tabs>
          <w:tab w:val="num" w:pos="2730"/>
        </w:tabs>
        <w:ind w:left="2730" w:hanging="420"/>
      </w:pPr>
      <w:rPr>
        <w:rFonts w:ascii="Wingdings" w:hAnsi="Wingdings" w:cs="Times New Roman" w:hint="default"/>
      </w:rPr>
    </w:lvl>
    <w:lvl w:ilvl="6" w:tplc="04090001">
      <w:start w:val="1"/>
      <w:numFmt w:val="bullet"/>
      <w:lvlText w:val=""/>
      <w:lvlJc w:val="left"/>
      <w:pPr>
        <w:tabs>
          <w:tab w:val="num" w:pos="3150"/>
        </w:tabs>
        <w:ind w:left="3150" w:hanging="420"/>
      </w:pPr>
      <w:rPr>
        <w:rFonts w:ascii="Wingdings" w:hAnsi="Wingdings" w:cs="Times New Roman" w:hint="default"/>
      </w:rPr>
    </w:lvl>
    <w:lvl w:ilvl="7" w:tplc="0409000B">
      <w:start w:val="1"/>
      <w:numFmt w:val="bullet"/>
      <w:lvlText w:val=""/>
      <w:lvlJc w:val="left"/>
      <w:pPr>
        <w:tabs>
          <w:tab w:val="num" w:pos="3570"/>
        </w:tabs>
        <w:ind w:left="3570" w:hanging="420"/>
      </w:pPr>
      <w:rPr>
        <w:rFonts w:ascii="Wingdings" w:hAnsi="Wingdings" w:cs="Times New Roman" w:hint="default"/>
      </w:rPr>
    </w:lvl>
    <w:lvl w:ilvl="8" w:tplc="0409000D">
      <w:start w:val="1"/>
      <w:numFmt w:val="bullet"/>
      <w:lvlText w:val=""/>
      <w:lvlJc w:val="left"/>
      <w:pPr>
        <w:tabs>
          <w:tab w:val="num" w:pos="3990"/>
        </w:tabs>
        <w:ind w:left="3990" w:hanging="420"/>
      </w:pPr>
      <w:rPr>
        <w:rFonts w:ascii="Wingdings" w:hAnsi="Wingdings" w:cs="Times New Roman" w:hint="default"/>
      </w:rPr>
    </w:lvl>
  </w:abstractNum>
  <w:abstractNum w:abstractNumId="12" w15:restartNumberingAfterBreak="0">
    <w:nsid w:val="22024D4C"/>
    <w:multiLevelType w:val="singleLevel"/>
    <w:tmpl w:val="5F5CA970"/>
    <w:lvl w:ilvl="0">
      <w:start w:val="2"/>
      <w:numFmt w:val="decimalFullWidth"/>
      <w:lvlText w:val="%1．"/>
      <w:lvlJc w:val="left"/>
      <w:pPr>
        <w:tabs>
          <w:tab w:val="num" w:pos="1320"/>
        </w:tabs>
        <w:ind w:left="1320" w:hanging="420"/>
      </w:pPr>
      <w:rPr>
        <w:rFonts w:hint="eastAsia"/>
        <w:u w:val="none"/>
      </w:rPr>
    </w:lvl>
  </w:abstractNum>
  <w:abstractNum w:abstractNumId="13" w15:restartNumberingAfterBreak="0">
    <w:nsid w:val="23F365C3"/>
    <w:multiLevelType w:val="multilevel"/>
    <w:tmpl w:val="65EA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37740"/>
    <w:multiLevelType w:val="hybridMultilevel"/>
    <w:tmpl w:val="593471E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2E4F47A1"/>
    <w:multiLevelType w:val="hybridMultilevel"/>
    <w:tmpl w:val="FF2E48FA"/>
    <w:lvl w:ilvl="0" w:tplc="482E9468">
      <w:numFmt w:val="bullet"/>
      <w:lvlText w:val="・"/>
      <w:lvlJc w:val="left"/>
      <w:pPr>
        <w:tabs>
          <w:tab w:val="num" w:pos="360"/>
        </w:tabs>
        <w:ind w:left="360" w:hanging="360"/>
      </w:pPr>
      <w:rPr>
        <w:rFonts w:ascii="Times New Roman" w:eastAsia="MS Mincho" w:hAnsi="Times New Roman" w:hint="default"/>
      </w:rPr>
    </w:lvl>
    <w:lvl w:ilvl="1" w:tplc="0409000B">
      <w:start w:val="1"/>
      <w:numFmt w:val="bullet"/>
      <w:lvlText w:val=""/>
      <w:lvlJc w:val="left"/>
      <w:pPr>
        <w:tabs>
          <w:tab w:val="num" w:pos="840"/>
        </w:tabs>
        <w:ind w:left="840" w:hanging="420"/>
      </w:pPr>
      <w:rPr>
        <w:rFonts w:ascii="Wingdings" w:hAnsi="Wingdings" w:cs="Times New Roman" w:hint="default"/>
      </w:rPr>
    </w:lvl>
    <w:lvl w:ilvl="2" w:tplc="0409000D">
      <w:start w:val="1"/>
      <w:numFmt w:val="bullet"/>
      <w:lvlText w:val=""/>
      <w:lvlJc w:val="left"/>
      <w:pPr>
        <w:tabs>
          <w:tab w:val="num" w:pos="1260"/>
        </w:tabs>
        <w:ind w:left="1260" w:hanging="420"/>
      </w:pPr>
      <w:rPr>
        <w:rFonts w:ascii="Wingdings" w:hAnsi="Wingdings" w:cs="Times New Roman" w:hint="default"/>
      </w:rPr>
    </w:lvl>
    <w:lvl w:ilvl="3" w:tplc="04090001">
      <w:start w:val="1"/>
      <w:numFmt w:val="bullet"/>
      <w:lvlText w:val=""/>
      <w:lvlJc w:val="left"/>
      <w:pPr>
        <w:tabs>
          <w:tab w:val="num" w:pos="1680"/>
        </w:tabs>
        <w:ind w:left="1680" w:hanging="420"/>
      </w:pPr>
      <w:rPr>
        <w:rFonts w:ascii="Wingdings" w:hAnsi="Wingdings" w:cs="Times New Roman" w:hint="default"/>
      </w:rPr>
    </w:lvl>
    <w:lvl w:ilvl="4" w:tplc="0409000B">
      <w:start w:val="1"/>
      <w:numFmt w:val="bullet"/>
      <w:lvlText w:val=""/>
      <w:lvlJc w:val="left"/>
      <w:pPr>
        <w:tabs>
          <w:tab w:val="num" w:pos="2100"/>
        </w:tabs>
        <w:ind w:left="2100" w:hanging="420"/>
      </w:pPr>
      <w:rPr>
        <w:rFonts w:ascii="Wingdings" w:hAnsi="Wingdings" w:cs="Times New Roman" w:hint="default"/>
      </w:rPr>
    </w:lvl>
    <w:lvl w:ilvl="5" w:tplc="0409000D">
      <w:start w:val="1"/>
      <w:numFmt w:val="bullet"/>
      <w:lvlText w:val=""/>
      <w:lvlJc w:val="left"/>
      <w:pPr>
        <w:tabs>
          <w:tab w:val="num" w:pos="2520"/>
        </w:tabs>
        <w:ind w:left="2520" w:hanging="420"/>
      </w:pPr>
      <w:rPr>
        <w:rFonts w:ascii="Wingdings" w:hAnsi="Wingdings" w:cs="Times New Roman" w:hint="default"/>
      </w:rPr>
    </w:lvl>
    <w:lvl w:ilvl="6" w:tplc="04090001">
      <w:start w:val="1"/>
      <w:numFmt w:val="bullet"/>
      <w:lvlText w:val=""/>
      <w:lvlJc w:val="left"/>
      <w:pPr>
        <w:tabs>
          <w:tab w:val="num" w:pos="2940"/>
        </w:tabs>
        <w:ind w:left="2940" w:hanging="420"/>
      </w:pPr>
      <w:rPr>
        <w:rFonts w:ascii="Wingdings" w:hAnsi="Wingdings" w:cs="Times New Roman" w:hint="default"/>
      </w:rPr>
    </w:lvl>
    <w:lvl w:ilvl="7" w:tplc="0409000B">
      <w:start w:val="1"/>
      <w:numFmt w:val="bullet"/>
      <w:lvlText w:val=""/>
      <w:lvlJc w:val="left"/>
      <w:pPr>
        <w:tabs>
          <w:tab w:val="num" w:pos="3360"/>
        </w:tabs>
        <w:ind w:left="3360" w:hanging="420"/>
      </w:pPr>
      <w:rPr>
        <w:rFonts w:ascii="Wingdings" w:hAnsi="Wingdings" w:cs="Times New Roman" w:hint="default"/>
      </w:rPr>
    </w:lvl>
    <w:lvl w:ilvl="8" w:tplc="0409000D">
      <w:start w:val="1"/>
      <w:numFmt w:val="bullet"/>
      <w:lvlText w:val=""/>
      <w:lvlJc w:val="left"/>
      <w:pPr>
        <w:tabs>
          <w:tab w:val="num" w:pos="3780"/>
        </w:tabs>
        <w:ind w:left="3780" w:hanging="420"/>
      </w:pPr>
      <w:rPr>
        <w:rFonts w:ascii="Wingdings" w:hAnsi="Wingdings" w:cs="Times New Roman" w:hint="default"/>
      </w:rPr>
    </w:lvl>
  </w:abstractNum>
  <w:abstractNum w:abstractNumId="16" w15:restartNumberingAfterBreak="0">
    <w:nsid w:val="346075F7"/>
    <w:multiLevelType w:val="multilevel"/>
    <w:tmpl w:val="716CDA7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3)"/>
      <w:lvlJc w:val="left"/>
      <w:pPr>
        <w:tabs>
          <w:tab w:val="num" w:pos="360"/>
        </w:tabs>
        <w:ind w:left="0" w:firstLine="0"/>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4625C2B"/>
    <w:multiLevelType w:val="multilevel"/>
    <w:tmpl w:val="44C0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10D22"/>
    <w:multiLevelType w:val="hybridMultilevel"/>
    <w:tmpl w:val="15E416FA"/>
    <w:lvl w:ilvl="0" w:tplc="C3400662">
      <w:start w:val="9"/>
      <w:numFmt w:val="bullet"/>
      <w:lvlText w:val="・"/>
      <w:lvlJc w:val="left"/>
      <w:pPr>
        <w:tabs>
          <w:tab w:val="num" w:pos="360"/>
        </w:tabs>
        <w:ind w:left="360" w:hanging="360"/>
      </w:pPr>
      <w:rPr>
        <w:rFonts w:ascii="Times New Roman" w:eastAsia="MS Mincho" w:hAnsi="Times New Roman" w:cs="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362E3201"/>
    <w:multiLevelType w:val="multilevel"/>
    <w:tmpl w:val="E092DF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A644C"/>
    <w:multiLevelType w:val="hybridMultilevel"/>
    <w:tmpl w:val="25CECA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37A15875"/>
    <w:multiLevelType w:val="multilevel"/>
    <w:tmpl w:val="1548AFF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270057A"/>
    <w:multiLevelType w:val="hybridMultilevel"/>
    <w:tmpl w:val="A97A2528"/>
    <w:lvl w:ilvl="0" w:tplc="BD7CF70A">
      <w:start w:val="1"/>
      <w:numFmt w:val="bullet"/>
      <w:lvlText w:val="•"/>
      <w:lvlJc w:val="left"/>
      <w:pPr>
        <w:ind w:left="440" w:hanging="440"/>
      </w:pPr>
      <w:rPr>
        <w:rFonts w:ascii="Yu Mincho" w:eastAsia="Yu Mincho" w:hAnsi="Yu Mincho"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492B4317"/>
    <w:multiLevelType w:val="hybridMultilevel"/>
    <w:tmpl w:val="30601994"/>
    <w:lvl w:ilvl="0" w:tplc="A4A01B90">
      <w:start w:val="1"/>
      <w:numFmt w:val="decimal"/>
      <w:lvlText w:val="%1."/>
      <w:lvlJc w:val="left"/>
      <w:pPr>
        <w:tabs>
          <w:tab w:val="num" w:pos="470"/>
        </w:tabs>
        <w:ind w:left="470" w:hanging="420"/>
      </w:pPr>
    </w:lvl>
    <w:lvl w:ilvl="1" w:tplc="04090017" w:tentative="1">
      <w:start w:val="1"/>
      <w:numFmt w:val="aiueoFullWidth"/>
      <w:lvlText w:val="(%2)"/>
      <w:lvlJc w:val="left"/>
      <w:pPr>
        <w:tabs>
          <w:tab w:val="num" w:pos="890"/>
        </w:tabs>
        <w:ind w:left="890" w:hanging="420"/>
      </w:pPr>
    </w:lvl>
    <w:lvl w:ilvl="2" w:tplc="04090011" w:tentative="1">
      <w:start w:val="1"/>
      <w:numFmt w:val="decimalEnclosedCircle"/>
      <w:lvlText w:val="%3"/>
      <w:lvlJc w:val="left"/>
      <w:pPr>
        <w:tabs>
          <w:tab w:val="num" w:pos="1310"/>
        </w:tabs>
        <w:ind w:left="1310" w:hanging="420"/>
      </w:pPr>
    </w:lvl>
    <w:lvl w:ilvl="3" w:tplc="0409000F" w:tentative="1">
      <w:start w:val="1"/>
      <w:numFmt w:val="decimal"/>
      <w:lvlText w:val="%4."/>
      <w:lvlJc w:val="left"/>
      <w:pPr>
        <w:tabs>
          <w:tab w:val="num" w:pos="1730"/>
        </w:tabs>
        <w:ind w:left="1730" w:hanging="420"/>
      </w:pPr>
    </w:lvl>
    <w:lvl w:ilvl="4" w:tplc="04090017" w:tentative="1">
      <w:start w:val="1"/>
      <w:numFmt w:val="aiueoFullWidth"/>
      <w:lvlText w:val="(%5)"/>
      <w:lvlJc w:val="left"/>
      <w:pPr>
        <w:tabs>
          <w:tab w:val="num" w:pos="2150"/>
        </w:tabs>
        <w:ind w:left="2150" w:hanging="420"/>
      </w:pPr>
    </w:lvl>
    <w:lvl w:ilvl="5" w:tplc="04090011" w:tentative="1">
      <w:start w:val="1"/>
      <w:numFmt w:val="decimalEnclosedCircle"/>
      <w:lvlText w:val="%6"/>
      <w:lvlJc w:val="left"/>
      <w:pPr>
        <w:tabs>
          <w:tab w:val="num" w:pos="2570"/>
        </w:tabs>
        <w:ind w:left="2570" w:hanging="420"/>
      </w:pPr>
    </w:lvl>
    <w:lvl w:ilvl="6" w:tplc="0409000F" w:tentative="1">
      <w:start w:val="1"/>
      <w:numFmt w:val="decimal"/>
      <w:lvlText w:val="%7."/>
      <w:lvlJc w:val="left"/>
      <w:pPr>
        <w:tabs>
          <w:tab w:val="num" w:pos="2990"/>
        </w:tabs>
        <w:ind w:left="2990" w:hanging="420"/>
      </w:pPr>
    </w:lvl>
    <w:lvl w:ilvl="7" w:tplc="04090017" w:tentative="1">
      <w:start w:val="1"/>
      <w:numFmt w:val="aiueoFullWidth"/>
      <w:lvlText w:val="(%8)"/>
      <w:lvlJc w:val="left"/>
      <w:pPr>
        <w:tabs>
          <w:tab w:val="num" w:pos="3410"/>
        </w:tabs>
        <w:ind w:left="3410" w:hanging="420"/>
      </w:pPr>
    </w:lvl>
    <w:lvl w:ilvl="8" w:tplc="04090011" w:tentative="1">
      <w:start w:val="1"/>
      <w:numFmt w:val="decimalEnclosedCircle"/>
      <w:lvlText w:val="%9"/>
      <w:lvlJc w:val="left"/>
      <w:pPr>
        <w:tabs>
          <w:tab w:val="num" w:pos="3830"/>
        </w:tabs>
        <w:ind w:left="3830" w:hanging="420"/>
      </w:pPr>
    </w:lvl>
  </w:abstractNum>
  <w:abstractNum w:abstractNumId="24" w15:restartNumberingAfterBreak="0">
    <w:nsid w:val="4D48165F"/>
    <w:multiLevelType w:val="multilevel"/>
    <w:tmpl w:val="A88A4C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43467"/>
    <w:multiLevelType w:val="hybridMultilevel"/>
    <w:tmpl w:val="15BC1E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61E97C9E"/>
    <w:multiLevelType w:val="hybridMultilevel"/>
    <w:tmpl w:val="B4E0661A"/>
    <w:lvl w:ilvl="0" w:tplc="80BE6980">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625A60C9"/>
    <w:multiLevelType w:val="multilevel"/>
    <w:tmpl w:val="C6D466D2"/>
    <w:lvl w:ilvl="0">
      <w:start w:val="1"/>
      <w:numFmt w:val="decimal"/>
      <w:pStyle w:val="Heading1"/>
      <w:suff w:val="space"/>
      <w:lvlText w:val="%1."/>
      <w:lvlJc w:val="left"/>
      <w:pPr>
        <w:ind w:left="0" w:firstLine="0"/>
      </w:pPr>
      <w:rPr>
        <w:rFonts w:hint="eastAsia"/>
      </w:rPr>
    </w:lvl>
    <w:lvl w:ilvl="1">
      <w:start w:val="1"/>
      <w:numFmt w:val="decimal"/>
      <w:pStyle w:val="Heading2"/>
      <w:suff w:val="space"/>
      <w:lvlText w:val="%1.%2."/>
      <w:lvlJc w:val="left"/>
      <w:pPr>
        <w:ind w:left="851" w:hanging="567"/>
      </w:pPr>
      <w:rPr>
        <w:rFonts w:hint="eastAsia"/>
      </w:rPr>
    </w:lvl>
    <w:lvl w:ilvl="2">
      <w:start w:val="1"/>
      <w:numFmt w:val="decimal"/>
      <w:pStyle w:val="Heading3"/>
      <w:suff w:val="space"/>
      <w:lvlText w:val="%1.%2.%3"/>
      <w:lvlJc w:val="left"/>
      <w:pPr>
        <w:ind w:left="3686" w:hanging="709"/>
      </w:pPr>
      <w:rPr>
        <w:rFonts w:ascii="Yu Mincho" w:eastAsia="Yu Mincho" w:hAnsi="Yu Mincho" w:hint="eastAsia"/>
        <w:b w:val="0"/>
        <w:bCs w:val="0"/>
        <w:sz w:val="18"/>
        <w:szCs w:val="21"/>
      </w:rPr>
    </w:lvl>
    <w:lvl w:ilvl="3">
      <w:start w:val="1"/>
      <w:numFmt w:val="decimal"/>
      <w:pStyle w:val="Heading4"/>
      <w:suff w:val="space"/>
      <w:lvlText w:val="(%4)"/>
      <w:lvlJc w:val="left"/>
      <w:pPr>
        <w:ind w:left="1137" w:hanging="737"/>
      </w:pPr>
      <w:rPr>
        <w:rFonts w:hint="eastAsia"/>
      </w:rPr>
    </w:lvl>
    <w:lvl w:ilvl="4">
      <w:start w:val="1"/>
      <w:numFmt w:val="none"/>
      <w:lvlText w:val=""/>
      <w:lvlJc w:val="left"/>
      <w:pPr>
        <w:tabs>
          <w:tab w:val="num" w:pos="1392"/>
        </w:tabs>
        <w:ind w:left="1392" w:hanging="992"/>
      </w:pPr>
      <w:rPr>
        <w:rFonts w:hint="eastAsia"/>
      </w:rPr>
    </w:lvl>
    <w:lvl w:ilvl="5">
      <w:start w:val="1"/>
      <w:numFmt w:val="decimal"/>
      <w:lvlText w:val="%1.%2.%3.%4.%5.%6."/>
      <w:lvlJc w:val="left"/>
      <w:pPr>
        <w:tabs>
          <w:tab w:val="num" w:pos="1534"/>
        </w:tabs>
        <w:ind w:left="1534" w:hanging="1134"/>
      </w:pPr>
      <w:rPr>
        <w:rFonts w:hint="eastAsia"/>
      </w:rPr>
    </w:lvl>
    <w:lvl w:ilvl="6">
      <w:start w:val="1"/>
      <w:numFmt w:val="decimal"/>
      <w:lvlText w:val="%1.%2.%3.%4.%5.%6.%7."/>
      <w:lvlJc w:val="left"/>
      <w:pPr>
        <w:tabs>
          <w:tab w:val="num" w:pos="1676"/>
        </w:tabs>
        <w:ind w:left="1676" w:hanging="1276"/>
      </w:pPr>
      <w:rPr>
        <w:rFonts w:hint="eastAsia"/>
      </w:rPr>
    </w:lvl>
    <w:lvl w:ilvl="7">
      <w:start w:val="1"/>
      <w:numFmt w:val="decimal"/>
      <w:lvlText w:val="%1.%2.%3.%4.%5.%6.%7.%8."/>
      <w:lvlJc w:val="left"/>
      <w:pPr>
        <w:tabs>
          <w:tab w:val="num" w:pos="1818"/>
        </w:tabs>
        <w:ind w:left="1818" w:hanging="1418"/>
      </w:pPr>
      <w:rPr>
        <w:rFonts w:hint="eastAsia"/>
      </w:rPr>
    </w:lvl>
    <w:lvl w:ilvl="8">
      <w:start w:val="1"/>
      <w:numFmt w:val="decimal"/>
      <w:lvlText w:val="%1.%2.%3.%4.%5.%6.%7.%8.%9."/>
      <w:lvlJc w:val="left"/>
      <w:pPr>
        <w:tabs>
          <w:tab w:val="num" w:pos="1959"/>
        </w:tabs>
        <w:ind w:left="1959" w:hanging="1559"/>
      </w:pPr>
      <w:rPr>
        <w:rFonts w:hint="eastAsia"/>
      </w:rPr>
    </w:lvl>
  </w:abstractNum>
  <w:abstractNum w:abstractNumId="28" w15:restartNumberingAfterBreak="0">
    <w:nsid w:val="6326742B"/>
    <w:multiLevelType w:val="multilevel"/>
    <w:tmpl w:val="FAFAEC3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suff w:val="space"/>
      <w:lvlText w:val="%1.%2.%3"/>
      <w:lvlJc w:val="left"/>
      <w:pPr>
        <w:ind w:left="709" w:hanging="709"/>
      </w:pPr>
      <w:rPr>
        <w:rFonts w:hint="eastAsia"/>
      </w:rPr>
    </w:lvl>
    <w:lvl w:ilvl="3">
      <w:start w:val="1"/>
      <w:numFmt w:val="decimal"/>
      <w:suff w:val="space"/>
      <w:lvlText w:val="(%4)"/>
      <w:lvlJc w:val="left"/>
      <w:pPr>
        <w:ind w:left="737" w:hanging="737"/>
      </w:pPr>
      <w:rPr>
        <w:rFonts w:hint="eastAsia"/>
      </w:rPr>
    </w:lvl>
    <w:lvl w:ilvl="4">
      <w:start w:val="1"/>
      <w:numFmt w:val="none"/>
      <w:lvlText w:val=""/>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9" w15:restartNumberingAfterBreak="0">
    <w:nsid w:val="74D26E8C"/>
    <w:multiLevelType w:val="hybridMultilevel"/>
    <w:tmpl w:val="7EFCEE70"/>
    <w:lvl w:ilvl="0" w:tplc="ED708656">
      <w:start w:val="1"/>
      <w:numFmt w:val="bullet"/>
      <w:lvlText w:val=""/>
      <w:lvlJc w:val="left"/>
      <w:pPr>
        <w:tabs>
          <w:tab w:val="num" w:pos="995"/>
        </w:tabs>
        <w:ind w:left="995" w:hanging="360"/>
      </w:pPr>
      <w:rPr>
        <w:rFonts w:ascii="Wingdings" w:hAnsi="Wingdings" w:cs="Times New Roman" w:hint="default"/>
        <w:color w:val="auto"/>
      </w:rPr>
    </w:lvl>
    <w:lvl w:ilvl="1" w:tplc="0409000B">
      <w:start w:val="1"/>
      <w:numFmt w:val="bullet"/>
      <w:lvlText w:val=""/>
      <w:lvlJc w:val="left"/>
      <w:pPr>
        <w:tabs>
          <w:tab w:val="num" w:pos="1050"/>
        </w:tabs>
        <w:ind w:left="1050" w:hanging="420"/>
      </w:pPr>
      <w:rPr>
        <w:rFonts w:ascii="Wingdings" w:hAnsi="Wingdings" w:cs="Times New Roman" w:hint="default"/>
      </w:rPr>
    </w:lvl>
    <w:lvl w:ilvl="2" w:tplc="0409000D">
      <w:start w:val="1"/>
      <w:numFmt w:val="bullet"/>
      <w:lvlText w:val=""/>
      <w:lvlJc w:val="left"/>
      <w:pPr>
        <w:tabs>
          <w:tab w:val="num" w:pos="1470"/>
        </w:tabs>
        <w:ind w:left="1470" w:hanging="420"/>
      </w:pPr>
      <w:rPr>
        <w:rFonts w:ascii="Wingdings" w:hAnsi="Wingdings" w:cs="Times New Roman" w:hint="default"/>
      </w:rPr>
    </w:lvl>
    <w:lvl w:ilvl="3" w:tplc="04090001">
      <w:start w:val="1"/>
      <w:numFmt w:val="bullet"/>
      <w:lvlText w:val=""/>
      <w:lvlJc w:val="left"/>
      <w:pPr>
        <w:tabs>
          <w:tab w:val="num" w:pos="1890"/>
        </w:tabs>
        <w:ind w:left="1890" w:hanging="420"/>
      </w:pPr>
      <w:rPr>
        <w:rFonts w:ascii="Wingdings" w:hAnsi="Wingdings" w:cs="Times New Roman" w:hint="default"/>
      </w:rPr>
    </w:lvl>
    <w:lvl w:ilvl="4" w:tplc="0409000B">
      <w:start w:val="1"/>
      <w:numFmt w:val="bullet"/>
      <w:lvlText w:val=""/>
      <w:lvlJc w:val="left"/>
      <w:pPr>
        <w:tabs>
          <w:tab w:val="num" w:pos="2310"/>
        </w:tabs>
        <w:ind w:left="2310" w:hanging="420"/>
      </w:pPr>
      <w:rPr>
        <w:rFonts w:ascii="Wingdings" w:hAnsi="Wingdings" w:cs="Times New Roman" w:hint="default"/>
      </w:rPr>
    </w:lvl>
    <w:lvl w:ilvl="5" w:tplc="0409000D">
      <w:start w:val="1"/>
      <w:numFmt w:val="bullet"/>
      <w:lvlText w:val=""/>
      <w:lvlJc w:val="left"/>
      <w:pPr>
        <w:tabs>
          <w:tab w:val="num" w:pos="2730"/>
        </w:tabs>
        <w:ind w:left="2730" w:hanging="420"/>
      </w:pPr>
      <w:rPr>
        <w:rFonts w:ascii="Wingdings" w:hAnsi="Wingdings" w:cs="Times New Roman" w:hint="default"/>
      </w:rPr>
    </w:lvl>
    <w:lvl w:ilvl="6" w:tplc="04090001">
      <w:start w:val="1"/>
      <w:numFmt w:val="bullet"/>
      <w:lvlText w:val=""/>
      <w:lvlJc w:val="left"/>
      <w:pPr>
        <w:tabs>
          <w:tab w:val="num" w:pos="3150"/>
        </w:tabs>
        <w:ind w:left="3150" w:hanging="420"/>
      </w:pPr>
      <w:rPr>
        <w:rFonts w:ascii="Wingdings" w:hAnsi="Wingdings" w:cs="Times New Roman" w:hint="default"/>
      </w:rPr>
    </w:lvl>
    <w:lvl w:ilvl="7" w:tplc="0409000B">
      <w:start w:val="1"/>
      <w:numFmt w:val="bullet"/>
      <w:lvlText w:val=""/>
      <w:lvlJc w:val="left"/>
      <w:pPr>
        <w:tabs>
          <w:tab w:val="num" w:pos="3570"/>
        </w:tabs>
        <w:ind w:left="3570" w:hanging="420"/>
      </w:pPr>
      <w:rPr>
        <w:rFonts w:ascii="Wingdings" w:hAnsi="Wingdings" w:cs="Times New Roman" w:hint="default"/>
      </w:rPr>
    </w:lvl>
    <w:lvl w:ilvl="8" w:tplc="0409000D">
      <w:start w:val="1"/>
      <w:numFmt w:val="bullet"/>
      <w:lvlText w:val=""/>
      <w:lvlJc w:val="left"/>
      <w:pPr>
        <w:tabs>
          <w:tab w:val="num" w:pos="3990"/>
        </w:tabs>
        <w:ind w:left="3990" w:hanging="420"/>
      </w:pPr>
      <w:rPr>
        <w:rFonts w:ascii="Wingdings" w:hAnsi="Wingdings" w:cs="Times New Roman" w:hint="default"/>
      </w:rPr>
    </w:lvl>
  </w:abstractNum>
  <w:abstractNum w:abstractNumId="30" w15:restartNumberingAfterBreak="0">
    <w:nsid w:val="757851E3"/>
    <w:multiLevelType w:val="hybridMultilevel"/>
    <w:tmpl w:val="88D8703A"/>
    <w:lvl w:ilvl="0" w:tplc="854AEDBC">
      <w:start w:val="1"/>
      <w:numFmt w:val="bullet"/>
      <w:lvlText w:val=""/>
      <w:lvlJc w:val="left"/>
      <w:pPr>
        <w:tabs>
          <w:tab w:val="num" w:pos="644"/>
        </w:tabs>
        <w:ind w:left="568" w:hanging="284"/>
      </w:pPr>
      <w:rPr>
        <w:rFonts w:ascii="Symbol" w:hAnsi="Symbol" w:cs="Times New Roman" w:hint="default"/>
        <w:color w:val="auto"/>
      </w:rPr>
    </w:lvl>
    <w:lvl w:ilvl="1" w:tplc="0409000B">
      <w:start w:val="1"/>
      <w:numFmt w:val="bullet"/>
      <w:lvlText w:val=""/>
      <w:lvlJc w:val="left"/>
      <w:pPr>
        <w:tabs>
          <w:tab w:val="num" w:pos="840"/>
        </w:tabs>
        <w:ind w:left="840" w:hanging="420"/>
      </w:pPr>
      <w:rPr>
        <w:rFonts w:ascii="Wingdings" w:hAnsi="Wingdings" w:cs="Times New Roman" w:hint="default"/>
      </w:rPr>
    </w:lvl>
    <w:lvl w:ilvl="2" w:tplc="0409000D">
      <w:start w:val="1"/>
      <w:numFmt w:val="bullet"/>
      <w:lvlText w:val=""/>
      <w:lvlJc w:val="left"/>
      <w:pPr>
        <w:tabs>
          <w:tab w:val="num" w:pos="1260"/>
        </w:tabs>
        <w:ind w:left="1260" w:hanging="420"/>
      </w:pPr>
      <w:rPr>
        <w:rFonts w:ascii="Wingdings" w:hAnsi="Wingdings" w:cs="Times New Roman" w:hint="default"/>
      </w:rPr>
    </w:lvl>
    <w:lvl w:ilvl="3" w:tplc="04090001">
      <w:start w:val="1"/>
      <w:numFmt w:val="bullet"/>
      <w:lvlText w:val=""/>
      <w:lvlJc w:val="left"/>
      <w:pPr>
        <w:tabs>
          <w:tab w:val="num" w:pos="1680"/>
        </w:tabs>
        <w:ind w:left="1680" w:hanging="420"/>
      </w:pPr>
      <w:rPr>
        <w:rFonts w:ascii="Wingdings" w:hAnsi="Wingdings" w:cs="Times New Roman" w:hint="default"/>
      </w:rPr>
    </w:lvl>
    <w:lvl w:ilvl="4" w:tplc="0409000B">
      <w:start w:val="1"/>
      <w:numFmt w:val="bullet"/>
      <w:lvlText w:val=""/>
      <w:lvlJc w:val="left"/>
      <w:pPr>
        <w:tabs>
          <w:tab w:val="num" w:pos="2100"/>
        </w:tabs>
        <w:ind w:left="2100" w:hanging="420"/>
      </w:pPr>
      <w:rPr>
        <w:rFonts w:ascii="Wingdings" w:hAnsi="Wingdings" w:cs="Times New Roman" w:hint="default"/>
      </w:rPr>
    </w:lvl>
    <w:lvl w:ilvl="5" w:tplc="0409000D">
      <w:start w:val="1"/>
      <w:numFmt w:val="bullet"/>
      <w:lvlText w:val=""/>
      <w:lvlJc w:val="left"/>
      <w:pPr>
        <w:tabs>
          <w:tab w:val="num" w:pos="2520"/>
        </w:tabs>
        <w:ind w:left="2520" w:hanging="420"/>
      </w:pPr>
      <w:rPr>
        <w:rFonts w:ascii="Wingdings" w:hAnsi="Wingdings" w:cs="Times New Roman" w:hint="default"/>
      </w:rPr>
    </w:lvl>
    <w:lvl w:ilvl="6" w:tplc="04090001">
      <w:start w:val="1"/>
      <w:numFmt w:val="bullet"/>
      <w:lvlText w:val=""/>
      <w:lvlJc w:val="left"/>
      <w:pPr>
        <w:tabs>
          <w:tab w:val="num" w:pos="2940"/>
        </w:tabs>
        <w:ind w:left="2940" w:hanging="420"/>
      </w:pPr>
      <w:rPr>
        <w:rFonts w:ascii="Wingdings" w:hAnsi="Wingdings" w:cs="Times New Roman" w:hint="default"/>
      </w:rPr>
    </w:lvl>
    <w:lvl w:ilvl="7" w:tplc="0409000B">
      <w:start w:val="1"/>
      <w:numFmt w:val="bullet"/>
      <w:lvlText w:val=""/>
      <w:lvlJc w:val="left"/>
      <w:pPr>
        <w:tabs>
          <w:tab w:val="num" w:pos="3360"/>
        </w:tabs>
        <w:ind w:left="3360" w:hanging="420"/>
      </w:pPr>
      <w:rPr>
        <w:rFonts w:ascii="Wingdings" w:hAnsi="Wingdings" w:cs="Times New Roman" w:hint="default"/>
      </w:rPr>
    </w:lvl>
    <w:lvl w:ilvl="8" w:tplc="0409000D">
      <w:start w:val="1"/>
      <w:numFmt w:val="bullet"/>
      <w:lvlText w:val=""/>
      <w:lvlJc w:val="left"/>
      <w:pPr>
        <w:tabs>
          <w:tab w:val="num" w:pos="3780"/>
        </w:tabs>
        <w:ind w:left="3780" w:hanging="420"/>
      </w:pPr>
      <w:rPr>
        <w:rFonts w:ascii="Wingdings" w:hAnsi="Wingdings" w:cs="Times New Roman" w:hint="default"/>
      </w:rPr>
    </w:lvl>
  </w:abstractNum>
  <w:abstractNum w:abstractNumId="31" w15:restartNumberingAfterBreak="0">
    <w:nsid w:val="78D3063A"/>
    <w:multiLevelType w:val="multilevel"/>
    <w:tmpl w:val="399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4313C"/>
    <w:multiLevelType w:val="hybridMultilevel"/>
    <w:tmpl w:val="D2E6782E"/>
    <w:lvl w:ilvl="0" w:tplc="86829474">
      <w:start w:val="9"/>
      <w:numFmt w:val="bullet"/>
      <w:lvlText w:val="・"/>
      <w:lvlJc w:val="left"/>
      <w:pPr>
        <w:tabs>
          <w:tab w:val="num" w:pos="360"/>
        </w:tabs>
        <w:ind w:left="360" w:hanging="360"/>
      </w:pPr>
      <w:rPr>
        <w:rFonts w:ascii="Times New Roman" w:eastAsia="MS Mincho" w:hAnsi="Times New Roman" w:cs="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251349691">
    <w:abstractNumId w:val="16"/>
  </w:num>
  <w:num w:numId="2" w16cid:durableId="2087265107">
    <w:abstractNumId w:val="4"/>
  </w:num>
  <w:num w:numId="3" w16cid:durableId="1309358632">
    <w:abstractNumId w:val="5"/>
  </w:num>
  <w:num w:numId="4" w16cid:durableId="1079597555">
    <w:abstractNumId w:val="12"/>
  </w:num>
  <w:num w:numId="5" w16cid:durableId="105854146">
    <w:abstractNumId w:val="2"/>
  </w:num>
  <w:num w:numId="6" w16cid:durableId="1057514073">
    <w:abstractNumId w:val="2"/>
    <w:lvlOverride w:ilvl="0">
      <w:startOverride w:val="1"/>
    </w:lvlOverride>
  </w:num>
  <w:num w:numId="7" w16cid:durableId="1169909462">
    <w:abstractNumId w:val="3"/>
  </w:num>
  <w:num w:numId="8" w16cid:durableId="1657496276">
    <w:abstractNumId w:val="2"/>
    <w:lvlOverride w:ilvl="0">
      <w:startOverride w:val="1"/>
    </w:lvlOverride>
  </w:num>
  <w:num w:numId="9" w16cid:durableId="672683601">
    <w:abstractNumId w:val="10"/>
  </w:num>
  <w:num w:numId="10" w16cid:durableId="916212219">
    <w:abstractNumId w:val="10"/>
  </w:num>
  <w:num w:numId="11" w16cid:durableId="1947150269">
    <w:abstractNumId w:val="10"/>
  </w:num>
  <w:num w:numId="12" w16cid:durableId="680476353">
    <w:abstractNumId w:val="27"/>
  </w:num>
  <w:num w:numId="13" w16cid:durableId="6657469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45029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3956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9283732">
    <w:abstractNumId w:val="0"/>
  </w:num>
  <w:num w:numId="17" w16cid:durableId="1776364939">
    <w:abstractNumId w:val="1"/>
  </w:num>
  <w:num w:numId="18" w16cid:durableId="1582374028">
    <w:abstractNumId w:val="28"/>
  </w:num>
  <w:num w:numId="19" w16cid:durableId="1744983213">
    <w:abstractNumId w:val="29"/>
  </w:num>
  <w:num w:numId="20" w16cid:durableId="808015237">
    <w:abstractNumId w:val="11"/>
  </w:num>
  <w:num w:numId="21" w16cid:durableId="205215667">
    <w:abstractNumId w:val="15"/>
  </w:num>
  <w:num w:numId="22" w16cid:durableId="1226842055">
    <w:abstractNumId w:val="30"/>
  </w:num>
  <w:num w:numId="23" w16cid:durableId="1277327149">
    <w:abstractNumId w:val="0"/>
    <w:lvlOverride w:ilvl="0">
      <w:startOverride w:val="1"/>
    </w:lvlOverride>
  </w:num>
  <w:num w:numId="24" w16cid:durableId="1447581087">
    <w:abstractNumId w:val="18"/>
  </w:num>
  <w:num w:numId="25" w16cid:durableId="2035691190">
    <w:abstractNumId w:val="32"/>
  </w:num>
  <w:num w:numId="26" w16cid:durableId="861280191">
    <w:abstractNumId w:val="4"/>
    <w:lvlOverride w:ilvl="0">
      <w:startOverride w:val="1"/>
    </w:lvlOverride>
  </w:num>
  <w:num w:numId="27" w16cid:durableId="604460947">
    <w:abstractNumId w:val="23"/>
  </w:num>
  <w:num w:numId="28" w16cid:durableId="1008410748">
    <w:abstractNumId w:val="21"/>
  </w:num>
  <w:num w:numId="29" w16cid:durableId="3627807">
    <w:abstractNumId w:val="24"/>
  </w:num>
  <w:num w:numId="30" w16cid:durableId="2123920093">
    <w:abstractNumId w:val="8"/>
  </w:num>
  <w:num w:numId="31" w16cid:durableId="323750834">
    <w:abstractNumId w:val="19"/>
  </w:num>
  <w:num w:numId="32" w16cid:durableId="378558385">
    <w:abstractNumId w:val="6"/>
  </w:num>
  <w:num w:numId="33" w16cid:durableId="851915131">
    <w:abstractNumId w:val="17"/>
  </w:num>
  <w:num w:numId="34" w16cid:durableId="1875653635">
    <w:abstractNumId w:val="31"/>
  </w:num>
  <w:num w:numId="35" w16cid:durableId="1200896089">
    <w:abstractNumId w:val="7"/>
  </w:num>
  <w:num w:numId="36" w16cid:durableId="704794911">
    <w:abstractNumId w:val="2"/>
  </w:num>
  <w:num w:numId="37" w16cid:durableId="1822506392">
    <w:abstractNumId w:val="20"/>
  </w:num>
  <w:num w:numId="38" w16cid:durableId="127557759">
    <w:abstractNumId w:val="14"/>
  </w:num>
  <w:num w:numId="39" w16cid:durableId="832840478">
    <w:abstractNumId w:val="25"/>
  </w:num>
  <w:num w:numId="40" w16cid:durableId="312686814">
    <w:abstractNumId w:val="26"/>
  </w:num>
  <w:num w:numId="41" w16cid:durableId="1472823049">
    <w:abstractNumId w:val="22"/>
  </w:num>
  <w:num w:numId="42" w16cid:durableId="1350328861">
    <w:abstractNumId w:val="9"/>
  </w:num>
  <w:num w:numId="43" w16cid:durableId="564920447">
    <w:abstractNumId w:val="13"/>
  </w:num>
  <w:num w:numId="44" w16cid:durableId="6939214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attachedTemplate r:id="rId1"/>
  <w:defaultTabStop w:val="840"/>
  <w:drawingGridHorizontalSpacing w:val="105"/>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FD"/>
    <w:rsid w:val="00000E65"/>
    <w:rsid w:val="00003820"/>
    <w:rsid w:val="00003FE8"/>
    <w:rsid w:val="00007F1C"/>
    <w:rsid w:val="0001642C"/>
    <w:rsid w:val="00020F5B"/>
    <w:rsid w:val="00025F7A"/>
    <w:rsid w:val="000370FD"/>
    <w:rsid w:val="00045ADB"/>
    <w:rsid w:val="00051E71"/>
    <w:rsid w:val="000549B2"/>
    <w:rsid w:val="00060F8F"/>
    <w:rsid w:val="000623E8"/>
    <w:rsid w:val="00062414"/>
    <w:rsid w:val="00070E98"/>
    <w:rsid w:val="00074A5A"/>
    <w:rsid w:val="00077105"/>
    <w:rsid w:val="00077CC3"/>
    <w:rsid w:val="0008352A"/>
    <w:rsid w:val="00083CF9"/>
    <w:rsid w:val="00083DA5"/>
    <w:rsid w:val="000857F0"/>
    <w:rsid w:val="0009292C"/>
    <w:rsid w:val="00092CB2"/>
    <w:rsid w:val="00095B4E"/>
    <w:rsid w:val="000962E6"/>
    <w:rsid w:val="000A0C3E"/>
    <w:rsid w:val="000A4B34"/>
    <w:rsid w:val="000A53C3"/>
    <w:rsid w:val="000A7F02"/>
    <w:rsid w:val="000B3C2F"/>
    <w:rsid w:val="000B6B4F"/>
    <w:rsid w:val="000C22D6"/>
    <w:rsid w:val="000D36A1"/>
    <w:rsid w:val="000D38AC"/>
    <w:rsid w:val="000E2E71"/>
    <w:rsid w:val="000E783A"/>
    <w:rsid w:val="000F0684"/>
    <w:rsid w:val="000F1C9E"/>
    <w:rsid w:val="000F37CB"/>
    <w:rsid w:val="001017E3"/>
    <w:rsid w:val="001060CF"/>
    <w:rsid w:val="00110C0D"/>
    <w:rsid w:val="00115495"/>
    <w:rsid w:val="001165CA"/>
    <w:rsid w:val="0012059A"/>
    <w:rsid w:val="00121770"/>
    <w:rsid w:val="00125EAC"/>
    <w:rsid w:val="001308D9"/>
    <w:rsid w:val="00134602"/>
    <w:rsid w:val="001452E1"/>
    <w:rsid w:val="00146311"/>
    <w:rsid w:val="00150DC4"/>
    <w:rsid w:val="0015367D"/>
    <w:rsid w:val="00155122"/>
    <w:rsid w:val="001564D3"/>
    <w:rsid w:val="00164669"/>
    <w:rsid w:val="00165A74"/>
    <w:rsid w:val="0017409A"/>
    <w:rsid w:val="00174B45"/>
    <w:rsid w:val="0017663D"/>
    <w:rsid w:val="0017665B"/>
    <w:rsid w:val="00177B92"/>
    <w:rsid w:val="00181C37"/>
    <w:rsid w:val="00184942"/>
    <w:rsid w:val="001878C1"/>
    <w:rsid w:val="001879A0"/>
    <w:rsid w:val="00187CD3"/>
    <w:rsid w:val="001974DB"/>
    <w:rsid w:val="001A5D34"/>
    <w:rsid w:val="001A65B9"/>
    <w:rsid w:val="001C2C36"/>
    <w:rsid w:val="001C3649"/>
    <w:rsid w:val="001D3980"/>
    <w:rsid w:val="001D4D55"/>
    <w:rsid w:val="001E43AE"/>
    <w:rsid w:val="001E72C3"/>
    <w:rsid w:val="001F60B2"/>
    <w:rsid w:val="00205489"/>
    <w:rsid w:val="002072A0"/>
    <w:rsid w:val="00213E57"/>
    <w:rsid w:val="0021639B"/>
    <w:rsid w:val="00216EA8"/>
    <w:rsid w:val="00223E30"/>
    <w:rsid w:val="00223ED1"/>
    <w:rsid w:val="00224D88"/>
    <w:rsid w:val="002305D1"/>
    <w:rsid w:val="0023299E"/>
    <w:rsid w:val="002342CA"/>
    <w:rsid w:val="00235026"/>
    <w:rsid w:val="00235FA0"/>
    <w:rsid w:val="00236B49"/>
    <w:rsid w:val="00237485"/>
    <w:rsid w:val="002376F6"/>
    <w:rsid w:val="00251C5B"/>
    <w:rsid w:val="00254CC6"/>
    <w:rsid w:val="00255038"/>
    <w:rsid w:val="0025668C"/>
    <w:rsid w:val="00260B06"/>
    <w:rsid w:val="00264C25"/>
    <w:rsid w:val="002705BD"/>
    <w:rsid w:val="00273225"/>
    <w:rsid w:val="00274455"/>
    <w:rsid w:val="002755B8"/>
    <w:rsid w:val="002767C8"/>
    <w:rsid w:val="002769CB"/>
    <w:rsid w:val="00277902"/>
    <w:rsid w:val="00282F12"/>
    <w:rsid w:val="00293FD2"/>
    <w:rsid w:val="00294BC1"/>
    <w:rsid w:val="00296063"/>
    <w:rsid w:val="002A0B34"/>
    <w:rsid w:val="002A3C0D"/>
    <w:rsid w:val="002B63E5"/>
    <w:rsid w:val="002C1313"/>
    <w:rsid w:val="002C1847"/>
    <w:rsid w:val="002D1CF6"/>
    <w:rsid w:val="002D49CD"/>
    <w:rsid w:val="002D6FD6"/>
    <w:rsid w:val="002D7A3C"/>
    <w:rsid w:val="002E0EC2"/>
    <w:rsid w:val="002E1A45"/>
    <w:rsid w:val="002E52AE"/>
    <w:rsid w:val="002E6084"/>
    <w:rsid w:val="002F32A6"/>
    <w:rsid w:val="002F501F"/>
    <w:rsid w:val="00300085"/>
    <w:rsid w:val="00300D68"/>
    <w:rsid w:val="00300E9E"/>
    <w:rsid w:val="00302411"/>
    <w:rsid w:val="00310258"/>
    <w:rsid w:val="00310642"/>
    <w:rsid w:val="0031308A"/>
    <w:rsid w:val="00313834"/>
    <w:rsid w:val="0031432F"/>
    <w:rsid w:val="003159F1"/>
    <w:rsid w:val="0032054F"/>
    <w:rsid w:val="0032063E"/>
    <w:rsid w:val="00320E79"/>
    <w:rsid w:val="00323BAB"/>
    <w:rsid w:val="0032457D"/>
    <w:rsid w:val="00327881"/>
    <w:rsid w:val="00330CEF"/>
    <w:rsid w:val="003334AE"/>
    <w:rsid w:val="0033431B"/>
    <w:rsid w:val="00340F19"/>
    <w:rsid w:val="0034133C"/>
    <w:rsid w:val="0034234C"/>
    <w:rsid w:val="00342F0B"/>
    <w:rsid w:val="0034795C"/>
    <w:rsid w:val="00350B98"/>
    <w:rsid w:val="003528EF"/>
    <w:rsid w:val="0035322F"/>
    <w:rsid w:val="00353778"/>
    <w:rsid w:val="00354364"/>
    <w:rsid w:val="00354E1D"/>
    <w:rsid w:val="00357858"/>
    <w:rsid w:val="003601A2"/>
    <w:rsid w:val="0036359B"/>
    <w:rsid w:val="00364E94"/>
    <w:rsid w:val="003745DD"/>
    <w:rsid w:val="00376C29"/>
    <w:rsid w:val="00377E6A"/>
    <w:rsid w:val="00382615"/>
    <w:rsid w:val="00382776"/>
    <w:rsid w:val="00383AF8"/>
    <w:rsid w:val="00387A2B"/>
    <w:rsid w:val="00387ADC"/>
    <w:rsid w:val="00387E82"/>
    <w:rsid w:val="0039548C"/>
    <w:rsid w:val="00395838"/>
    <w:rsid w:val="00395A4D"/>
    <w:rsid w:val="003977EF"/>
    <w:rsid w:val="003A67DE"/>
    <w:rsid w:val="003B1F2E"/>
    <w:rsid w:val="003C759D"/>
    <w:rsid w:val="003D164C"/>
    <w:rsid w:val="003D3012"/>
    <w:rsid w:val="003D5A3B"/>
    <w:rsid w:val="003D6C5F"/>
    <w:rsid w:val="003E0255"/>
    <w:rsid w:val="003F1F98"/>
    <w:rsid w:val="003F681F"/>
    <w:rsid w:val="004004E2"/>
    <w:rsid w:val="0040211B"/>
    <w:rsid w:val="004028C7"/>
    <w:rsid w:val="0040382A"/>
    <w:rsid w:val="00407004"/>
    <w:rsid w:val="00410453"/>
    <w:rsid w:val="004109AD"/>
    <w:rsid w:val="004143CC"/>
    <w:rsid w:val="0041471E"/>
    <w:rsid w:val="00416B63"/>
    <w:rsid w:val="00424425"/>
    <w:rsid w:val="00427628"/>
    <w:rsid w:val="004324C0"/>
    <w:rsid w:val="004326A5"/>
    <w:rsid w:val="0044525A"/>
    <w:rsid w:val="00447B32"/>
    <w:rsid w:val="00453BAD"/>
    <w:rsid w:val="00453E26"/>
    <w:rsid w:val="0045777A"/>
    <w:rsid w:val="00457E42"/>
    <w:rsid w:val="00461A72"/>
    <w:rsid w:val="00465D32"/>
    <w:rsid w:val="004663DA"/>
    <w:rsid w:val="0046708F"/>
    <w:rsid w:val="00474354"/>
    <w:rsid w:val="004806B9"/>
    <w:rsid w:val="00491628"/>
    <w:rsid w:val="00492418"/>
    <w:rsid w:val="004A0DCF"/>
    <w:rsid w:val="004A1D37"/>
    <w:rsid w:val="004A39F7"/>
    <w:rsid w:val="004A4BBA"/>
    <w:rsid w:val="004A6AB6"/>
    <w:rsid w:val="004A6BA0"/>
    <w:rsid w:val="004B3DB3"/>
    <w:rsid w:val="004B4CC7"/>
    <w:rsid w:val="004C1CE8"/>
    <w:rsid w:val="004C1EDE"/>
    <w:rsid w:val="004C48F4"/>
    <w:rsid w:val="004C7AE7"/>
    <w:rsid w:val="004C7E36"/>
    <w:rsid w:val="004D022E"/>
    <w:rsid w:val="004D0EEE"/>
    <w:rsid w:val="004D1619"/>
    <w:rsid w:val="004D6B4C"/>
    <w:rsid w:val="004E090D"/>
    <w:rsid w:val="004E2C6F"/>
    <w:rsid w:val="004E3945"/>
    <w:rsid w:val="004E40F8"/>
    <w:rsid w:val="004E71D1"/>
    <w:rsid w:val="004F24E6"/>
    <w:rsid w:val="004F63CA"/>
    <w:rsid w:val="00502807"/>
    <w:rsid w:val="0050430F"/>
    <w:rsid w:val="005051D6"/>
    <w:rsid w:val="00506F7E"/>
    <w:rsid w:val="00507197"/>
    <w:rsid w:val="00507B2C"/>
    <w:rsid w:val="00507DAA"/>
    <w:rsid w:val="00513A26"/>
    <w:rsid w:val="00514D95"/>
    <w:rsid w:val="005167DA"/>
    <w:rsid w:val="00532A0D"/>
    <w:rsid w:val="00533A8F"/>
    <w:rsid w:val="00533C96"/>
    <w:rsid w:val="00534F72"/>
    <w:rsid w:val="0053725A"/>
    <w:rsid w:val="0054182D"/>
    <w:rsid w:val="0054417B"/>
    <w:rsid w:val="00552669"/>
    <w:rsid w:val="0055404B"/>
    <w:rsid w:val="005557DE"/>
    <w:rsid w:val="0055727D"/>
    <w:rsid w:val="005604D7"/>
    <w:rsid w:val="00560A73"/>
    <w:rsid w:val="00561508"/>
    <w:rsid w:val="00561FCE"/>
    <w:rsid w:val="00563E0E"/>
    <w:rsid w:val="00563F49"/>
    <w:rsid w:val="005671E0"/>
    <w:rsid w:val="005713FB"/>
    <w:rsid w:val="005823F8"/>
    <w:rsid w:val="00584938"/>
    <w:rsid w:val="00585148"/>
    <w:rsid w:val="0059184D"/>
    <w:rsid w:val="00591A48"/>
    <w:rsid w:val="005A3F04"/>
    <w:rsid w:val="005A5CED"/>
    <w:rsid w:val="005A7FBD"/>
    <w:rsid w:val="005B02C2"/>
    <w:rsid w:val="005B038A"/>
    <w:rsid w:val="005B16E0"/>
    <w:rsid w:val="005B4EA3"/>
    <w:rsid w:val="005B7A23"/>
    <w:rsid w:val="005C53CA"/>
    <w:rsid w:val="005C5B40"/>
    <w:rsid w:val="005D3E1C"/>
    <w:rsid w:val="005D665A"/>
    <w:rsid w:val="005D6F58"/>
    <w:rsid w:val="005E09ED"/>
    <w:rsid w:val="005E4268"/>
    <w:rsid w:val="005F4BE9"/>
    <w:rsid w:val="006111DE"/>
    <w:rsid w:val="00614670"/>
    <w:rsid w:val="0062039C"/>
    <w:rsid w:val="00622622"/>
    <w:rsid w:val="00627644"/>
    <w:rsid w:val="006307B3"/>
    <w:rsid w:val="00631D65"/>
    <w:rsid w:val="00633FF1"/>
    <w:rsid w:val="00636DBF"/>
    <w:rsid w:val="00642A31"/>
    <w:rsid w:val="00643CA1"/>
    <w:rsid w:val="00645530"/>
    <w:rsid w:val="00652148"/>
    <w:rsid w:val="006532C7"/>
    <w:rsid w:val="006558AD"/>
    <w:rsid w:val="006572B3"/>
    <w:rsid w:val="00657576"/>
    <w:rsid w:val="0066153F"/>
    <w:rsid w:val="00661F2C"/>
    <w:rsid w:val="0066238D"/>
    <w:rsid w:val="0066324A"/>
    <w:rsid w:val="00664AA4"/>
    <w:rsid w:val="0067085B"/>
    <w:rsid w:val="0067270C"/>
    <w:rsid w:val="00674045"/>
    <w:rsid w:val="00674BF8"/>
    <w:rsid w:val="006760D1"/>
    <w:rsid w:val="00676AFF"/>
    <w:rsid w:val="006813E8"/>
    <w:rsid w:val="00681589"/>
    <w:rsid w:val="006849B1"/>
    <w:rsid w:val="0068600C"/>
    <w:rsid w:val="006868CE"/>
    <w:rsid w:val="00687806"/>
    <w:rsid w:val="00693E3B"/>
    <w:rsid w:val="006A6964"/>
    <w:rsid w:val="006A707F"/>
    <w:rsid w:val="006A717F"/>
    <w:rsid w:val="006A7789"/>
    <w:rsid w:val="006B00D8"/>
    <w:rsid w:val="006B06D0"/>
    <w:rsid w:val="006B47AD"/>
    <w:rsid w:val="006B5DAD"/>
    <w:rsid w:val="006C11FB"/>
    <w:rsid w:val="006C39D4"/>
    <w:rsid w:val="006C6F65"/>
    <w:rsid w:val="006D2CE0"/>
    <w:rsid w:val="006E101D"/>
    <w:rsid w:val="006E1978"/>
    <w:rsid w:val="006E4ECD"/>
    <w:rsid w:val="006F3187"/>
    <w:rsid w:val="006F5B62"/>
    <w:rsid w:val="00704991"/>
    <w:rsid w:val="00706E7F"/>
    <w:rsid w:val="00707622"/>
    <w:rsid w:val="00713409"/>
    <w:rsid w:val="0071350A"/>
    <w:rsid w:val="00714178"/>
    <w:rsid w:val="007171B8"/>
    <w:rsid w:val="007263E8"/>
    <w:rsid w:val="00726908"/>
    <w:rsid w:val="0073287C"/>
    <w:rsid w:val="00733ACC"/>
    <w:rsid w:val="00735155"/>
    <w:rsid w:val="007418FD"/>
    <w:rsid w:val="00741DBB"/>
    <w:rsid w:val="00755F29"/>
    <w:rsid w:val="00756894"/>
    <w:rsid w:val="007608BA"/>
    <w:rsid w:val="00763695"/>
    <w:rsid w:val="0076656B"/>
    <w:rsid w:val="0076711B"/>
    <w:rsid w:val="00767F0D"/>
    <w:rsid w:val="00770B1F"/>
    <w:rsid w:val="00773C35"/>
    <w:rsid w:val="00775C49"/>
    <w:rsid w:val="00776D9B"/>
    <w:rsid w:val="007802ED"/>
    <w:rsid w:val="007845FE"/>
    <w:rsid w:val="007847C5"/>
    <w:rsid w:val="00784B03"/>
    <w:rsid w:val="00786B8B"/>
    <w:rsid w:val="007903DF"/>
    <w:rsid w:val="007A0839"/>
    <w:rsid w:val="007B2EFC"/>
    <w:rsid w:val="007B49F6"/>
    <w:rsid w:val="007B60ED"/>
    <w:rsid w:val="007B61F7"/>
    <w:rsid w:val="007B7754"/>
    <w:rsid w:val="007C2CA1"/>
    <w:rsid w:val="007C2DAD"/>
    <w:rsid w:val="007C52A3"/>
    <w:rsid w:val="007C6694"/>
    <w:rsid w:val="007C6EFB"/>
    <w:rsid w:val="007C6F13"/>
    <w:rsid w:val="007D52EB"/>
    <w:rsid w:val="007D616D"/>
    <w:rsid w:val="007D7372"/>
    <w:rsid w:val="007D7508"/>
    <w:rsid w:val="007E20E0"/>
    <w:rsid w:val="007E60FC"/>
    <w:rsid w:val="007E67C4"/>
    <w:rsid w:val="007F0C28"/>
    <w:rsid w:val="007F24FC"/>
    <w:rsid w:val="00800364"/>
    <w:rsid w:val="00805BFA"/>
    <w:rsid w:val="0081260A"/>
    <w:rsid w:val="00816B2D"/>
    <w:rsid w:val="008179C1"/>
    <w:rsid w:val="00827690"/>
    <w:rsid w:val="008320D0"/>
    <w:rsid w:val="00833812"/>
    <w:rsid w:val="00834737"/>
    <w:rsid w:val="008378EB"/>
    <w:rsid w:val="008470E1"/>
    <w:rsid w:val="00855182"/>
    <w:rsid w:val="00856437"/>
    <w:rsid w:val="00857618"/>
    <w:rsid w:val="00860FAE"/>
    <w:rsid w:val="00862E79"/>
    <w:rsid w:val="0086715E"/>
    <w:rsid w:val="00873D3D"/>
    <w:rsid w:val="008816E8"/>
    <w:rsid w:val="00881801"/>
    <w:rsid w:val="008825AC"/>
    <w:rsid w:val="0088354D"/>
    <w:rsid w:val="008845C3"/>
    <w:rsid w:val="00885731"/>
    <w:rsid w:val="00886E52"/>
    <w:rsid w:val="00887F27"/>
    <w:rsid w:val="008910EF"/>
    <w:rsid w:val="0089179C"/>
    <w:rsid w:val="00895F8A"/>
    <w:rsid w:val="00896A27"/>
    <w:rsid w:val="00896A7E"/>
    <w:rsid w:val="00896BCB"/>
    <w:rsid w:val="00897F72"/>
    <w:rsid w:val="008A452D"/>
    <w:rsid w:val="008A52A9"/>
    <w:rsid w:val="008A756F"/>
    <w:rsid w:val="008B650A"/>
    <w:rsid w:val="008C3DDD"/>
    <w:rsid w:val="008C6FDB"/>
    <w:rsid w:val="008C7058"/>
    <w:rsid w:val="008D1BBC"/>
    <w:rsid w:val="008D1D61"/>
    <w:rsid w:val="008D204A"/>
    <w:rsid w:val="008D457E"/>
    <w:rsid w:val="008E0173"/>
    <w:rsid w:val="008E1FCF"/>
    <w:rsid w:val="008E3778"/>
    <w:rsid w:val="008E406D"/>
    <w:rsid w:val="008E47F8"/>
    <w:rsid w:val="008E57E1"/>
    <w:rsid w:val="008F19BA"/>
    <w:rsid w:val="008F30CC"/>
    <w:rsid w:val="008F3194"/>
    <w:rsid w:val="008F35A9"/>
    <w:rsid w:val="008F377C"/>
    <w:rsid w:val="008F45E0"/>
    <w:rsid w:val="008F518B"/>
    <w:rsid w:val="008F718B"/>
    <w:rsid w:val="0090546B"/>
    <w:rsid w:val="009100A3"/>
    <w:rsid w:val="009108A6"/>
    <w:rsid w:val="009145BF"/>
    <w:rsid w:val="00914FAE"/>
    <w:rsid w:val="009172C7"/>
    <w:rsid w:val="009229EA"/>
    <w:rsid w:val="009236F3"/>
    <w:rsid w:val="009240BF"/>
    <w:rsid w:val="009240E7"/>
    <w:rsid w:val="009357BA"/>
    <w:rsid w:val="00937A4D"/>
    <w:rsid w:val="00941EDA"/>
    <w:rsid w:val="00942E88"/>
    <w:rsid w:val="00945E39"/>
    <w:rsid w:val="00951C57"/>
    <w:rsid w:val="009542C0"/>
    <w:rsid w:val="00954387"/>
    <w:rsid w:val="009549B9"/>
    <w:rsid w:val="00955CF4"/>
    <w:rsid w:val="009579C1"/>
    <w:rsid w:val="009612F8"/>
    <w:rsid w:val="00966A60"/>
    <w:rsid w:val="0097034B"/>
    <w:rsid w:val="0097094F"/>
    <w:rsid w:val="00983527"/>
    <w:rsid w:val="00984A33"/>
    <w:rsid w:val="009941DA"/>
    <w:rsid w:val="009A149D"/>
    <w:rsid w:val="009A2B44"/>
    <w:rsid w:val="009A39F4"/>
    <w:rsid w:val="009A498C"/>
    <w:rsid w:val="009A701F"/>
    <w:rsid w:val="009A7D5C"/>
    <w:rsid w:val="009B483A"/>
    <w:rsid w:val="009C3819"/>
    <w:rsid w:val="009D0CCA"/>
    <w:rsid w:val="009D18DE"/>
    <w:rsid w:val="009D33F7"/>
    <w:rsid w:val="009D3F4E"/>
    <w:rsid w:val="009D5340"/>
    <w:rsid w:val="009D5EE5"/>
    <w:rsid w:val="009D69A2"/>
    <w:rsid w:val="009E0EFE"/>
    <w:rsid w:val="009E1D88"/>
    <w:rsid w:val="009F282C"/>
    <w:rsid w:val="009F3885"/>
    <w:rsid w:val="009F3E29"/>
    <w:rsid w:val="009F7A1B"/>
    <w:rsid w:val="009F7E6F"/>
    <w:rsid w:val="00A0143A"/>
    <w:rsid w:val="00A149A8"/>
    <w:rsid w:val="00A14E4F"/>
    <w:rsid w:val="00A15970"/>
    <w:rsid w:val="00A17F73"/>
    <w:rsid w:val="00A22E59"/>
    <w:rsid w:val="00A23B1E"/>
    <w:rsid w:val="00A26734"/>
    <w:rsid w:val="00A30B5D"/>
    <w:rsid w:val="00A33E7A"/>
    <w:rsid w:val="00A40473"/>
    <w:rsid w:val="00A52AC3"/>
    <w:rsid w:val="00A534B8"/>
    <w:rsid w:val="00A62139"/>
    <w:rsid w:val="00A64E94"/>
    <w:rsid w:val="00A64FA4"/>
    <w:rsid w:val="00A65423"/>
    <w:rsid w:val="00A67AE2"/>
    <w:rsid w:val="00A70881"/>
    <w:rsid w:val="00A716A7"/>
    <w:rsid w:val="00A91AF9"/>
    <w:rsid w:val="00AA2400"/>
    <w:rsid w:val="00AB4804"/>
    <w:rsid w:val="00AB78D0"/>
    <w:rsid w:val="00AC0128"/>
    <w:rsid w:val="00AC0976"/>
    <w:rsid w:val="00AC2A4B"/>
    <w:rsid w:val="00AD237C"/>
    <w:rsid w:val="00AE0E6B"/>
    <w:rsid w:val="00AE352E"/>
    <w:rsid w:val="00AE63C1"/>
    <w:rsid w:val="00AE7517"/>
    <w:rsid w:val="00AF203D"/>
    <w:rsid w:val="00AF7388"/>
    <w:rsid w:val="00B042AF"/>
    <w:rsid w:val="00B051A4"/>
    <w:rsid w:val="00B07907"/>
    <w:rsid w:val="00B107E3"/>
    <w:rsid w:val="00B119C4"/>
    <w:rsid w:val="00B1336B"/>
    <w:rsid w:val="00B14FD5"/>
    <w:rsid w:val="00B15033"/>
    <w:rsid w:val="00B211A7"/>
    <w:rsid w:val="00B2279E"/>
    <w:rsid w:val="00B24333"/>
    <w:rsid w:val="00B24839"/>
    <w:rsid w:val="00B24B2D"/>
    <w:rsid w:val="00B25CA7"/>
    <w:rsid w:val="00B261D9"/>
    <w:rsid w:val="00B30838"/>
    <w:rsid w:val="00B31D3F"/>
    <w:rsid w:val="00B334AD"/>
    <w:rsid w:val="00B410DE"/>
    <w:rsid w:val="00B4699D"/>
    <w:rsid w:val="00B50C84"/>
    <w:rsid w:val="00B57922"/>
    <w:rsid w:val="00B609A1"/>
    <w:rsid w:val="00B612E7"/>
    <w:rsid w:val="00B6180B"/>
    <w:rsid w:val="00B64494"/>
    <w:rsid w:val="00B65296"/>
    <w:rsid w:val="00B6595E"/>
    <w:rsid w:val="00B65E52"/>
    <w:rsid w:val="00B661D9"/>
    <w:rsid w:val="00B72299"/>
    <w:rsid w:val="00B73A3A"/>
    <w:rsid w:val="00B7413D"/>
    <w:rsid w:val="00B750F7"/>
    <w:rsid w:val="00B76B4C"/>
    <w:rsid w:val="00B778E3"/>
    <w:rsid w:val="00B85063"/>
    <w:rsid w:val="00B87EAA"/>
    <w:rsid w:val="00B910A4"/>
    <w:rsid w:val="00B91AFE"/>
    <w:rsid w:val="00BA55C2"/>
    <w:rsid w:val="00BA7AE9"/>
    <w:rsid w:val="00BB0765"/>
    <w:rsid w:val="00BB11C6"/>
    <w:rsid w:val="00BB2047"/>
    <w:rsid w:val="00BB36B3"/>
    <w:rsid w:val="00BB566E"/>
    <w:rsid w:val="00BC4649"/>
    <w:rsid w:val="00BC5124"/>
    <w:rsid w:val="00BC51BD"/>
    <w:rsid w:val="00BC6194"/>
    <w:rsid w:val="00BC629E"/>
    <w:rsid w:val="00BC7190"/>
    <w:rsid w:val="00BC7DB4"/>
    <w:rsid w:val="00BD12FD"/>
    <w:rsid w:val="00BD3597"/>
    <w:rsid w:val="00BD3A09"/>
    <w:rsid w:val="00BD470B"/>
    <w:rsid w:val="00BD6E8C"/>
    <w:rsid w:val="00BE3AF5"/>
    <w:rsid w:val="00BF1AC7"/>
    <w:rsid w:val="00BF2851"/>
    <w:rsid w:val="00BF3985"/>
    <w:rsid w:val="00BF3BE0"/>
    <w:rsid w:val="00BF49B4"/>
    <w:rsid w:val="00BF6A4C"/>
    <w:rsid w:val="00BF76F0"/>
    <w:rsid w:val="00C034DB"/>
    <w:rsid w:val="00C0717F"/>
    <w:rsid w:val="00C07554"/>
    <w:rsid w:val="00C1370B"/>
    <w:rsid w:val="00C144DB"/>
    <w:rsid w:val="00C151E6"/>
    <w:rsid w:val="00C205BB"/>
    <w:rsid w:val="00C20B46"/>
    <w:rsid w:val="00C262F7"/>
    <w:rsid w:val="00C33925"/>
    <w:rsid w:val="00C33C65"/>
    <w:rsid w:val="00C346A2"/>
    <w:rsid w:val="00C411AE"/>
    <w:rsid w:val="00C4308E"/>
    <w:rsid w:val="00C436A8"/>
    <w:rsid w:val="00C43B45"/>
    <w:rsid w:val="00C43EC5"/>
    <w:rsid w:val="00C502FE"/>
    <w:rsid w:val="00C5137E"/>
    <w:rsid w:val="00C56EA1"/>
    <w:rsid w:val="00C610D8"/>
    <w:rsid w:val="00C63859"/>
    <w:rsid w:val="00C72E8D"/>
    <w:rsid w:val="00C73F38"/>
    <w:rsid w:val="00C746CE"/>
    <w:rsid w:val="00C74FD4"/>
    <w:rsid w:val="00C81B55"/>
    <w:rsid w:val="00C826E1"/>
    <w:rsid w:val="00C84E2B"/>
    <w:rsid w:val="00C850D5"/>
    <w:rsid w:val="00C86DB3"/>
    <w:rsid w:val="00C91CA6"/>
    <w:rsid w:val="00C92027"/>
    <w:rsid w:val="00C93A1C"/>
    <w:rsid w:val="00C94FD6"/>
    <w:rsid w:val="00C9500D"/>
    <w:rsid w:val="00C95D3C"/>
    <w:rsid w:val="00CA7316"/>
    <w:rsid w:val="00CB2B1D"/>
    <w:rsid w:val="00CB2F06"/>
    <w:rsid w:val="00CB3931"/>
    <w:rsid w:val="00CB6D1D"/>
    <w:rsid w:val="00CC31FE"/>
    <w:rsid w:val="00CC601E"/>
    <w:rsid w:val="00CC670D"/>
    <w:rsid w:val="00CD0CCC"/>
    <w:rsid w:val="00CD546C"/>
    <w:rsid w:val="00CD57BD"/>
    <w:rsid w:val="00CE4DBB"/>
    <w:rsid w:val="00CE5624"/>
    <w:rsid w:val="00CF1F6F"/>
    <w:rsid w:val="00CF2C5B"/>
    <w:rsid w:val="00CF762D"/>
    <w:rsid w:val="00D0013B"/>
    <w:rsid w:val="00D00684"/>
    <w:rsid w:val="00D00C74"/>
    <w:rsid w:val="00D06050"/>
    <w:rsid w:val="00D06F61"/>
    <w:rsid w:val="00D07E15"/>
    <w:rsid w:val="00D113A3"/>
    <w:rsid w:val="00D13CC5"/>
    <w:rsid w:val="00D2175D"/>
    <w:rsid w:val="00D21F96"/>
    <w:rsid w:val="00D227F7"/>
    <w:rsid w:val="00D22933"/>
    <w:rsid w:val="00D22CA2"/>
    <w:rsid w:val="00D2346C"/>
    <w:rsid w:val="00D27886"/>
    <w:rsid w:val="00D362BF"/>
    <w:rsid w:val="00D36863"/>
    <w:rsid w:val="00D3732B"/>
    <w:rsid w:val="00D40D8B"/>
    <w:rsid w:val="00D46A8D"/>
    <w:rsid w:val="00D64BF5"/>
    <w:rsid w:val="00D66522"/>
    <w:rsid w:val="00D675FD"/>
    <w:rsid w:val="00D743FC"/>
    <w:rsid w:val="00D77B29"/>
    <w:rsid w:val="00D80D3E"/>
    <w:rsid w:val="00D81138"/>
    <w:rsid w:val="00D831A4"/>
    <w:rsid w:val="00D84608"/>
    <w:rsid w:val="00D86522"/>
    <w:rsid w:val="00D86E7D"/>
    <w:rsid w:val="00D86E9D"/>
    <w:rsid w:val="00D90A1C"/>
    <w:rsid w:val="00D93701"/>
    <w:rsid w:val="00D9407F"/>
    <w:rsid w:val="00D945AF"/>
    <w:rsid w:val="00D959BA"/>
    <w:rsid w:val="00DA131B"/>
    <w:rsid w:val="00DA1554"/>
    <w:rsid w:val="00DA1C08"/>
    <w:rsid w:val="00DA6721"/>
    <w:rsid w:val="00DB4A7B"/>
    <w:rsid w:val="00DC050E"/>
    <w:rsid w:val="00DC2A20"/>
    <w:rsid w:val="00DC4A80"/>
    <w:rsid w:val="00DC691B"/>
    <w:rsid w:val="00DC7229"/>
    <w:rsid w:val="00DC725A"/>
    <w:rsid w:val="00DD1BC6"/>
    <w:rsid w:val="00DD24D8"/>
    <w:rsid w:val="00DD7F8B"/>
    <w:rsid w:val="00DE1230"/>
    <w:rsid w:val="00DE4719"/>
    <w:rsid w:val="00DE4CFE"/>
    <w:rsid w:val="00DF1C9F"/>
    <w:rsid w:val="00E00C21"/>
    <w:rsid w:val="00E0139C"/>
    <w:rsid w:val="00E035DB"/>
    <w:rsid w:val="00E11F77"/>
    <w:rsid w:val="00E158EB"/>
    <w:rsid w:val="00E16BAD"/>
    <w:rsid w:val="00E1728F"/>
    <w:rsid w:val="00E207C7"/>
    <w:rsid w:val="00E21147"/>
    <w:rsid w:val="00E2196A"/>
    <w:rsid w:val="00E25CA2"/>
    <w:rsid w:val="00E27AC3"/>
    <w:rsid w:val="00E27C69"/>
    <w:rsid w:val="00E31601"/>
    <w:rsid w:val="00E328E4"/>
    <w:rsid w:val="00E41120"/>
    <w:rsid w:val="00E41780"/>
    <w:rsid w:val="00E51E46"/>
    <w:rsid w:val="00E5693B"/>
    <w:rsid w:val="00E63B49"/>
    <w:rsid w:val="00E74189"/>
    <w:rsid w:val="00E74BC2"/>
    <w:rsid w:val="00E779B9"/>
    <w:rsid w:val="00E82FBD"/>
    <w:rsid w:val="00E83331"/>
    <w:rsid w:val="00E932DD"/>
    <w:rsid w:val="00E93FEB"/>
    <w:rsid w:val="00E96298"/>
    <w:rsid w:val="00E96E36"/>
    <w:rsid w:val="00E972FC"/>
    <w:rsid w:val="00E975D3"/>
    <w:rsid w:val="00EA1F32"/>
    <w:rsid w:val="00EB253B"/>
    <w:rsid w:val="00EB3580"/>
    <w:rsid w:val="00EB6986"/>
    <w:rsid w:val="00EC1133"/>
    <w:rsid w:val="00EC297A"/>
    <w:rsid w:val="00ED02BB"/>
    <w:rsid w:val="00ED24F3"/>
    <w:rsid w:val="00ED575D"/>
    <w:rsid w:val="00ED5B72"/>
    <w:rsid w:val="00EF183A"/>
    <w:rsid w:val="00EF7A47"/>
    <w:rsid w:val="00F0178D"/>
    <w:rsid w:val="00F03AA6"/>
    <w:rsid w:val="00F0500A"/>
    <w:rsid w:val="00F057BB"/>
    <w:rsid w:val="00F14D3D"/>
    <w:rsid w:val="00F21511"/>
    <w:rsid w:val="00F250AE"/>
    <w:rsid w:val="00F278F2"/>
    <w:rsid w:val="00F27B42"/>
    <w:rsid w:val="00F3114F"/>
    <w:rsid w:val="00F35998"/>
    <w:rsid w:val="00F35FCF"/>
    <w:rsid w:val="00F40E5B"/>
    <w:rsid w:val="00F418E5"/>
    <w:rsid w:val="00F42575"/>
    <w:rsid w:val="00F444D7"/>
    <w:rsid w:val="00F50C3E"/>
    <w:rsid w:val="00F571B3"/>
    <w:rsid w:val="00F63A18"/>
    <w:rsid w:val="00F65E12"/>
    <w:rsid w:val="00F672D6"/>
    <w:rsid w:val="00F73088"/>
    <w:rsid w:val="00F761E2"/>
    <w:rsid w:val="00F76CAE"/>
    <w:rsid w:val="00F77E24"/>
    <w:rsid w:val="00F83AD9"/>
    <w:rsid w:val="00F865B0"/>
    <w:rsid w:val="00F907C4"/>
    <w:rsid w:val="00F92C2E"/>
    <w:rsid w:val="00F96833"/>
    <w:rsid w:val="00FA57C4"/>
    <w:rsid w:val="00FB263A"/>
    <w:rsid w:val="00FB42DD"/>
    <w:rsid w:val="00FB4642"/>
    <w:rsid w:val="00FB48F7"/>
    <w:rsid w:val="00FB6DFF"/>
    <w:rsid w:val="00FC15BD"/>
    <w:rsid w:val="00FC3450"/>
    <w:rsid w:val="00FD2423"/>
    <w:rsid w:val="00FD26FC"/>
    <w:rsid w:val="00FD2957"/>
    <w:rsid w:val="00FD505C"/>
    <w:rsid w:val="00FE01FC"/>
    <w:rsid w:val="00FE2EAB"/>
    <w:rsid w:val="00FE3582"/>
    <w:rsid w:val="00FE4302"/>
    <w:rsid w:val="00FE5617"/>
    <w:rsid w:val="00FE7EAD"/>
    <w:rsid w:val="00FF143B"/>
    <w:rsid w:val="00FF14BF"/>
    <w:rsid w:val="00FF41CA"/>
    <w:rsid w:val="00FF49C0"/>
    <w:rsid w:val="00FF49CE"/>
    <w:rsid w:val="0114589B"/>
    <w:rsid w:val="1A06C652"/>
    <w:rsid w:val="22ED7026"/>
    <w:rsid w:val="24DC8B76"/>
    <w:rsid w:val="6FA798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CF3E41C"/>
  <w15:chartTrackingRefBased/>
  <w15:docId w15:val="{4BFEE17E-DE7D-469F-8869-DC4687FC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Mincho" w:eastAsia="Yu Mincho" w:hAnsi="Yu Mincho" w:cs="Times New Roman"/>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49"/>
    <w:pPr>
      <w:widowControl w:val="0"/>
      <w:jc w:val="both"/>
    </w:pPr>
  </w:style>
  <w:style w:type="paragraph" w:styleId="Heading1">
    <w:name w:val="heading 1"/>
    <w:basedOn w:val="Normal"/>
    <w:next w:val="BodyText"/>
    <w:qFormat/>
    <w:pPr>
      <w:keepNext/>
      <w:pageBreakBefore/>
      <w:numPr>
        <w:numId w:val="12"/>
      </w:numPr>
      <w:spacing w:afterLines="100" w:after="100"/>
      <w:outlineLvl w:val="0"/>
    </w:pPr>
    <w:rPr>
      <w:rFonts w:ascii="MS Gothic" w:eastAsia="MS Gothic" w:hAnsi="Arial"/>
      <w:b/>
      <w:sz w:val="24"/>
    </w:rPr>
  </w:style>
  <w:style w:type="paragraph" w:styleId="Heading2">
    <w:name w:val="heading 2"/>
    <w:basedOn w:val="Normal"/>
    <w:next w:val="Normal"/>
    <w:link w:val="Heading2Char"/>
    <w:qFormat/>
    <w:pPr>
      <w:keepNext/>
      <w:numPr>
        <w:ilvl w:val="1"/>
        <w:numId w:val="12"/>
      </w:numPr>
      <w:spacing w:afterLines="50" w:after="50"/>
      <w:outlineLvl w:val="1"/>
    </w:pPr>
    <w:rPr>
      <w:rFonts w:ascii="MS Gothic" w:eastAsia="MS Gothic" w:hAnsi="Arial"/>
      <w:b/>
    </w:rPr>
  </w:style>
  <w:style w:type="paragraph" w:styleId="Heading3">
    <w:name w:val="heading 3"/>
    <w:basedOn w:val="Normal"/>
    <w:next w:val="Normal"/>
    <w:link w:val="Heading3Char"/>
    <w:uiPriority w:val="9"/>
    <w:qFormat/>
    <w:pPr>
      <w:keepNext/>
      <w:numPr>
        <w:ilvl w:val="2"/>
        <w:numId w:val="12"/>
      </w:numPr>
      <w:spacing w:afterLines="50" w:after="50"/>
      <w:outlineLvl w:val="2"/>
    </w:pPr>
    <w:rPr>
      <w:rFonts w:ascii="Arial" w:eastAsia="MS Gothic" w:hAnsi="Arial"/>
    </w:rPr>
  </w:style>
  <w:style w:type="paragraph" w:styleId="Heading4">
    <w:name w:val="heading 4"/>
    <w:basedOn w:val="Normal"/>
    <w:next w:val="Normal"/>
    <w:qFormat/>
    <w:pPr>
      <w:keepNext/>
      <w:numPr>
        <w:ilvl w:val="3"/>
        <w:numId w:val="12"/>
      </w:numPr>
      <w:spacing w:afterLines="50" w:after="50"/>
      <w:ind w:leftChars="50" w:left="50" w:hangingChars="200" w:hanging="200"/>
      <w:outlineLvl w:val="3"/>
    </w:pPr>
    <w:rPr>
      <w:rFonts w:ascii="MS Gothic" w:eastAsia="MS Gothic"/>
      <w:bCs/>
      <w:sz w:val="20"/>
    </w:rPr>
  </w:style>
  <w:style w:type="paragraph" w:styleId="Heading9">
    <w:name w:val="heading 9"/>
    <w:aliases w:val="ｼｰｹﾝｽ見出し(見出し 9),手順の見出し"/>
    <w:basedOn w:val="Normal"/>
    <w:next w:val="Normal"/>
    <w:qFormat/>
    <w:pPr>
      <w:keepNext/>
      <w:numPr>
        <w:ilvl w:val="8"/>
        <w:numId w:val="11"/>
      </w:numPr>
      <w:outlineLvl w:val="8"/>
    </w:pPr>
    <w:rPr>
      <w:rFonts w:ascii="MS PGothic" w:eastAsia="MS PGothic"/>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snapToGrid w:val="0"/>
    </w:pPr>
    <w:rPr>
      <w:rFonts w:ascii="MS UI Gothic" w:eastAsia="MS UI Gothic" w:hAnsi="Arial"/>
      <w:sz w:val="16"/>
    </w:rPr>
  </w:style>
  <w:style w:type="paragraph" w:styleId="Header">
    <w:name w:val="header"/>
    <w:basedOn w:val="Normal"/>
    <w:semiHidden/>
    <w:pPr>
      <w:tabs>
        <w:tab w:val="center" w:pos="4252"/>
        <w:tab w:val="right" w:pos="8504"/>
      </w:tabs>
      <w:snapToGrid w:val="0"/>
    </w:pPr>
  </w:style>
  <w:style w:type="paragraph" w:styleId="Footer">
    <w:name w:val="footer"/>
    <w:basedOn w:val="Normal"/>
    <w:semiHidden/>
    <w:pPr>
      <w:tabs>
        <w:tab w:val="center" w:pos="4252"/>
        <w:tab w:val="right" w:pos="8504"/>
      </w:tabs>
      <w:snapToGrid w:val="0"/>
    </w:pPr>
  </w:style>
  <w:style w:type="paragraph" w:styleId="TOC1">
    <w:name w:val="toc 1"/>
    <w:basedOn w:val="Normal"/>
    <w:next w:val="Normal"/>
    <w:autoRedefine/>
    <w:uiPriority w:val="39"/>
    <w:rsid w:val="0017409A"/>
  </w:style>
  <w:style w:type="paragraph" w:styleId="ListNumber">
    <w:name w:val="List Number"/>
    <w:basedOn w:val="Normal"/>
    <w:semiHidden/>
    <w:pPr>
      <w:numPr>
        <w:numId w:val="2"/>
      </w:numPr>
    </w:pPr>
  </w:style>
  <w:style w:type="paragraph" w:styleId="ListBullet">
    <w:name w:val="List Bullet"/>
    <w:basedOn w:val="Normal"/>
    <w:autoRedefine/>
    <w:semiHidden/>
    <w:pPr>
      <w:numPr>
        <w:numId w:val="3"/>
      </w:numPr>
    </w:pPr>
  </w:style>
  <w:style w:type="paragraph" w:styleId="TOC2">
    <w:name w:val="toc 2"/>
    <w:basedOn w:val="Normal"/>
    <w:next w:val="Normal"/>
    <w:autoRedefine/>
    <w:uiPriority w:val="39"/>
    <w:rsid w:val="00FB263A"/>
    <w:pPr>
      <w:ind w:leftChars="100" w:left="210"/>
    </w:pPr>
  </w:style>
  <w:style w:type="paragraph" w:styleId="TOC3">
    <w:name w:val="toc 3"/>
    <w:basedOn w:val="Normal"/>
    <w:next w:val="Normal"/>
    <w:autoRedefine/>
    <w:uiPriority w:val="39"/>
    <w:rsid w:val="001C2C36"/>
    <w:pPr>
      <w:ind w:leftChars="200" w:left="420"/>
    </w:pPr>
    <w:rPr>
      <w:rFonts w:cs="Yu Mincho"/>
      <w:bCs/>
    </w:rPr>
  </w:style>
  <w:style w:type="paragraph" w:styleId="TOC4">
    <w:name w:val="toc 4"/>
    <w:basedOn w:val="Normal"/>
    <w:next w:val="Normal"/>
    <w:autoRedefine/>
    <w:semiHidden/>
    <w:pPr>
      <w:ind w:leftChars="300" w:left="630"/>
    </w:pPr>
  </w:style>
  <w:style w:type="paragraph" w:styleId="TOC5">
    <w:name w:val="toc 5"/>
    <w:basedOn w:val="Normal"/>
    <w:next w:val="Normal"/>
    <w:autoRedefine/>
    <w:semiHidden/>
    <w:pPr>
      <w:ind w:leftChars="400" w:left="840"/>
    </w:pPr>
  </w:style>
  <w:style w:type="paragraph" w:styleId="TOC6">
    <w:name w:val="toc 6"/>
    <w:basedOn w:val="Normal"/>
    <w:next w:val="Normal"/>
    <w:autoRedefine/>
    <w:semiHidden/>
    <w:pPr>
      <w:ind w:leftChars="500" w:left="1050"/>
    </w:pPr>
  </w:style>
  <w:style w:type="paragraph" w:styleId="TOC7">
    <w:name w:val="toc 7"/>
    <w:basedOn w:val="Normal"/>
    <w:next w:val="Normal"/>
    <w:autoRedefine/>
    <w:semiHidden/>
    <w:pPr>
      <w:ind w:leftChars="600" w:left="1260"/>
    </w:pPr>
  </w:style>
  <w:style w:type="paragraph" w:styleId="TOC8">
    <w:name w:val="toc 8"/>
    <w:basedOn w:val="Normal"/>
    <w:next w:val="Normal"/>
    <w:autoRedefine/>
    <w:semiHidden/>
    <w:pPr>
      <w:ind w:leftChars="700" w:left="1470"/>
    </w:pPr>
  </w:style>
  <w:style w:type="paragraph" w:styleId="TOC9">
    <w:name w:val="toc 9"/>
    <w:basedOn w:val="Normal"/>
    <w:next w:val="Normal"/>
    <w:autoRedefine/>
    <w:semiHidden/>
    <w:pPr>
      <w:ind w:leftChars="800" w:left="1680"/>
    </w:pPr>
  </w:style>
  <w:style w:type="character" w:styleId="Hyperlink">
    <w:name w:val="Hyperlink"/>
    <w:uiPriority w:val="99"/>
    <w:rsid w:val="00FB48F7"/>
    <w:rPr>
      <w:color w:val="0000FF"/>
      <w:u w:val="single"/>
    </w:rPr>
  </w:style>
  <w:style w:type="character" w:styleId="PageNumber">
    <w:name w:val="page number"/>
    <w:basedOn w:val="DefaultParagraphFont"/>
    <w:semiHidden/>
  </w:style>
  <w:style w:type="paragraph" w:styleId="Caption">
    <w:name w:val="caption"/>
    <w:basedOn w:val="Normal"/>
    <w:next w:val="Normal"/>
    <w:qFormat/>
    <w:pPr>
      <w:spacing w:before="120" w:after="240"/>
    </w:pPr>
    <w:rPr>
      <w:b/>
      <w:bCs/>
      <w:sz w:val="20"/>
      <w:szCs w:val="20"/>
    </w:rPr>
  </w:style>
  <w:style w:type="paragraph" w:styleId="BodyText">
    <w:name w:val="Body Text"/>
    <w:basedOn w:val="Normal"/>
    <w:semiHidden/>
  </w:style>
  <w:style w:type="paragraph" w:customStyle="1" w:styleId="a">
    <w:name w:val="文書名"/>
    <w:basedOn w:val="Normal"/>
    <w:next w:val="Normal"/>
    <w:pPr>
      <w:pBdr>
        <w:bottom w:val="single" w:sz="4" w:space="1" w:color="auto"/>
      </w:pBdr>
    </w:pPr>
    <w:rPr>
      <w:rFonts w:ascii="MS Gothic" w:eastAsia="MS Gothic"/>
      <w:b/>
    </w:rPr>
  </w:style>
  <w:style w:type="paragraph" w:customStyle="1" w:styleId="a0">
    <w:name w:val="ｼｰｹﾝｽ詳細"/>
    <w:basedOn w:val="Normal"/>
    <w:pPr>
      <w:spacing w:afterLines="25" w:after="25"/>
      <w:ind w:leftChars="400" w:left="400" w:rightChars="100" w:right="100"/>
    </w:pPr>
    <w:rPr>
      <w:szCs w:val="21"/>
    </w:rPr>
  </w:style>
  <w:style w:type="paragraph" w:styleId="BodyText2">
    <w:name w:val="Body Text 2"/>
    <w:basedOn w:val="Normal"/>
    <w:semiHidden/>
  </w:style>
  <w:style w:type="paragraph" w:styleId="ListNumber2">
    <w:name w:val="List Number 2"/>
    <w:basedOn w:val="Normal"/>
    <w:semiHidden/>
    <w:pPr>
      <w:numPr>
        <w:numId w:val="5"/>
      </w:numPr>
    </w:pPr>
  </w:style>
  <w:style w:type="paragraph" w:styleId="ListBullet2">
    <w:name w:val="List Bullet 2"/>
    <w:basedOn w:val="Normal"/>
    <w:autoRedefine/>
    <w:semiHidden/>
    <w:rsid w:val="00313834"/>
    <w:pPr>
      <w:spacing w:beforeLines="50" w:before="180"/>
      <w:ind w:left="840"/>
    </w:pPr>
  </w:style>
  <w:style w:type="character" w:styleId="FollowedHyperlink">
    <w:name w:val="FollowedHyperlink"/>
    <w:semiHidden/>
    <w:rPr>
      <w:color w:val="800080"/>
      <w:u w:val="single"/>
    </w:rPr>
  </w:style>
  <w:style w:type="paragraph" w:styleId="Date">
    <w:name w:val="Date"/>
    <w:basedOn w:val="Normal"/>
    <w:next w:val="Normal"/>
    <w:semiHidden/>
  </w:style>
  <w:style w:type="paragraph" w:styleId="BodyTextIndent">
    <w:name w:val="Body Text Indent"/>
    <w:basedOn w:val="Normal"/>
    <w:semiHidden/>
    <w:pPr>
      <w:snapToGrid w:val="0"/>
    </w:pPr>
    <w:rPr>
      <w:szCs w:val="21"/>
    </w:rPr>
  </w:style>
  <w:style w:type="paragraph" w:styleId="BodyText3">
    <w:name w:val="Body Text 3"/>
    <w:basedOn w:val="Normal"/>
    <w:semiHidden/>
    <w:rPr>
      <w:szCs w:val="21"/>
    </w:rPr>
  </w:style>
  <w:style w:type="paragraph" w:customStyle="1" w:styleId="a1">
    <w:name w:val="用語"/>
    <w:basedOn w:val="BodyText"/>
    <w:pPr>
      <w:tabs>
        <w:tab w:val="left" w:leader="dot" w:pos="2616"/>
      </w:tabs>
    </w:pPr>
    <w:rPr>
      <w:rFonts w:ascii="MS PGothic" w:eastAsia="MS PGothic"/>
      <w:sz w:val="20"/>
      <w:szCs w:val="21"/>
    </w:rPr>
  </w:style>
  <w:style w:type="paragraph" w:customStyle="1" w:styleId="4">
    <w:name w:val="本文4"/>
    <w:basedOn w:val="BodyText3"/>
  </w:style>
  <w:style w:type="paragraph" w:styleId="ListNumber4">
    <w:name w:val="List Number 4"/>
    <w:basedOn w:val="Normal"/>
    <w:semiHidden/>
    <w:pPr>
      <w:numPr>
        <w:numId w:val="16"/>
      </w:numPr>
      <w:tabs>
        <w:tab w:val="clear" w:pos="1636"/>
        <w:tab w:val="num" w:pos="360"/>
      </w:tabs>
      <w:spacing w:beforeLines="50" w:before="50"/>
      <w:ind w:leftChars="0" w:left="360" w:firstLineChars="0" w:firstLine="0"/>
    </w:pPr>
    <w:rPr>
      <w:szCs w:val="21"/>
    </w:rPr>
  </w:style>
  <w:style w:type="paragraph" w:customStyle="1" w:styleId="a2">
    <w:name w:val="作業"/>
    <w:basedOn w:val="Normal"/>
    <w:pPr>
      <w:kinsoku w:val="0"/>
      <w:overflowPunct w:val="0"/>
      <w:autoSpaceDE w:val="0"/>
      <w:autoSpaceDN w:val="0"/>
      <w:snapToGrid w:val="0"/>
    </w:pPr>
    <w:rPr>
      <w:rFonts w:ascii="MS PGothic" w:eastAsia="MS PGothic"/>
      <w:szCs w:val="21"/>
    </w:rPr>
  </w:style>
  <w:style w:type="paragraph" w:styleId="ListNumber3">
    <w:name w:val="List Number 3"/>
    <w:basedOn w:val="ListNumber2"/>
    <w:semiHidden/>
    <w:pPr>
      <w:numPr>
        <w:numId w:val="17"/>
      </w:numPr>
      <w:tabs>
        <w:tab w:val="clear" w:pos="1211"/>
        <w:tab w:val="num" w:pos="410"/>
      </w:tabs>
      <w:ind w:leftChars="0" w:left="410" w:firstLineChars="0" w:firstLine="0"/>
    </w:pPr>
    <w:rPr>
      <w:szCs w:val="21"/>
    </w:rPr>
  </w:style>
  <w:style w:type="paragraph" w:styleId="Index9">
    <w:name w:val="index 9"/>
    <w:basedOn w:val="Normal"/>
    <w:next w:val="Normal"/>
    <w:autoRedefine/>
    <w:semiHidden/>
    <w:pPr>
      <w:ind w:leftChars="800" w:left="800" w:hangingChars="100" w:hanging="210"/>
    </w:pPr>
    <w:rPr>
      <w:szCs w:val="21"/>
    </w:rPr>
  </w:style>
  <w:style w:type="paragraph" w:customStyle="1" w:styleId="a3">
    <w:name w:val="手順詳細"/>
    <w:basedOn w:val="Normal"/>
    <w:pPr>
      <w:spacing w:afterLines="25" w:after="25"/>
      <w:ind w:leftChars="400" w:left="400" w:rightChars="100" w:right="100"/>
    </w:pPr>
    <w:rPr>
      <w:sz w:val="20"/>
      <w:szCs w:val="21"/>
    </w:rPr>
  </w:style>
  <w:style w:type="character" w:customStyle="1" w:styleId="Heading2Char">
    <w:name w:val="Heading 2 Char"/>
    <w:link w:val="Heading2"/>
    <w:rsid w:val="0062039C"/>
    <w:rPr>
      <w:rFonts w:ascii="MS Gothic" w:eastAsia="MS Gothic" w:hAnsi="Arial"/>
      <w:b/>
      <w:kern w:val="2"/>
      <w:sz w:val="21"/>
      <w:szCs w:val="24"/>
    </w:rPr>
  </w:style>
  <w:style w:type="character" w:styleId="UnresolvedMention">
    <w:name w:val="Unresolved Mention"/>
    <w:uiPriority w:val="99"/>
    <w:semiHidden/>
    <w:unhideWhenUsed/>
    <w:rsid w:val="006B06D0"/>
    <w:rPr>
      <w:color w:val="605E5C"/>
      <w:shd w:val="clear" w:color="auto" w:fill="E1DFDD"/>
    </w:rPr>
  </w:style>
  <w:style w:type="character" w:customStyle="1" w:styleId="Heading3Char">
    <w:name w:val="Heading 3 Char"/>
    <w:link w:val="Heading3"/>
    <w:uiPriority w:val="9"/>
    <w:rsid w:val="0089179C"/>
    <w:rPr>
      <w:rFonts w:ascii="Arial" w:eastAsia="MS Gothic" w:hAnsi="Arial"/>
      <w:kern w:val="2"/>
      <w:sz w:val="21"/>
      <w:szCs w:val="24"/>
    </w:rPr>
  </w:style>
  <w:style w:type="table" w:styleId="TableGrid">
    <w:name w:val="Table Grid"/>
    <w:basedOn w:val="TableNormal"/>
    <w:uiPriority w:val="39"/>
    <w:rsid w:val="00FF1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BC6194"/>
  </w:style>
  <w:style w:type="paragraph" w:styleId="HTMLPreformatted">
    <w:name w:val="HTML Preformatted"/>
    <w:basedOn w:val="Normal"/>
    <w:link w:val="HTMLPreformattedChar"/>
    <w:uiPriority w:val="99"/>
    <w:semiHidden/>
    <w:unhideWhenUsed/>
    <w:rsid w:val="006A6964"/>
    <w:rPr>
      <w:rFonts w:ascii="Courier New" w:hAnsi="Courier New" w:cs="Courier New"/>
      <w:sz w:val="20"/>
      <w:szCs w:val="20"/>
    </w:rPr>
  </w:style>
  <w:style w:type="character" w:customStyle="1" w:styleId="HTMLPreformattedChar">
    <w:name w:val="HTML Preformatted Char"/>
    <w:link w:val="HTMLPreformatted"/>
    <w:uiPriority w:val="99"/>
    <w:semiHidden/>
    <w:rsid w:val="006A6964"/>
    <w:rPr>
      <w:rFonts w:ascii="Courier New" w:hAnsi="Courier New" w:cs="Courier New"/>
      <w:kern w:val="2"/>
    </w:rPr>
  </w:style>
  <w:style w:type="character" w:styleId="IntenseEmphasis">
    <w:name w:val="Intense Emphasis"/>
    <w:basedOn w:val="DefaultParagraphFont"/>
    <w:uiPriority w:val="21"/>
    <w:qFormat/>
    <w:rsid w:val="00E27C69"/>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I:\user\100%20&#24773;&#22577;\550%20&#65404;&#65405;&#65411;&#65425;&#65412;&#65438;&#65399;&#65389;&#65426;&#65437;&#65412;\&#33258;&#20316;&#12486;&#12531;&#12503;&#12524;&#12540;&#12488;\FTP&#20181;&#27096;&#26360;&#12486;&#12531;&#12503;&#12524;&#12540;&#12488;.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DE98ED90BA169D4993B107152FB7525B" ma:contentTypeVersion="29" ma:contentTypeDescription="新しいドキュメントを作成します。" ma:contentTypeScope="" ma:versionID="7b25c3a3017dc1e0d1dc4f3a44f995b0">
  <xsd:schema xmlns:xsd="http://www.w3.org/2001/XMLSchema" xmlns:xs="http://www.w3.org/2001/XMLSchema" xmlns:p="http://schemas.microsoft.com/office/2006/metadata/properties" xmlns:ns2="9d43724e-c738-45c7-a93a-701b243287fd" xmlns:ns3="665804ad-424b-4257-a20f-3ce3a2e4b8c2" targetNamespace="http://schemas.microsoft.com/office/2006/metadata/properties" ma:root="true" ma:fieldsID="e136f9a49f411422cce2ffcb2f95498f" ns2:_="" ns3:_="">
    <xsd:import namespace="9d43724e-c738-45c7-a93a-701b243287fd"/>
    <xsd:import namespace="665804ad-424b-4257-a20f-3ce3a2e4b8c2"/>
    <xsd:element name="properties">
      <xsd:complexType>
        <xsd:sequence>
          <xsd:element name="documentManagement">
            <xsd:complexType>
              <xsd:all>
                <xsd:element ref="ns2:MediaServiceMetadata" minOccurs="0"/>
                <xsd:element ref="ns2:MediaServiceFastMetadata" minOccurs="0"/>
                <xsd:element ref="ns2:_x9805__x76ee__xff11_" minOccurs="0"/>
                <xsd:element ref="ns2:_x7d30__x76ee_"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_x7d30__x76ee_2_xff08__x5171__x6709__x65e5__xff09_" minOccurs="0"/>
                <xsd:element ref="ns2:_x5927__x5206__x985e_"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_x5171__x901a__x30de__x30b9__x30bf___x9805__x76ee_" minOccurs="0"/>
                <xsd:element ref="ns2:MediaServiceSearchProperties" minOccurs="0"/>
                <xsd:element ref="ns2:_x30d7__x30ed__x30b8__x30a7__x30af__x30c8__x540d_" minOccurs="0"/>
                <xsd:element ref="ns2:_x30d5__x30a1__x30a4__x30eb__x306e__x7a2e__x985e_" minOccurs="0"/>
                <xsd:element ref="ns2:_x30d5__x30a1__x30a4__x30eb__x306e__x72b6__x6cc1_" minOccurs="0"/>
                <xsd:element ref="ns2:_x5185__x5bb9_" minOccurs="0"/>
                <xsd:element ref="ns2:_x30e6__x30fc__x30b6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3724e-c738-45c7-a93a-701b243287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x9805__x76ee__xff11_" ma:index="10" nillable="true" ma:displayName="項目1" ma:format="Dropdown" ma:internalName="_x9805__x76ee__xff11_">
      <xsd:simpleType>
        <xsd:restriction base="dms:Choice">
          <xsd:enumeration value="PSI関連"/>
          <xsd:enumeration value="SSS関連"/>
          <xsd:enumeration value="事業部関連"/>
          <xsd:enumeration value="棚残"/>
          <xsd:enumeration value="製作指示書"/>
          <xsd:enumeration value="生産実績"/>
          <xsd:enumeration value="売上高"/>
          <xsd:enumeration value="受注高"/>
          <xsd:enumeration value="発注残・入庫実績"/>
          <xsd:enumeration value="hi-Tree"/>
          <xsd:enumeration value="hi-Fronts"/>
          <xsd:enumeration value="KPI要望関連"/>
          <xsd:enumeration value="AI-HUB"/>
        </xsd:restriction>
      </xsd:simpleType>
    </xsd:element>
    <xsd:element name="_x7d30__x76ee_" ma:index="11" nillable="true" ma:displayName="細目" ma:format="Dropdown" ma:internalName="_x7d30__x76ee_">
      <xsd:simpleType>
        <xsd:restriction base="dms:Text">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x7d30__x76ee_2_xff08__x5171__x6709__x65e5__xff09_" ma:index="18" nillable="true" ma:displayName="細目2（共有日）" ma:description="打合せ日　資料入手日等" ma:format="DateOnly" ma:internalName="_x7d30__x76ee_2_xff08__x5171__x6709__x65e5__xff09_">
      <xsd:simpleType>
        <xsd:restriction base="dms:DateTime"/>
      </xsd:simpleType>
    </xsd:element>
    <xsd:element name="_x5927__x5206__x985e_" ma:index="19" nillable="true" ma:displayName="大分類" ma:format="Dropdown" ma:internalName="_x5927__x5206__x985e_">
      <xsd:simpleType>
        <xsd:union memberTypes="dms:Text">
          <xsd:simpleType>
            <xsd:restriction base="dms:Choice">
              <xsd:enumeration value="AI-HUB"/>
              <xsd:enumeration value="SSS関連"/>
              <xsd:enumeration value="KPI"/>
              <xsd:enumeration value="hi-Tree"/>
              <xsd:enumeration value="KPI要望"/>
              <xsd:enumeration value="せせらぎ"/>
              <xsd:enumeration value="PowerBI"/>
              <xsd:enumeration value="Tableau"/>
              <xsd:enumeration value="進捗"/>
              <xsd:enumeration value="hi-Tree月次"/>
              <xsd:enumeration value="hi-Fronts"/>
              <xsd:enumeration value="hi-Vanet"/>
              <xsd:enumeration value="その他"/>
              <xsd:enumeration value="定義・解説資料"/>
              <xsd:enumeration value="方針説明"/>
              <xsd:enumeration value="SIS"/>
              <xsd:enumeration value="PSI"/>
              <xsd:enumeration value="HGAP棚残"/>
            </xsd:restriction>
          </xsd:simpleType>
        </xsd:un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_x5171__x901a__x30de__x30b9__x30bf___x9805__x76ee_" ma:index="26" nillable="true" ma:displayName="共通マスタ_項目" ma:format="Dropdown" ma:internalName="_x5171__x901a__x30de__x30b9__x30bf___x9805__x76ee_">
      <xsd:simpleType>
        <xsd:union memberTypes="dms:Text">
          <xsd:simpleType>
            <xsd:restriction base="dms:Choice">
              <xsd:enumeration value="00 管理用"/>
              <xsd:enumeration value="01 産機Gr会社名_GG"/>
              <xsd:enumeration value="選択肢 3"/>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_x30d7__x30ed__x30b8__x30a7__x30af__x30c8__x540d_" ma:index="28" nillable="true" ma:displayName="プロジェクト名" ma:format="Dropdown" ma:indexed="true" ma:internalName="_x30d7__x30ed__x30b8__x30a7__x30af__x30c8__x540d_">
      <xsd:simpleType>
        <xsd:union memberTypes="dms:Text">
          <xsd:simpleType>
            <xsd:restriction base="dms:Choice">
              <xsd:enumeration value="共通"/>
              <xsd:enumeration value="デジタル"/>
              <xsd:enumeration value="グリーン"/>
              <xsd:enumeration value="リカーリング"/>
              <xsd:enumeration value="(S)報奨"/>
              <xsd:enumeration value="(SS報奨)"/>
              <xsd:enumeration value="ストール店実績"/>
              <xsd:enumeration value="Fitlive"/>
              <xsd:enumeration value="新設計画MAP"/>
              <xsd:enumeration value="定例会"/>
              <xsd:enumeration value="新DAqM"/>
              <xsd:enumeration value="スピードメータ作成"/>
              <xsd:enumeration value="SnowFlake"/>
              <xsd:enumeration value="WS"/>
            </xsd:restriction>
          </xsd:simpleType>
        </xsd:union>
      </xsd:simpleType>
    </xsd:element>
    <xsd:element name="_x30d5__x30a1__x30a4__x30eb__x306e__x7a2e__x985e_" ma:index="29" nillable="true" ma:displayName="ファイルの種類" ma:format="Dropdown" ma:internalName="_x30d5__x30a1__x30a4__x30eb__x306e__x7a2e__x985e_">
      <xsd:simpleType>
        <xsd:restriction base="dms:Choice">
          <xsd:enumeration value="依頼"/>
          <xsd:enumeration value="要件定義書"/>
          <xsd:enumeration value="計画書"/>
          <xsd:enumeration value="仕様書"/>
          <xsd:enumeration value="引継ぎ"/>
          <xsd:enumeration value="手順書"/>
          <xsd:enumeration value="ルール"/>
          <xsd:enumeration value="内部"/>
          <xsd:enumeration value="雛形"/>
          <xsd:enumeration value="参考資料"/>
          <xsd:enumeration value="一時"/>
          <xsd:enumeration value="BIレポート"/>
        </xsd:restriction>
      </xsd:simpleType>
    </xsd:element>
    <xsd:element name="_x30d5__x30a1__x30a4__x30eb__x306e__x72b6__x6cc1_" ma:index="30" nillable="true" ma:displayName="ファイルの状況" ma:format="Dropdown" ma:internalName="_x30d5__x30a1__x30a4__x30eb__x306e__x72b6__x6cc1_">
      <xsd:simpleType>
        <xsd:restriction base="dms:Choice">
          <xsd:enumeration value="完成"/>
          <xsd:enumeration value="DR待ち"/>
          <xsd:enumeration value="仕掛中"/>
          <xsd:enumeration value="過去"/>
        </xsd:restriction>
      </xsd:simpleType>
    </xsd:element>
    <xsd:element name="_x5185__x5bb9_" ma:index="31" nillable="true" ma:displayName="カテゴリー" ma:description="カテゴリーを必ず入れること&#10;ルール&#10;Snowflake&#10;Power BI&#10;DAqM&#10;" ma:format="Dropdown" ma:internalName="_x5185__x5bb9_">
      <xsd:simpleType>
        <xsd:restriction base="dms:Note">
          <xsd:maxLength value="255"/>
        </xsd:restriction>
      </xsd:simpleType>
    </xsd:element>
    <xsd:element name="_x30e6__x30fc__x30b6_" ma:index="32" nillable="true" ma:displayName="ユーザ" ma:format="Dropdown" ma:internalName="_x30e6__x30fc__x30b6_">
      <xsd:simpleType>
        <xsd:union memberTypes="dms:Text">
          <xsd:simpleType>
            <xsd:restriction base="dms:Choice">
              <xsd:enumeration value="(東北営)"/>
              <xsd:enumeration value="(CS本)(部会セ)"/>
              <xsd:enumeration value="選択肢 3"/>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65804ad-424b-4257-a20f-3ce3a2e4b8c2"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d9337f9-d7a1-48bd-b4a5-cff7eae2a11d}" ma:internalName="TaxCatchAll" ma:showField="CatchAllData" ma:web="665804ad-424b-4257-a20f-3ce3a2e4b8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65804ad-424b-4257-a20f-3ce3a2e4b8c2" xsi:nil="true"/>
    <lcf76f155ced4ddcb4097134ff3c332f xmlns="9d43724e-c738-45c7-a93a-701b243287fd">
      <Terms xmlns="http://schemas.microsoft.com/office/infopath/2007/PartnerControls"/>
    </lcf76f155ced4ddcb4097134ff3c332f>
    <_x5171__x901a__x30de__x30b9__x30bf___x9805__x76ee_ xmlns="9d43724e-c738-45c7-a93a-701b243287fd" xsi:nil="true"/>
    <_x5185__x5bb9_ xmlns="9d43724e-c738-45c7-a93a-701b243287fd" xsi:nil="true"/>
    <_x7d30__x76ee_ xmlns="9d43724e-c738-45c7-a93a-701b243287fd" xsi:nil="true"/>
    <_x30d7__x30ed__x30b8__x30a7__x30af__x30c8__x540d_ xmlns="9d43724e-c738-45c7-a93a-701b243287fd" xsi:nil="true"/>
    <_x9805__x76ee__xff11_ xmlns="9d43724e-c738-45c7-a93a-701b243287fd" xsi:nil="true"/>
    <_x30d5__x30a1__x30a4__x30eb__x306e__x7a2e__x985e_ xmlns="9d43724e-c738-45c7-a93a-701b243287fd" xsi:nil="true"/>
    <_x30d5__x30a1__x30a4__x30eb__x306e__x72b6__x6cc1_ xmlns="9d43724e-c738-45c7-a93a-701b243287fd" xsi:nil="true"/>
    <_x7d30__x76ee_2_xff08__x5171__x6709__x65e5__xff09_ xmlns="9d43724e-c738-45c7-a93a-701b243287fd" xsi:nil="true"/>
    <_x5927__x5206__x985e_ xmlns="9d43724e-c738-45c7-a93a-701b243287fd" xsi:nil="true"/>
    <_x30e6__x30fc__x30b6_ xmlns="9d43724e-c738-45c7-a93a-701b243287fd" xsi:nil="true"/>
  </documentManagement>
</p:properties>
</file>

<file path=customXml/itemProps1.xml><?xml version="1.0" encoding="utf-8"?>
<ds:datastoreItem xmlns:ds="http://schemas.openxmlformats.org/officeDocument/2006/customXml" ds:itemID="{F2228573-27E0-48BB-89DC-DE3DDBAEE75C}">
  <ds:schemaRefs>
    <ds:schemaRef ds:uri="http://schemas.microsoft.com/office/2006/metadata/longProperties"/>
  </ds:schemaRefs>
</ds:datastoreItem>
</file>

<file path=customXml/itemProps2.xml><?xml version="1.0" encoding="utf-8"?>
<ds:datastoreItem xmlns:ds="http://schemas.openxmlformats.org/officeDocument/2006/customXml" ds:itemID="{9432BF82-1AA0-4E72-988C-A79026EE397E}">
  <ds:schemaRefs>
    <ds:schemaRef ds:uri="http://schemas.microsoft.com/sharepoint/v3/contenttype/forms"/>
  </ds:schemaRefs>
</ds:datastoreItem>
</file>

<file path=customXml/itemProps3.xml><?xml version="1.0" encoding="utf-8"?>
<ds:datastoreItem xmlns:ds="http://schemas.openxmlformats.org/officeDocument/2006/customXml" ds:itemID="{01A9829C-F86A-444F-A8C3-9182D77A4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3724e-c738-45c7-a93a-701b243287fd"/>
    <ds:schemaRef ds:uri="665804ad-424b-4257-a20f-3ce3a2e4b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BDFDF2-FAF7-4CB7-BE01-4E4AE7089F5B}">
  <ds:schemaRefs>
    <ds:schemaRef ds:uri="http://schemas.microsoft.com/office/2006/metadata/properties"/>
    <ds:schemaRef ds:uri="http://schemas.microsoft.com/office/infopath/2007/PartnerControls"/>
    <ds:schemaRef ds:uri="665804ad-424b-4257-a20f-3ce3a2e4b8c2"/>
    <ds:schemaRef ds:uri="9d43724e-c738-45c7-a93a-701b243287fd"/>
  </ds:schemaRefs>
</ds:datastoreItem>
</file>

<file path=docProps/app.xml><?xml version="1.0" encoding="utf-8"?>
<Properties xmlns="http://schemas.openxmlformats.org/officeDocument/2006/extended-properties" xmlns:vt="http://schemas.openxmlformats.org/officeDocument/2006/docPropsVTypes">
  <Template>FTP仕様書テンプレート.dot</Template>
  <TotalTime>1051</TotalTime>
  <Pages>1</Pages>
  <Words>2043</Words>
  <Characters>11649</Characters>
  <Application>Microsoft Office Word</Application>
  <DocSecurity>4</DocSecurity>
  <Lines>97</Lines>
  <Paragraphs>27</Paragraphs>
  <ScaleCrop>false</ScaleCrop>
  <HeadingPairs>
    <vt:vector size="2" baseType="variant">
      <vt:variant>
        <vt:lpstr>タイトル</vt:lpstr>
      </vt:variant>
      <vt:variant>
        <vt:i4>1</vt:i4>
      </vt:variant>
    </vt:vector>
  </HeadingPairs>
  <TitlesOfParts>
    <vt:vector size="1" baseType="lpstr">
      <vt:lpstr>プログラム仕様書テンプレート</vt:lpstr>
    </vt:vector>
  </TitlesOfParts>
  <Company>（清情シ）</Company>
  <LinksUpToDate>false</LinksUpToDate>
  <CharactersWithSpaces>13665</CharactersWithSpaces>
  <SharedDoc>false</SharedDoc>
  <HLinks>
    <vt:vector size="102" baseType="variant">
      <vt:variant>
        <vt:i4>1507391</vt:i4>
      </vt:variant>
      <vt:variant>
        <vt:i4>98</vt:i4>
      </vt:variant>
      <vt:variant>
        <vt:i4>0</vt:i4>
      </vt:variant>
      <vt:variant>
        <vt:i4>5</vt:i4>
      </vt:variant>
      <vt:variant>
        <vt:lpwstr/>
      </vt:variant>
      <vt:variant>
        <vt:lpwstr>_Toc230958820</vt:lpwstr>
      </vt:variant>
      <vt:variant>
        <vt:i4>1310783</vt:i4>
      </vt:variant>
      <vt:variant>
        <vt:i4>92</vt:i4>
      </vt:variant>
      <vt:variant>
        <vt:i4>0</vt:i4>
      </vt:variant>
      <vt:variant>
        <vt:i4>5</vt:i4>
      </vt:variant>
      <vt:variant>
        <vt:lpwstr/>
      </vt:variant>
      <vt:variant>
        <vt:lpwstr>_Toc230958819</vt:lpwstr>
      </vt:variant>
      <vt:variant>
        <vt:i4>1310783</vt:i4>
      </vt:variant>
      <vt:variant>
        <vt:i4>86</vt:i4>
      </vt:variant>
      <vt:variant>
        <vt:i4>0</vt:i4>
      </vt:variant>
      <vt:variant>
        <vt:i4>5</vt:i4>
      </vt:variant>
      <vt:variant>
        <vt:lpwstr/>
      </vt:variant>
      <vt:variant>
        <vt:lpwstr>_Toc230958818</vt:lpwstr>
      </vt:variant>
      <vt:variant>
        <vt:i4>1310783</vt:i4>
      </vt:variant>
      <vt:variant>
        <vt:i4>80</vt:i4>
      </vt:variant>
      <vt:variant>
        <vt:i4>0</vt:i4>
      </vt:variant>
      <vt:variant>
        <vt:i4>5</vt:i4>
      </vt:variant>
      <vt:variant>
        <vt:lpwstr/>
      </vt:variant>
      <vt:variant>
        <vt:lpwstr>_Toc230958817</vt:lpwstr>
      </vt:variant>
      <vt:variant>
        <vt:i4>1310783</vt:i4>
      </vt:variant>
      <vt:variant>
        <vt:i4>74</vt:i4>
      </vt:variant>
      <vt:variant>
        <vt:i4>0</vt:i4>
      </vt:variant>
      <vt:variant>
        <vt:i4>5</vt:i4>
      </vt:variant>
      <vt:variant>
        <vt:lpwstr/>
      </vt:variant>
      <vt:variant>
        <vt:lpwstr>_Toc230958816</vt:lpwstr>
      </vt:variant>
      <vt:variant>
        <vt:i4>1310783</vt:i4>
      </vt:variant>
      <vt:variant>
        <vt:i4>68</vt:i4>
      </vt:variant>
      <vt:variant>
        <vt:i4>0</vt:i4>
      </vt:variant>
      <vt:variant>
        <vt:i4>5</vt:i4>
      </vt:variant>
      <vt:variant>
        <vt:lpwstr/>
      </vt:variant>
      <vt:variant>
        <vt:lpwstr>_Toc230958815</vt:lpwstr>
      </vt:variant>
      <vt:variant>
        <vt:i4>1310783</vt:i4>
      </vt:variant>
      <vt:variant>
        <vt:i4>62</vt:i4>
      </vt:variant>
      <vt:variant>
        <vt:i4>0</vt:i4>
      </vt:variant>
      <vt:variant>
        <vt:i4>5</vt:i4>
      </vt:variant>
      <vt:variant>
        <vt:lpwstr/>
      </vt:variant>
      <vt:variant>
        <vt:lpwstr>_Toc230958814</vt:lpwstr>
      </vt:variant>
      <vt:variant>
        <vt:i4>1310783</vt:i4>
      </vt:variant>
      <vt:variant>
        <vt:i4>56</vt:i4>
      </vt:variant>
      <vt:variant>
        <vt:i4>0</vt:i4>
      </vt:variant>
      <vt:variant>
        <vt:i4>5</vt:i4>
      </vt:variant>
      <vt:variant>
        <vt:lpwstr/>
      </vt:variant>
      <vt:variant>
        <vt:lpwstr>_Toc230958813</vt:lpwstr>
      </vt:variant>
      <vt:variant>
        <vt:i4>1310783</vt:i4>
      </vt:variant>
      <vt:variant>
        <vt:i4>50</vt:i4>
      </vt:variant>
      <vt:variant>
        <vt:i4>0</vt:i4>
      </vt:variant>
      <vt:variant>
        <vt:i4>5</vt:i4>
      </vt:variant>
      <vt:variant>
        <vt:lpwstr/>
      </vt:variant>
      <vt:variant>
        <vt:lpwstr>_Toc230958812</vt:lpwstr>
      </vt:variant>
      <vt:variant>
        <vt:i4>1310783</vt:i4>
      </vt:variant>
      <vt:variant>
        <vt:i4>44</vt:i4>
      </vt:variant>
      <vt:variant>
        <vt:i4>0</vt:i4>
      </vt:variant>
      <vt:variant>
        <vt:i4>5</vt:i4>
      </vt:variant>
      <vt:variant>
        <vt:lpwstr/>
      </vt:variant>
      <vt:variant>
        <vt:lpwstr>_Toc230958811</vt:lpwstr>
      </vt:variant>
      <vt:variant>
        <vt:i4>1310783</vt:i4>
      </vt:variant>
      <vt:variant>
        <vt:i4>38</vt:i4>
      </vt:variant>
      <vt:variant>
        <vt:i4>0</vt:i4>
      </vt:variant>
      <vt:variant>
        <vt:i4>5</vt:i4>
      </vt:variant>
      <vt:variant>
        <vt:lpwstr/>
      </vt:variant>
      <vt:variant>
        <vt:lpwstr>_Toc230958810</vt:lpwstr>
      </vt:variant>
      <vt:variant>
        <vt:i4>1376319</vt:i4>
      </vt:variant>
      <vt:variant>
        <vt:i4>32</vt:i4>
      </vt:variant>
      <vt:variant>
        <vt:i4>0</vt:i4>
      </vt:variant>
      <vt:variant>
        <vt:i4>5</vt:i4>
      </vt:variant>
      <vt:variant>
        <vt:lpwstr/>
      </vt:variant>
      <vt:variant>
        <vt:lpwstr>_Toc230958809</vt:lpwstr>
      </vt:variant>
      <vt:variant>
        <vt:i4>1376319</vt:i4>
      </vt:variant>
      <vt:variant>
        <vt:i4>26</vt:i4>
      </vt:variant>
      <vt:variant>
        <vt:i4>0</vt:i4>
      </vt:variant>
      <vt:variant>
        <vt:i4>5</vt:i4>
      </vt:variant>
      <vt:variant>
        <vt:lpwstr/>
      </vt:variant>
      <vt:variant>
        <vt:lpwstr>_Toc230958808</vt:lpwstr>
      </vt:variant>
      <vt:variant>
        <vt:i4>1376319</vt:i4>
      </vt:variant>
      <vt:variant>
        <vt:i4>20</vt:i4>
      </vt:variant>
      <vt:variant>
        <vt:i4>0</vt:i4>
      </vt:variant>
      <vt:variant>
        <vt:i4>5</vt:i4>
      </vt:variant>
      <vt:variant>
        <vt:lpwstr/>
      </vt:variant>
      <vt:variant>
        <vt:lpwstr>_Toc230958807</vt:lpwstr>
      </vt:variant>
      <vt:variant>
        <vt:i4>1376319</vt:i4>
      </vt:variant>
      <vt:variant>
        <vt:i4>14</vt:i4>
      </vt:variant>
      <vt:variant>
        <vt:i4>0</vt:i4>
      </vt:variant>
      <vt:variant>
        <vt:i4>5</vt:i4>
      </vt:variant>
      <vt:variant>
        <vt:lpwstr/>
      </vt:variant>
      <vt:variant>
        <vt:lpwstr>_Toc230958806</vt:lpwstr>
      </vt:variant>
      <vt:variant>
        <vt:i4>1376319</vt:i4>
      </vt:variant>
      <vt:variant>
        <vt:i4>8</vt:i4>
      </vt:variant>
      <vt:variant>
        <vt:i4>0</vt:i4>
      </vt:variant>
      <vt:variant>
        <vt:i4>5</vt:i4>
      </vt:variant>
      <vt:variant>
        <vt:lpwstr/>
      </vt:variant>
      <vt:variant>
        <vt:lpwstr>_Toc230958805</vt:lpwstr>
      </vt:variant>
      <vt:variant>
        <vt:i4>1376319</vt:i4>
      </vt:variant>
      <vt:variant>
        <vt:i4>2</vt:i4>
      </vt:variant>
      <vt:variant>
        <vt:i4>0</vt:i4>
      </vt:variant>
      <vt:variant>
        <vt:i4>5</vt:i4>
      </vt:variant>
      <vt:variant>
        <vt:lpwstr/>
      </vt:variant>
      <vt:variant>
        <vt:lpwstr>_Toc230958804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プログラム仕様書テンプレート</dc:title>
  <dc:subject/>
  <dc:creator>21461392</dc:creator>
  <cp:keywords/>
  <dc:description/>
  <cp:lastModifiedBy>三浦大輝 / MIURA，DAIKI</cp:lastModifiedBy>
  <cp:revision>654</cp:revision>
  <cp:lastPrinted>2026-05-10T05:25:00Z</cp:lastPrinted>
  <dcterms:created xsi:type="dcterms:W3CDTF">2026-03-26T01:33:00Z</dcterms:created>
  <dcterms:modified xsi:type="dcterms:W3CDTF">2026-05-29T05:55:00Z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BUILTIN\administrators</vt:lpwstr>
  </property>
  <property fmtid="{D5CDD505-2E9C-101B-9397-08002B2CF9AE}" pid="3" name="Order">
    <vt:lpwstr>41140600.0000000</vt:lpwstr>
  </property>
  <property fmtid="{D5CDD505-2E9C-101B-9397-08002B2CF9AE}" pid="4" name="display_urn:schemas-microsoft-com:office:office#Author">
    <vt:lpwstr>BUILTIN\administrators</vt:lpwstr>
  </property>
  <property fmtid="{D5CDD505-2E9C-101B-9397-08002B2CF9AE}" pid="5" name="ContentTypeId">
    <vt:lpwstr>0x010100DE98ED90BA169D4993B107152FB7525B</vt:lpwstr>
  </property>
  <property fmtid="{D5CDD505-2E9C-101B-9397-08002B2CF9AE}" pid="6" name="MediaServiceImageTags">
    <vt:lpwstr/>
  </property>
  <property fmtid="{D5CDD505-2E9C-101B-9397-08002B2CF9AE}" pid="7" name="docLang">
    <vt:lpwstr>ja</vt:lpwstr>
  </property>
</Properties>
</file>